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10182" w14:textId="77777777" w:rsidR="00806717" w:rsidRPr="00FB61A0" w:rsidRDefault="00806717" w:rsidP="00806717">
      <w:pPr>
        <w:pStyle w:val="Title"/>
      </w:pPr>
      <w:bookmarkStart w:id="0" w:name="_Toc222836189"/>
      <w:r w:rsidRPr="00FB61A0">
        <w:t>PS4.A: Wave Properties</w:t>
      </w:r>
      <w:bookmarkEnd w:id="0"/>
      <w:r w:rsidRPr="00FB61A0">
        <w:t xml:space="preserve"> </w:t>
      </w:r>
    </w:p>
    <w:p w14:paraId="06D39F99" w14:textId="77777777" w:rsidR="00806717" w:rsidRDefault="00806717" w:rsidP="00806717">
      <w:pPr>
        <w:pStyle w:val="Heading1"/>
      </w:pPr>
      <w:r>
        <w:t xml:space="preserve">Guiding </w:t>
      </w:r>
      <w:r w:rsidRPr="004C45D3">
        <w:t>Question</w:t>
      </w:r>
      <w:r>
        <w:t>:</w:t>
      </w:r>
    </w:p>
    <w:p w14:paraId="7F9E77B9" w14:textId="77777777" w:rsidR="00806717" w:rsidRPr="004716D0" w:rsidRDefault="00806717" w:rsidP="00806717">
      <w:r>
        <w:t xml:space="preserve">What are the characteristic properties and behaviors of waves? </w:t>
      </w:r>
    </w:p>
    <w:p w14:paraId="7D63F32B" w14:textId="77777777" w:rsidR="00806717" w:rsidRDefault="00806717" w:rsidP="00806717">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806717" w:rsidRPr="00971258" w14:paraId="6D9F5D16" w14:textId="77777777" w:rsidTr="00DB3296">
        <w:trPr>
          <w:trHeight w:val="431"/>
        </w:trPr>
        <w:tc>
          <w:tcPr>
            <w:tcW w:w="4765" w:type="dxa"/>
          </w:tcPr>
          <w:p w14:paraId="7E74C40F" w14:textId="77777777" w:rsidR="00806717" w:rsidRPr="00285346" w:rsidRDefault="00806717" w:rsidP="00DB3296">
            <w:r w:rsidRPr="00EE1D5A">
              <w:rPr>
                <w:rStyle w:val="SubtleReference"/>
              </w:rPr>
              <w:t>Purpos</w:t>
            </w:r>
            <w:r>
              <w:rPr>
                <w:rStyle w:val="SubtleReference"/>
              </w:rPr>
              <w:t>e</w:t>
            </w:r>
          </w:p>
        </w:tc>
        <w:tc>
          <w:tcPr>
            <w:tcW w:w="4685" w:type="dxa"/>
          </w:tcPr>
          <w:p w14:paraId="60927500" w14:textId="77777777" w:rsidR="00806717" w:rsidRPr="00804913" w:rsidRDefault="00806717" w:rsidP="00DB3296">
            <w:pPr>
              <w:rPr>
                <w:u w:val="single"/>
              </w:rPr>
            </w:pPr>
            <w:r>
              <w:rPr>
                <w:rStyle w:val="SubtleReference"/>
              </w:rPr>
              <w:t>Central Idea(s)</w:t>
            </w:r>
          </w:p>
        </w:tc>
      </w:tr>
      <w:tr w:rsidR="00806717" w:rsidRPr="00971258" w14:paraId="72333671" w14:textId="77777777" w:rsidTr="00DB3296">
        <w:trPr>
          <w:trHeight w:val="2007"/>
        </w:trPr>
        <w:tc>
          <w:tcPr>
            <w:tcW w:w="4765" w:type="dxa"/>
          </w:tcPr>
          <w:p w14:paraId="15C2F7E7" w14:textId="77777777" w:rsidR="00806717" w:rsidRDefault="00806717" w:rsidP="00DB3296">
            <w:r w:rsidRPr="008960C9">
              <w:t xml:space="preserve">The purpose of this component idea is to understand </w:t>
            </w:r>
            <w:r>
              <w:t>the properties of waves – both pulses and simple waves – as well as the behaviors that we observe when waves interact with each other or their surroundings.</w:t>
            </w:r>
          </w:p>
          <w:p w14:paraId="73AD0366" w14:textId="77777777" w:rsidR="00806717" w:rsidRPr="008960C9" w:rsidRDefault="00806717" w:rsidP="00DB3296">
            <w:pPr>
              <w:rPr>
                <w:rStyle w:val="SubtleReference"/>
                <w:b w:val="0"/>
                <w:smallCaps w:val="0"/>
              </w:rPr>
            </w:pPr>
          </w:p>
        </w:tc>
        <w:tc>
          <w:tcPr>
            <w:tcW w:w="4685" w:type="dxa"/>
          </w:tcPr>
          <w:p w14:paraId="4F685FE2" w14:textId="77777777" w:rsidR="00806717" w:rsidRPr="00A72735" w:rsidRDefault="00806717" w:rsidP="00DB3296">
            <w:pPr>
              <w:rPr>
                <w:rStyle w:val="SubtleReference"/>
                <w:b w:val="0"/>
                <w:bCs w:val="0"/>
                <w:smallCaps w:val="0"/>
                <w:strike/>
              </w:rPr>
            </w:pPr>
            <w:r>
              <w:t xml:space="preserve">Waves transfer energy without permanently displacing matter. A wave pulse forms when a push or pull transfers energy to a medium that a wave can travel through. Many things can produce energy pulses – objects striking a surface, vibrations of vocal cords, shifting of tectonic plates, the rearrangement of subatomic particles, etc. Repetitive pulses produce a simple wave pattern with certain properties. The wavelength, and therefore speed, of a wave is influenced by properties of the medium that transmits the wave. </w:t>
            </w:r>
          </w:p>
        </w:tc>
      </w:tr>
    </w:tbl>
    <w:p w14:paraId="31BC88FC" w14:textId="77777777" w:rsidR="00806717" w:rsidRDefault="00806717" w:rsidP="00806717">
      <w:pPr>
        <w:rPr>
          <w:rStyle w:val="SubtleReference"/>
        </w:rPr>
      </w:pPr>
    </w:p>
    <w:p w14:paraId="28DFEFCF" w14:textId="77777777" w:rsidR="00806717" w:rsidRDefault="00806717" w:rsidP="00806717">
      <w:pPr>
        <w:rPr>
          <w:rStyle w:val="SubtleReference"/>
        </w:rPr>
      </w:pPr>
      <w:r w:rsidRPr="00EE1D5A">
        <w:rPr>
          <w:rStyle w:val="SubtleReference"/>
        </w:rPr>
        <w:t>General Progression</w:t>
      </w:r>
    </w:p>
    <w:tbl>
      <w:tblPr>
        <w:tblW w:w="9360" w:type="dxa"/>
        <w:tblCellMar>
          <w:top w:w="15" w:type="dxa"/>
          <w:left w:w="15" w:type="dxa"/>
          <w:bottom w:w="15" w:type="dxa"/>
          <w:right w:w="15" w:type="dxa"/>
        </w:tblCellMar>
        <w:tblLook w:val="04A0" w:firstRow="1" w:lastRow="0" w:firstColumn="1" w:lastColumn="0" w:noHBand="0" w:noVBand="1"/>
      </w:tblPr>
      <w:tblGrid>
        <w:gridCol w:w="1430"/>
        <w:gridCol w:w="3965"/>
        <w:gridCol w:w="3965"/>
      </w:tblGrid>
      <w:tr w:rsidR="00806717" w:rsidRPr="009F6931" w14:paraId="52513F40"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1FF9DE2" w14:textId="77777777" w:rsidR="00806717" w:rsidRPr="001F1C44" w:rsidRDefault="00806717" w:rsidP="00DB3296">
            <w:pPr>
              <w:spacing w:after="0" w:line="240" w:lineRule="auto"/>
            </w:pPr>
            <w:r w:rsidRPr="001F1C44">
              <w:t>Grade Band</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658BE18" w14:textId="77777777" w:rsidR="00806717" w:rsidRPr="001F1C44" w:rsidRDefault="00806717" w:rsidP="00DB3296">
            <w:pPr>
              <w:spacing w:after="0" w:line="240" w:lineRule="auto"/>
            </w:pPr>
            <w:r>
              <w:t>Wave Properties</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5817424" w14:textId="77777777" w:rsidR="00806717" w:rsidRPr="001F1C44" w:rsidRDefault="00806717" w:rsidP="00DB3296">
            <w:pPr>
              <w:spacing w:after="0" w:line="240" w:lineRule="auto"/>
            </w:pPr>
            <w:r>
              <w:t>Wave Behaviors</w:t>
            </w:r>
          </w:p>
        </w:tc>
      </w:tr>
      <w:tr w:rsidR="00806717" w:rsidRPr="00C070B8" w14:paraId="1B6229EA"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1F4609B" w14:textId="77777777" w:rsidR="00806717" w:rsidRPr="001F1C44" w:rsidRDefault="00806717" w:rsidP="00DB3296">
            <w:pPr>
              <w:spacing w:after="0" w:line="240" w:lineRule="auto"/>
              <w:jc w:val="center"/>
            </w:pPr>
            <w:r w:rsidRPr="001F1C44">
              <w:t>K-2</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2AD26E" w14:textId="77777777" w:rsidR="00806717" w:rsidRPr="001F1C44" w:rsidRDefault="00806717" w:rsidP="00DB3296">
            <w:pPr>
              <w:spacing w:after="0" w:line="240" w:lineRule="auto"/>
            </w:pPr>
            <w:r>
              <w:t xml:space="preserve">Waves are caused by disturbances and travel away from the disturbance that causes them. </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D7A1AC" w14:textId="77777777" w:rsidR="00806717" w:rsidRPr="001F1C44" w:rsidRDefault="00806717" w:rsidP="00DB3296">
            <w:pPr>
              <w:spacing w:after="0" w:line="240" w:lineRule="auto"/>
            </w:pPr>
            <w:r>
              <w:t>Waves cause objects to bob up and down without traveling with the wave. Vibrating materials make sound and sound, in turn, can make things move.</w:t>
            </w:r>
          </w:p>
        </w:tc>
      </w:tr>
      <w:tr w:rsidR="00806717" w:rsidRPr="00C070B8" w14:paraId="6DF44AA7"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FEEB52D" w14:textId="77777777" w:rsidR="00806717" w:rsidRPr="001A10BB" w:rsidRDefault="00806717" w:rsidP="00DB3296">
            <w:pPr>
              <w:spacing w:after="0" w:line="240" w:lineRule="auto"/>
              <w:jc w:val="center"/>
            </w:pPr>
            <w:r w:rsidRPr="001A10BB">
              <w:t>3-5</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A9378C" w14:textId="77777777" w:rsidR="00806717" w:rsidRPr="001A10BB" w:rsidRDefault="00806717" w:rsidP="00DB3296">
            <w:pPr>
              <w:spacing w:after="0" w:line="240" w:lineRule="auto"/>
            </w:pPr>
            <w:r>
              <w:t xml:space="preserve">Features of disturbances influence the amplitude of a wave pulse and spacing between pulses. </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C4B22E" w14:textId="77777777" w:rsidR="00806717" w:rsidRPr="001A10BB" w:rsidRDefault="00806717" w:rsidP="00DB3296">
            <w:pPr>
              <w:spacing w:after="0" w:line="240" w:lineRule="auto"/>
            </w:pPr>
            <w:r>
              <w:t>Waves of the same type interact at the point where they cross paths but continue unaffected afterward.</w:t>
            </w:r>
          </w:p>
        </w:tc>
      </w:tr>
      <w:tr w:rsidR="00806717" w:rsidRPr="00C070B8" w14:paraId="64A5229F"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E0CE7F" w14:textId="77777777" w:rsidR="00806717" w:rsidRPr="001A10BB" w:rsidRDefault="00806717" w:rsidP="00DB3296">
            <w:pPr>
              <w:spacing w:after="0" w:line="240" w:lineRule="auto"/>
              <w:jc w:val="center"/>
            </w:pPr>
            <w:r w:rsidRPr="001A10BB">
              <w:t>6-8</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5EB247" w14:textId="77777777" w:rsidR="00806717" w:rsidRPr="001A10BB" w:rsidRDefault="00806717" w:rsidP="00DB3296">
            <w:pPr>
              <w:spacing w:after="0" w:line="240" w:lineRule="auto"/>
            </w:pPr>
            <w:r>
              <w:t xml:space="preserve">Simple wave patterns are caused by repetitive disturbances. </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EA4D53" w14:textId="77777777" w:rsidR="00806717" w:rsidRPr="001A10BB" w:rsidRDefault="00806717" w:rsidP="00DB3296">
            <w:pPr>
              <w:spacing w:after="0" w:line="240" w:lineRule="auto"/>
            </w:pPr>
            <w:r>
              <w:t>Waves transmit energy through matter (e.g., water waves, sound waves, waves on a stretched spring)</w:t>
            </w:r>
          </w:p>
        </w:tc>
      </w:tr>
      <w:tr w:rsidR="00806717" w:rsidRPr="00C070B8" w14:paraId="41A09AA5"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E2E13D1" w14:textId="77777777" w:rsidR="00806717" w:rsidRPr="0058309B" w:rsidRDefault="00806717" w:rsidP="00DB3296">
            <w:pPr>
              <w:spacing w:after="0" w:line="240" w:lineRule="auto"/>
              <w:jc w:val="center"/>
            </w:pPr>
            <w:r w:rsidRPr="0058309B">
              <w:t>9-12</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BAFB8A" w14:textId="77777777" w:rsidR="00806717" w:rsidRPr="0058309B" w:rsidRDefault="00806717" w:rsidP="00DB3296">
            <w:pPr>
              <w:spacing w:after="0" w:line="240" w:lineRule="auto"/>
            </w:pPr>
            <w:r>
              <w:t>Wave speed is determined by characteristics of the medium.</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50A2F6" w14:textId="77777777" w:rsidR="00806717" w:rsidRDefault="00806717" w:rsidP="00DB3296">
            <w:pPr>
              <w:spacing w:after="0" w:line="240" w:lineRule="auto"/>
            </w:pPr>
            <w:r>
              <w:t>Waves reflect, refract, and transmit in different ways when crossing from one medium to another.</w:t>
            </w:r>
          </w:p>
          <w:p w14:paraId="4888C2A9" w14:textId="77777777" w:rsidR="00806717" w:rsidRPr="00117C3F" w:rsidRDefault="00806717" w:rsidP="00DB3296">
            <w:pPr>
              <w:spacing w:after="0" w:line="240" w:lineRule="auto"/>
            </w:pPr>
            <w:r>
              <w:t xml:space="preserve">Materials </w:t>
            </w:r>
            <w:bookmarkStart w:id="1" w:name="_Int_yJMO28FM"/>
            <w:r>
              <w:t>can be caused to</w:t>
            </w:r>
            <w:bookmarkEnd w:id="1"/>
            <w:r>
              <w:t xml:space="preserve"> vibrate by certain wave frequencies.</w:t>
            </w:r>
          </w:p>
        </w:tc>
      </w:tr>
    </w:tbl>
    <w:p w14:paraId="49599032" w14:textId="77777777" w:rsidR="00806717" w:rsidRDefault="00806717" w:rsidP="00806717">
      <w:pPr>
        <w:spacing w:before="240"/>
      </w:pPr>
      <w:r w:rsidRPr="00770A91">
        <w:lastRenderedPageBreak/>
        <w:t>This progression can unfold through repeated investigations using a consistent set of materials—such as a shallow pan of water and one or more tuning forks. In the earliest grades, students observe how a disturbance to the water’s surface creates ripples that move outward</w:t>
      </w:r>
      <w:r>
        <w:t>. S</w:t>
      </w:r>
      <w:r w:rsidRPr="00770A91">
        <w:t>low-motion video of a tuning fork shows vibrations produc</w:t>
      </w:r>
      <w:r>
        <w:t>es</w:t>
      </w:r>
      <w:r w:rsidRPr="00770A91">
        <w:t xml:space="preserve"> the same effect</w:t>
      </w:r>
      <w:r>
        <w:t xml:space="preserve"> which permits the earliest connections between waves and sound</w:t>
      </w:r>
      <w:r w:rsidRPr="00770A91">
        <w:t>. In late elementary, using two tuning forks at once lets students observe how wave patterns can interact as they pass through each other without changing</w:t>
      </w:r>
      <w:r>
        <w:t xml:space="preserve"> which helps </w:t>
      </w:r>
      <w:r w:rsidRPr="00770A91">
        <w:t xml:space="preserve">explain </w:t>
      </w:r>
      <w:r>
        <w:t>that</w:t>
      </w:r>
      <w:r w:rsidRPr="00770A91">
        <w:t xml:space="preserve"> distinct voices can be heard</w:t>
      </w:r>
      <w:r>
        <w:t xml:space="preserve"> - even</w:t>
      </w:r>
      <w:r w:rsidRPr="00770A91">
        <w:t xml:space="preserve"> in noisy environments. These experiences help students in middle school visualize </w:t>
      </w:r>
      <w:r>
        <w:t xml:space="preserve">simple waves, including </w:t>
      </w:r>
      <w:r w:rsidRPr="00770A91">
        <w:t>sound. By high school, the same materials support investigations into how the medium affects wave speed and behaviors like reflection, refraction, and resonance.</w:t>
      </w:r>
    </w:p>
    <w:p w14:paraId="0BFDA95B" w14:textId="77777777" w:rsidR="00806717" w:rsidRDefault="00806717" w:rsidP="00806717">
      <w:r>
        <w:rPr>
          <w:b/>
          <w:bCs w:val="0"/>
          <w:i/>
          <w:iCs/>
        </w:rPr>
        <w:pict w14:anchorId="0126166B">
          <v:rect id="_x0000_i1033" style="width:0;height:1.5pt" o:hralign="center" o:hrstd="t" o:hr="t" fillcolor="#a0a0a0" stroked="f"/>
        </w:pict>
      </w:r>
    </w:p>
    <w:p w14:paraId="1D56BDB6" w14:textId="77777777" w:rsidR="00806717" w:rsidRDefault="00806717" w:rsidP="00806717">
      <w:pPr>
        <w:rPr>
          <w:b/>
          <w:color w:val="5D7975"/>
          <w:spacing w:val="-20"/>
          <w:sz w:val="36"/>
          <w:szCs w:val="36"/>
        </w:rPr>
      </w:pPr>
      <w:r>
        <w:br w:type="page"/>
      </w:r>
    </w:p>
    <w:p w14:paraId="23B8A4B1" w14:textId="77777777" w:rsidR="00806717" w:rsidRDefault="00806717" w:rsidP="00806717">
      <w:pPr>
        <w:pStyle w:val="Subtitle"/>
      </w:pPr>
      <w:r>
        <w:lastRenderedPageBreak/>
        <w:t>K-2 Standards</w:t>
      </w:r>
    </w:p>
    <w:p w14:paraId="7D92EF44" w14:textId="77777777" w:rsidR="00806717" w:rsidRPr="009452D8" w:rsidRDefault="00806717" w:rsidP="00806717">
      <w:pPr>
        <w:pStyle w:val="IntenseQuote"/>
      </w:pPr>
      <w:r w:rsidRPr="009452D8">
        <w:t>By the end of grade 2. Waves, which are regular patterns of motion, can be made in water by disturbing the surface. When waves move across the surface of deep water, the water goes up and down in place; it does not move in the direction of the wave—observe, for example, a bobbing cork or seabird—except when the water meets the beach. Sound can make matter vibrate, and vibrating matter can make sound. – NRC, 2012</w:t>
      </w:r>
    </w:p>
    <w:p w14:paraId="08F20329" w14:textId="77777777" w:rsidR="00806717" w:rsidRDefault="00806717" w:rsidP="00806717">
      <w:pPr>
        <w:pStyle w:val="Heading2"/>
      </w:pPr>
      <w:r>
        <w:t xml:space="preserve">Progression Across Grade Bands: </w:t>
      </w:r>
    </w:p>
    <w:p w14:paraId="476FEE52" w14:textId="77777777" w:rsidR="00806717" w:rsidRPr="0005745D" w:rsidRDefault="00806717" w:rsidP="00806717">
      <w:r w:rsidRPr="0005745D">
        <w:t xml:space="preserve">Young children often observe sound and water </w:t>
      </w:r>
      <w:r>
        <w:t>waves</w:t>
      </w:r>
      <w:r w:rsidRPr="0005745D">
        <w:t xml:space="preserve"> in daily life—splashing in a tub or pool, tossing rocks into a pond, or hearing music</w:t>
      </w:r>
      <w:r>
        <w:t>, voices and sudden sounds like firework explosions</w:t>
      </w:r>
      <w:r w:rsidRPr="0005745D">
        <w:t>. These experiences form the foundation for learning about waves.</w:t>
      </w:r>
    </w:p>
    <w:p w14:paraId="2C16A2FF" w14:textId="77777777" w:rsidR="00806717" w:rsidRPr="0005745D" w:rsidRDefault="00806717" w:rsidP="00806717">
      <w:r w:rsidRPr="0005745D">
        <w:t xml:space="preserve">At this stage, students aren't expected to understand energy </w:t>
      </w:r>
      <w:r>
        <w:t xml:space="preserve">or energy </w:t>
      </w:r>
      <w:r w:rsidRPr="0005745D">
        <w:t>transfer, but they do learn that motion in one place can cause motion elsewhere. For example, when they create a small splash in water, they can observe a distant object like a floating ball moving up and down. The object doesn’t travel with the wave—it just bobs in place.</w:t>
      </w:r>
    </w:p>
    <w:p w14:paraId="7B77D6FE" w14:textId="77777777" w:rsidR="00806717" w:rsidRPr="0005745D" w:rsidRDefault="00806717" w:rsidP="00806717">
      <w:r w:rsidRPr="0005745D">
        <w:t>If students repeat the splash (like three quick taps</w:t>
      </w:r>
      <w:r>
        <w:t xml:space="preserve"> on the water surface</w:t>
      </w:r>
      <w:r w:rsidRPr="0005745D">
        <w:t>), they</w:t>
      </w:r>
      <w:r>
        <w:t xml:space="preserve"> can observe the waves radiate outwards and</w:t>
      </w:r>
      <w:r w:rsidRPr="0005745D">
        <w:t xml:space="preserve"> notice the object bobs three times. This shows that waves carry patterns of motion across the water. </w:t>
      </w:r>
      <w:r>
        <w:t xml:space="preserve">The patterns produced by waves at this point refer to the up and down movement of the surface of the water as it returns to its resting position and the series of ripples created during this settling. </w:t>
      </w:r>
      <w:r w:rsidRPr="0005745D">
        <w:t>Clear containers with angled ends or dam</w:t>
      </w:r>
      <w:r>
        <w:t>p</w:t>
      </w:r>
      <w:r w:rsidRPr="0005745D">
        <w:t>ing materials can reduce reflected waves and make these patterns easier to see.</w:t>
      </w:r>
    </w:p>
    <w:p w14:paraId="3F7FBD9E" w14:textId="77777777" w:rsidR="00806717" w:rsidRPr="0005745D" w:rsidRDefault="00806717" w:rsidP="00806717">
      <w:r w:rsidRPr="0005745D">
        <w:t>Students might compare their observations with waves they've seen in oceans, lakes, or rivers--boat wakes, white caps, or surfing. These types of "waves" are shaped by boats, wind, or the shoreline. They support the idea that wave behaviors depend on how waves interact with their surroundings, even though they are not examples that clearly illustrate the wave properties addressed in later grades. </w:t>
      </w:r>
    </w:p>
    <w:p w14:paraId="229A2D3E" w14:textId="77777777" w:rsidR="00806717" w:rsidRPr="0005745D" w:rsidRDefault="00806717" w:rsidP="00806717">
      <w:r w:rsidRPr="0005745D">
        <w:t>These water wave observations also support early ideas about sound. While students don’t yet understand that air is a medium, they can begin linking sound to vibration—like noticing that a tuning fork stops sounding when it stops vibrating, or that clapping causes rice on paper to jump. A simple cup-and-string phone helps them see how vibrations can travel and carry sound, especially when touching the string stops the sound.</w:t>
      </w:r>
    </w:p>
    <w:p w14:paraId="0FC66B02" w14:textId="77777777" w:rsidR="00806717" w:rsidRDefault="00806717" w:rsidP="00806717">
      <w:pPr>
        <w:pStyle w:val="Heading2"/>
      </w:pPr>
      <w:r>
        <w:t>2025 Standards: 2.PS4.1</w:t>
      </w:r>
    </w:p>
    <w:p w14:paraId="4A03EA24" w14:textId="77777777" w:rsidR="00806717" w:rsidRDefault="00806717" w:rsidP="00806717">
      <w:pPr>
        <w:rPr>
          <w:b/>
          <w:i/>
          <w:iCs/>
        </w:rPr>
      </w:pPr>
      <w:bookmarkStart w:id="2" w:name="G2_PS4_1"/>
      <w:r w:rsidRPr="09C15AEE">
        <w:rPr>
          <w:b/>
          <w:i/>
          <w:iCs/>
        </w:rPr>
        <w:t xml:space="preserve">2.PS4.1 </w:t>
      </w:r>
      <w:bookmarkEnd w:id="2"/>
      <w:r w:rsidRPr="09C15AEE">
        <w:rPr>
          <w:b/>
          <w:i/>
          <w:iCs/>
        </w:rPr>
        <w:t xml:space="preserve">– Plan and conduct investigations to demonstrate the cause-and-effect relationship between vibrating materials and sound. </w:t>
      </w:r>
    </w:p>
    <w:p w14:paraId="133A4CAF" w14:textId="77777777" w:rsidR="00806717" w:rsidRPr="00532B8D" w:rsidRDefault="00806717" w:rsidP="00806717">
      <w:pPr>
        <w:rPr>
          <w:u w:val="single"/>
        </w:rPr>
      </w:pPr>
      <w:r w:rsidRPr="05131B82">
        <w:rPr>
          <w:u w:val="single"/>
        </w:rPr>
        <w:lastRenderedPageBreak/>
        <w:t xml:space="preserve">Big Ideas: </w:t>
      </w:r>
    </w:p>
    <w:p w14:paraId="3E9C94BD" w14:textId="77777777" w:rsidR="00806717" w:rsidRDefault="00806717" w:rsidP="00806717">
      <w:r>
        <w:t>Vibrating materials (motion) can cause sound, and sound can cause vibrations (motion) in objects, in turn, cause produce motion (vibrations) in objects.</w:t>
      </w:r>
    </w:p>
    <w:p w14:paraId="1802F539" w14:textId="77777777" w:rsidR="00806717" w:rsidRPr="00A1374E" w:rsidRDefault="00806717" w:rsidP="00806717">
      <w:pPr>
        <w:rPr>
          <w:i/>
          <w:iCs/>
        </w:rPr>
      </w:pPr>
      <w:r w:rsidRPr="7FEB8C8F">
        <w:rPr>
          <w:i/>
          <w:iCs/>
        </w:rPr>
        <w:t xml:space="preserve">(Note: Some sounds originate because of moving </w:t>
      </w:r>
      <w:proofErr w:type="gramStart"/>
      <w:r w:rsidRPr="7FEB8C8F">
        <w:rPr>
          <w:i/>
          <w:iCs/>
        </w:rPr>
        <w:t>air</w:t>
      </w:r>
      <w:proofErr w:type="gramEnd"/>
      <w:r w:rsidRPr="7FEB8C8F">
        <w:rPr>
          <w:i/>
          <w:iCs/>
        </w:rPr>
        <w:t xml:space="preserve"> and it may be difficult for students to identify air as the source of the vibration– e.g., whistling, wind blowing by a lowered car window or playing a flute. Examples should focus on objects that produce a sound such as clapping hands, leaves rusting in trees, striking of a hammer, plucking a guitar string.)</w:t>
      </w:r>
    </w:p>
    <w:p w14:paraId="44864806" w14:textId="77777777" w:rsidR="00806717" w:rsidRPr="0046608A" w:rsidRDefault="00806717" w:rsidP="00806717">
      <w:pPr>
        <w:rPr>
          <w:u w:val="single"/>
        </w:rPr>
      </w:pPr>
      <w:r w:rsidRPr="00447991">
        <w:rPr>
          <w:u w:val="single"/>
        </w:rPr>
        <w:t>Scientific Ideas:</w:t>
      </w:r>
    </w:p>
    <w:p w14:paraId="6E85F07C" w14:textId="77777777" w:rsidR="00806717" w:rsidRPr="00AD5E2A" w:rsidRDefault="00806717" w:rsidP="00806717">
      <w:pPr>
        <w:pStyle w:val="ListParagraph"/>
        <w:numPr>
          <w:ilvl w:val="0"/>
          <w:numId w:val="6"/>
        </w:numPr>
      </w:pPr>
      <w:r w:rsidRPr="00AD5E2A">
        <w:t>Striking an object can cause it to vibrate. When it vibrates, it moves back and forth repeatedly.</w:t>
      </w:r>
    </w:p>
    <w:p w14:paraId="2367AAE0" w14:textId="77777777" w:rsidR="00806717" w:rsidRPr="00AD5E2A" w:rsidRDefault="00806717" w:rsidP="00806717">
      <w:pPr>
        <w:pStyle w:val="ListParagraph"/>
        <w:numPr>
          <w:ilvl w:val="0"/>
          <w:numId w:val="6"/>
        </w:numPr>
      </w:pPr>
      <w:r w:rsidRPr="00AD5E2A">
        <w:t>Vibrations can be fast or slow, and they can last for different amounts of time (e.g., a single clap vs. humming).</w:t>
      </w:r>
    </w:p>
    <w:p w14:paraId="5B132785" w14:textId="77777777" w:rsidR="00806717" w:rsidRPr="00AD5E2A" w:rsidRDefault="00806717" w:rsidP="00806717">
      <w:pPr>
        <w:pStyle w:val="ListParagraph"/>
        <w:numPr>
          <w:ilvl w:val="0"/>
          <w:numId w:val="6"/>
        </w:numPr>
      </w:pPr>
      <w:r w:rsidRPr="00AD5E2A">
        <w:t>Some vibrating materials produce sounds we can hear.</w:t>
      </w:r>
    </w:p>
    <w:p w14:paraId="08DFF27C" w14:textId="77777777" w:rsidR="00806717" w:rsidRPr="00AD5E2A" w:rsidRDefault="00806717" w:rsidP="00806717">
      <w:pPr>
        <w:pStyle w:val="ListParagraph"/>
        <w:numPr>
          <w:ilvl w:val="0"/>
          <w:numId w:val="6"/>
        </w:numPr>
      </w:pPr>
      <w:r w:rsidRPr="00AD5E2A">
        <w:t>When a vibrating object stops moving or is prevented from vibrating, it stops making sound.</w:t>
      </w:r>
    </w:p>
    <w:p w14:paraId="1266385F" w14:textId="77777777" w:rsidR="00806717" w:rsidRPr="00AD5E2A" w:rsidRDefault="00806717" w:rsidP="00806717">
      <w:pPr>
        <w:pStyle w:val="ListParagraph"/>
        <w:numPr>
          <w:ilvl w:val="0"/>
          <w:numId w:val="6"/>
        </w:numPr>
      </w:pPr>
      <w:r w:rsidRPr="00AD5E2A">
        <w:t>Sounds can cause objects to vibrate—for example, grains of rice on a drumhead will bounce when sound reaches them.</w:t>
      </w:r>
    </w:p>
    <w:p w14:paraId="768D4643" w14:textId="77777777" w:rsidR="00806717" w:rsidRPr="00AD5E2A" w:rsidRDefault="00806717" w:rsidP="00806717">
      <w:pPr>
        <w:pStyle w:val="ListParagraph"/>
        <w:numPr>
          <w:ilvl w:val="0"/>
          <w:numId w:val="6"/>
        </w:numPr>
      </w:pPr>
      <w:r w:rsidRPr="00AD5E2A">
        <w:t>Hitting an object harder makes it louder; softer makes it quieter.</w:t>
      </w:r>
    </w:p>
    <w:p w14:paraId="24CD698F" w14:textId="77777777" w:rsidR="00806717" w:rsidRPr="00AD5E2A" w:rsidRDefault="00806717" w:rsidP="00806717">
      <w:pPr>
        <w:pStyle w:val="ListParagraph"/>
        <w:numPr>
          <w:ilvl w:val="0"/>
          <w:numId w:val="6"/>
        </w:numPr>
      </w:pPr>
      <w:r w:rsidRPr="00AD5E2A">
        <w:t>A tuning fork placed in water shows visible ripples moving outward which travel towards other objects on the water's surface, helping students link sound at one place to motion at a distant place.</w:t>
      </w:r>
    </w:p>
    <w:p w14:paraId="7757581B" w14:textId="77777777" w:rsidR="00806717" w:rsidRPr="00247E5C" w:rsidRDefault="00806717" w:rsidP="00806717">
      <w:pPr>
        <w:rPr>
          <w:u w:val="single"/>
        </w:rPr>
      </w:pPr>
      <w:r>
        <w:rPr>
          <w:u w:val="single"/>
        </w:rPr>
        <w:t>Example(s) of Common Student Ideas:</w:t>
      </w:r>
    </w:p>
    <w:p w14:paraId="6CDBF6BF" w14:textId="77777777" w:rsidR="00806717" w:rsidRPr="00C71F2B" w:rsidRDefault="00806717" w:rsidP="00806717">
      <w:pPr>
        <w:pStyle w:val="ListParagraph"/>
        <w:numPr>
          <w:ilvl w:val="0"/>
          <w:numId w:val="6"/>
        </w:numPr>
      </w:pPr>
      <w:r w:rsidRPr="00C71F2B">
        <w:t xml:space="preserve">Some sounds exist without being caused by a vibration (e.g., snapping fingers, crickets, </w:t>
      </w:r>
      <w:r>
        <w:t>television</w:t>
      </w:r>
      <w:r w:rsidRPr="00C71F2B">
        <w:t>).</w:t>
      </w:r>
    </w:p>
    <w:p w14:paraId="4D95EFCD" w14:textId="77777777" w:rsidR="00806717" w:rsidRPr="00C71F2B" w:rsidRDefault="00806717" w:rsidP="00806717">
      <w:pPr>
        <w:pStyle w:val="ListParagraph"/>
        <w:numPr>
          <w:ilvl w:val="0"/>
          <w:numId w:val="6"/>
        </w:numPr>
      </w:pPr>
      <w:r w:rsidRPr="00C71F2B">
        <w:t>Only musical instruments make sound.</w:t>
      </w:r>
    </w:p>
    <w:p w14:paraId="0C1D7367" w14:textId="77777777" w:rsidR="00806717" w:rsidRPr="00C71F2B" w:rsidRDefault="00806717" w:rsidP="00806717">
      <w:pPr>
        <w:pStyle w:val="ListParagraph"/>
        <w:numPr>
          <w:ilvl w:val="0"/>
          <w:numId w:val="6"/>
        </w:numPr>
      </w:pPr>
      <w:r w:rsidRPr="00C71F2B">
        <w:t>Sound can only move in straight lines and not around obstacles that block its path or around corners.</w:t>
      </w:r>
    </w:p>
    <w:p w14:paraId="60E0E76B" w14:textId="77777777" w:rsidR="00806717" w:rsidRPr="00C71F2B" w:rsidRDefault="00806717" w:rsidP="00806717">
      <w:pPr>
        <w:pStyle w:val="ListParagraph"/>
        <w:numPr>
          <w:ilvl w:val="0"/>
          <w:numId w:val="6"/>
        </w:numPr>
      </w:pPr>
      <w:r w:rsidRPr="00C71F2B">
        <w:t>When we cover our mouths, sound gets trapped so we cannot hear it.</w:t>
      </w:r>
    </w:p>
    <w:p w14:paraId="2F1AEC22" w14:textId="77777777" w:rsidR="00806717" w:rsidRPr="00C71F2B" w:rsidRDefault="00806717" w:rsidP="00806717">
      <w:pPr>
        <w:pStyle w:val="ListParagraph"/>
        <w:numPr>
          <w:ilvl w:val="0"/>
          <w:numId w:val="6"/>
        </w:numPr>
      </w:pPr>
      <w:r w:rsidRPr="00C71F2B">
        <w:t>Vibrations only happen when something is hit hard.</w:t>
      </w:r>
    </w:p>
    <w:p w14:paraId="36E19C49" w14:textId="77777777" w:rsidR="00806717" w:rsidRPr="00C71F2B" w:rsidRDefault="00806717" w:rsidP="00806717">
      <w:pPr>
        <w:pStyle w:val="ListParagraph"/>
        <w:numPr>
          <w:ilvl w:val="0"/>
          <w:numId w:val="6"/>
        </w:numPr>
      </w:pPr>
      <w:r w:rsidRPr="00C71F2B">
        <w:t>Quiet sounds don’t cause any vibration at all.</w:t>
      </w:r>
    </w:p>
    <w:p w14:paraId="08355E63" w14:textId="77777777" w:rsidR="00806717" w:rsidRPr="00C71F2B" w:rsidRDefault="00806717" w:rsidP="00806717">
      <w:pPr>
        <w:pStyle w:val="ListParagraph"/>
        <w:numPr>
          <w:ilvl w:val="0"/>
          <w:numId w:val="6"/>
        </w:numPr>
      </w:pPr>
      <w:r w:rsidRPr="00C71F2B">
        <w:t>Vibrations can only happen in solids, not in air or water.</w:t>
      </w:r>
    </w:p>
    <w:p w14:paraId="0272A27B" w14:textId="77777777" w:rsidR="00806717" w:rsidRPr="00C71F2B" w:rsidRDefault="00806717" w:rsidP="00806717">
      <w:pPr>
        <w:pStyle w:val="ListParagraph"/>
        <w:numPr>
          <w:ilvl w:val="0"/>
          <w:numId w:val="6"/>
        </w:numPr>
      </w:pPr>
      <w:r w:rsidRPr="00C71F2B">
        <w:t>If you can’t see or feel something move, it’s not vibrating.</w:t>
      </w:r>
    </w:p>
    <w:p w14:paraId="02D00A1A" w14:textId="77777777" w:rsidR="00806717" w:rsidRDefault="00806717" w:rsidP="00806717">
      <w:pPr>
        <w:rPr>
          <w:rFonts w:asciiTheme="majorHAnsi" w:eastAsiaTheme="majorEastAsia" w:hAnsiTheme="majorHAnsi" w:cstheme="majorBidi"/>
          <w:color w:val="2F5496" w:themeColor="accent1" w:themeShade="BF"/>
          <w:sz w:val="32"/>
          <w:szCs w:val="32"/>
        </w:rPr>
      </w:pPr>
      <w:r>
        <w:br w:type="page"/>
      </w:r>
    </w:p>
    <w:p w14:paraId="02202A85" w14:textId="77777777" w:rsidR="00806717" w:rsidRDefault="00806717" w:rsidP="00806717">
      <w:pPr>
        <w:pStyle w:val="Subtitle"/>
      </w:pPr>
      <w:r>
        <w:lastRenderedPageBreak/>
        <w:t>3-5 Standards</w:t>
      </w:r>
    </w:p>
    <w:p w14:paraId="270BD4BB" w14:textId="77777777" w:rsidR="00806717" w:rsidRDefault="00806717" w:rsidP="00806717">
      <w:pPr>
        <w:pStyle w:val="IntenseQuote"/>
      </w:pPr>
      <w:r>
        <w:t xml:space="preserve">By the end of grade 5. </w:t>
      </w:r>
      <w:r w:rsidRPr="00F11B55">
        <w:t xml:space="preserve">Waves of the same type can differ in amplitude (height of the wave) and wavelength (spacing between wave peaks). Waves can add or cancel one another as they cross, depending on their relative phase (i.e., relative position of peaks and troughs of the waves), but they emerge unaffected by each other. (Boundary: The discussion at this grade level is qualitative only; it can be </w:t>
      </w:r>
      <w:proofErr w:type="gramStart"/>
      <w:r w:rsidRPr="00F11B55">
        <w:t>based on the fact that</w:t>
      </w:r>
      <w:proofErr w:type="gramEnd"/>
      <w:r w:rsidRPr="00F11B55">
        <w:t xml:space="preserve"> two different sounds can pass a location in different directions without getting mixed up.)</w:t>
      </w:r>
    </w:p>
    <w:p w14:paraId="0BECC06D" w14:textId="77777777" w:rsidR="00806717" w:rsidRPr="00F11B55" w:rsidRDefault="00806717" w:rsidP="00806717">
      <w:pPr>
        <w:pStyle w:val="IntenseQuote"/>
      </w:pPr>
      <w:r w:rsidRPr="00F11B55">
        <w:t>Earthquakes cause seismic waves, which are waves of motion in Earth’s crust.</w:t>
      </w:r>
      <w:r>
        <w:t xml:space="preserve"> – NRC, 2012</w:t>
      </w:r>
    </w:p>
    <w:p w14:paraId="149ED2A1" w14:textId="77777777" w:rsidR="00806717" w:rsidRPr="00877DCA" w:rsidRDefault="00806717" w:rsidP="00806717">
      <w:pPr>
        <w:pStyle w:val="Heading2"/>
        <w:rPr>
          <w:rFonts w:asciiTheme="minorHAnsi" w:hAnsiTheme="minorHAnsi" w:cstheme="minorBidi"/>
          <w:color w:val="auto"/>
          <w:sz w:val="22"/>
          <w:szCs w:val="22"/>
        </w:rPr>
      </w:pPr>
      <w:r>
        <w:t>Progression Across Grade Bands:</w:t>
      </w:r>
    </w:p>
    <w:p w14:paraId="2C032F16" w14:textId="77777777" w:rsidR="00806717" w:rsidRPr="00465B6D" w:rsidRDefault="00806717" w:rsidP="00806717">
      <w:r w:rsidRPr="00465B6D">
        <w:t>Learning that matter exists in invisible forms is a key physical science development that unlocks many late elementary grades concepts, including that air is not empty space. Air is a medium that can transmit motion with behaviors that match the behaviors of water in earlier grades. As students learn to equate motion to energy, they can discuss that sound is energy from vibrations (motion) transmitted through the air. </w:t>
      </w:r>
    </w:p>
    <w:p w14:paraId="113230DB" w14:textId="77777777" w:rsidR="00806717" w:rsidRPr="00465B6D" w:rsidRDefault="00806717" w:rsidP="00806717">
      <w:r>
        <w:t xml:space="preserve">Students should have multiple experiences observing various </w:t>
      </w:r>
      <w:r w:rsidRPr="7FEB8C8F">
        <w:rPr>
          <w:i/>
          <w:iCs/>
        </w:rPr>
        <w:t>properties</w:t>
      </w:r>
      <w:r>
        <w:t xml:space="preserve"> of waves. For example, waves can have different heights depending on the amount of energy that went into the production of the wave. Students may have already observed that dropping bigger objects into water makes bigger waves. Waves produced by a steady source produce a sequence of waves with consistent spacing. (e.g., pressing down on the surface of water once every second will produce waves where each pulse is separated by the same distance. There should be less focus on representations of waves with features such as amplitude and wavelength, and more focus on experiences that allow students to see that the pattern in the rate of the disturbance affects the spacing between wave crests. These experiences can involve the same types of water basins used in earlier grades. These opportunities to manipulate the features of waves prepare students to understand wave speed and the effects of varying mediums in later grades. </w:t>
      </w:r>
    </w:p>
    <w:p w14:paraId="4D88F2D3" w14:textId="77777777" w:rsidR="00806717" w:rsidRPr="00465B6D" w:rsidRDefault="00806717" w:rsidP="00806717">
      <w:r>
        <w:t xml:space="preserve">Students should begin to explore </w:t>
      </w:r>
      <w:r w:rsidRPr="7FEB8C8F">
        <w:rPr>
          <w:i/>
          <w:iCs/>
        </w:rPr>
        <w:t>behaviors</w:t>
      </w:r>
      <w:r>
        <w:t xml:space="preserve"> of waves that occur when waves interact with each other. Students may already have ideas about waves at the beach, in pools, lakes, or the bathtub that are steppingstones for identifying that wave behaviors exist as waves interact with each other or with their surroundings. Late elementary standards focus on interactions that happen as waves interact with each other. The behaviors of interacting waves exist at the position and moment when two waves cross paths, but after that moment, the waves continue unaffected. The behaviors are easiest to see using systems where individual wave pulses can be isolated--wave pulses on a rope, garden hose, or coiled spring caused by an upward flick of the </w:t>
      </w:r>
      <w:r>
        <w:lastRenderedPageBreak/>
        <w:t>wrist. As a result of the wave behaviors, our voices can project information and be heard and understood across noisy room--full of sound waves--because the individual sound waves do not distort each other as they cross the room.</w:t>
      </w:r>
    </w:p>
    <w:p w14:paraId="19D85FC2" w14:textId="77777777" w:rsidR="00806717" w:rsidRPr="00465B6D" w:rsidRDefault="00806717" w:rsidP="00806717">
      <w:r>
        <w:t xml:space="preserve">As students learn that Earth has an internal structure, they are prepared to fuse those ideas with ideas about seismic waves. Sudden movements in the Earth's crust are the produce waves and the Earth's interior serves as the medium that transmits these waves. Earthquakes can be felt as these waves pass a location in the same way that a boat may bob up and down on the surface of a lake as a wave </w:t>
      </w:r>
      <w:bookmarkStart w:id="3" w:name="_Int_fVE1w4ke"/>
      <w:proofErr w:type="gramStart"/>
      <w:r>
        <w:t>travels</w:t>
      </w:r>
      <w:bookmarkEnd w:id="3"/>
      <w:proofErr w:type="gramEnd"/>
      <w:r>
        <w:t xml:space="preserve"> beneath it. </w:t>
      </w:r>
    </w:p>
    <w:p w14:paraId="1CDE6235" w14:textId="77777777" w:rsidR="00806717" w:rsidRDefault="00806717" w:rsidP="00806717">
      <w:pPr>
        <w:pStyle w:val="Heading2"/>
      </w:pPr>
      <w:r>
        <w:t>2025 Standards: 4.PS4.1</w:t>
      </w:r>
    </w:p>
    <w:p w14:paraId="1A6A3EBB" w14:textId="77777777" w:rsidR="00806717" w:rsidRPr="00EF38DD" w:rsidRDefault="00806717" w:rsidP="00806717">
      <w:pPr>
        <w:rPr>
          <w:b/>
          <w:i/>
          <w:iCs/>
        </w:rPr>
      </w:pPr>
      <w:bookmarkStart w:id="4" w:name="G4_PS4_1"/>
      <w:r>
        <w:rPr>
          <w:b/>
          <w:i/>
          <w:iCs/>
        </w:rPr>
        <w:t>4</w:t>
      </w:r>
      <w:r w:rsidRPr="00FB29EC">
        <w:rPr>
          <w:b/>
          <w:i/>
          <w:iCs/>
        </w:rPr>
        <w:t>.</w:t>
      </w:r>
      <w:r>
        <w:rPr>
          <w:b/>
          <w:i/>
          <w:iCs/>
        </w:rPr>
        <w:t>P</w:t>
      </w:r>
      <w:r w:rsidRPr="00FB29EC">
        <w:rPr>
          <w:b/>
          <w:i/>
          <w:iCs/>
        </w:rPr>
        <w:t>S</w:t>
      </w:r>
      <w:r>
        <w:rPr>
          <w:b/>
          <w:i/>
          <w:iCs/>
        </w:rPr>
        <w:t>4.1</w:t>
      </w:r>
      <w:r w:rsidRPr="00FB29EC">
        <w:rPr>
          <w:b/>
          <w:i/>
          <w:iCs/>
        </w:rPr>
        <w:t xml:space="preserve"> </w:t>
      </w:r>
      <w:bookmarkEnd w:id="4"/>
      <w:r w:rsidRPr="00FB29EC">
        <w:rPr>
          <w:b/>
          <w:i/>
          <w:iCs/>
        </w:rPr>
        <w:t>–</w:t>
      </w:r>
      <w:r>
        <w:rPr>
          <w:b/>
          <w:i/>
          <w:iCs/>
        </w:rPr>
        <w:t xml:space="preserve"> </w:t>
      </w:r>
      <w:r w:rsidRPr="00EF38DD">
        <w:rPr>
          <w:b/>
          <w:i/>
          <w:iCs/>
        </w:rPr>
        <w:t xml:space="preserve">Use a model of a simple wave to describe amplitude, wavelength, and explain how waves can add or cancel each other as they cross. </w:t>
      </w:r>
    </w:p>
    <w:p w14:paraId="78F55D9A" w14:textId="77777777" w:rsidR="00806717" w:rsidRPr="00532B8D" w:rsidRDefault="00806717" w:rsidP="00806717">
      <w:pPr>
        <w:rPr>
          <w:u w:val="single"/>
        </w:rPr>
      </w:pPr>
      <w:r>
        <w:rPr>
          <w:b/>
          <w:i/>
          <w:iCs/>
        </w:rPr>
        <w:t xml:space="preserve"> </w:t>
      </w:r>
      <w:r w:rsidRPr="05131B82">
        <w:rPr>
          <w:u w:val="single"/>
        </w:rPr>
        <w:t xml:space="preserve">Big Ideas: </w:t>
      </w:r>
    </w:p>
    <w:p w14:paraId="7814DCB2" w14:textId="77777777" w:rsidR="00806717" w:rsidRPr="00825931" w:rsidRDefault="00806717" w:rsidP="00806717">
      <w:r>
        <w:t>Waves have measurable properties that vary and depend on the actions that caused the wave to form. It is possible to create a representation of a wave's properties.</w:t>
      </w:r>
    </w:p>
    <w:p w14:paraId="53638D54" w14:textId="77777777" w:rsidR="00806717" w:rsidRPr="00C571D5" w:rsidRDefault="00806717" w:rsidP="00806717">
      <w:pPr>
        <w:rPr>
          <w:u w:val="single"/>
        </w:rPr>
      </w:pPr>
      <w:r w:rsidRPr="00447991">
        <w:rPr>
          <w:u w:val="single"/>
        </w:rPr>
        <w:t>Scientific Ideas:</w:t>
      </w:r>
    </w:p>
    <w:p w14:paraId="2D31A250" w14:textId="77777777" w:rsidR="00806717" w:rsidRPr="00C50C44" w:rsidRDefault="00806717" w:rsidP="00806717">
      <w:pPr>
        <w:pStyle w:val="ListParagraph"/>
        <w:numPr>
          <w:ilvl w:val="0"/>
          <w:numId w:val="6"/>
        </w:numPr>
      </w:pPr>
      <w:r w:rsidRPr="00C50C44">
        <w:t>A wave forms when a force (push or pull) disturbs a medium, causing it to move. A single disturbance creates a wave pulse. Repeated disturbances create a simple wave.</w:t>
      </w:r>
    </w:p>
    <w:p w14:paraId="642CA5E3" w14:textId="77777777" w:rsidR="00806717" w:rsidRPr="00C50C44" w:rsidRDefault="00806717" w:rsidP="00806717">
      <w:pPr>
        <w:pStyle w:val="ListParagraph"/>
        <w:numPr>
          <w:ilvl w:val="0"/>
          <w:numId w:val="6"/>
        </w:numPr>
      </w:pPr>
      <w:r w:rsidRPr="00C50C44">
        <w:t>Disturbances caused by stronger forces create more motion in the medium (e.g., water, stretched spring) and therefore taller waves.</w:t>
      </w:r>
    </w:p>
    <w:p w14:paraId="1FE4D29A" w14:textId="77777777" w:rsidR="00806717" w:rsidRPr="00C50C44" w:rsidRDefault="00806717" w:rsidP="00806717">
      <w:pPr>
        <w:pStyle w:val="ListParagraph"/>
        <w:numPr>
          <w:ilvl w:val="0"/>
          <w:numId w:val="6"/>
        </w:numPr>
      </w:pPr>
      <w:r w:rsidRPr="00C50C44">
        <w:t>Stronger forces push or pull harder on the medium (e.g., water, rope, stretched spring), producing taller waves. </w:t>
      </w:r>
    </w:p>
    <w:p w14:paraId="28702F52" w14:textId="77777777" w:rsidR="00806717" w:rsidRPr="00C50C44" w:rsidRDefault="00806717" w:rsidP="00806717">
      <w:pPr>
        <w:pStyle w:val="ListParagraph"/>
        <w:numPr>
          <w:ilvl w:val="0"/>
          <w:numId w:val="6"/>
        </w:numPr>
      </w:pPr>
      <w:r w:rsidRPr="00C50C44">
        <w:t>The distance between waves pulses depends on the timing between disturbances; more time between pulses leads to greater spacing.</w:t>
      </w:r>
    </w:p>
    <w:p w14:paraId="72D41A4D" w14:textId="77777777" w:rsidR="00806717" w:rsidRPr="00C50C44" w:rsidRDefault="00806717" w:rsidP="00806717">
      <w:pPr>
        <w:pStyle w:val="ListParagraph"/>
        <w:numPr>
          <w:ilvl w:val="0"/>
          <w:numId w:val="6"/>
        </w:numPr>
      </w:pPr>
      <w:r w:rsidRPr="00C50C44">
        <w:t>Waves transfer energy away from the point of disturbance.</w:t>
      </w:r>
    </w:p>
    <w:p w14:paraId="4E02010B" w14:textId="77777777" w:rsidR="00806717" w:rsidRPr="00C50C44" w:rsidRDefault="00806717" w:rsidP="00806717">
      <w:pPr>
        <w:pStyle w:val="ListParagraph"/>
        <w:numPr>
          <w:ilvl w:val="0"/>
          <w:numId w:val="6"/>
        </w:numPr>
      </w:pPr>
      <w:r w:rsidRPr="00C50C44">
        <w:t>Although waves move through a medium, the particles in the medium return to their original positions once the wave has passed—they are not carried with the wave.</w:t>
      </w:r>
    </w:p>
    <w:p w14:paraId="3DEEF39D" w14:textId="77777777" w:rsidR="00806717" w:rsidRPr="00C50C44" w:rsidRDefault="00806717" w:rsidP="00806717">
      <w:pPr>
        <w:pStyle w:val="ListParagraph"/>
        <w:numPr>
          <w:ilvl w:val="0"/>
          <w:numId w:val="6"/>
        </w:numPr>
      </w:pPr>
      <w:r w:rsidRPr="00C50C44">
        <w:t>When waves are in the same place at the same time, they can add together or cancel each other out.</w:t>
      </w:r>
    </w:p>
    <w:p w14:paraId="1304A81A" w14:textId="77777777" w:rsidR="00806717" w:rsidRPr="00C50C44" w:rsidRDefault="00806717" w:rsidP="00806717">
      <w:pPr>
        <w:pStyle w:val="ListParagraph"/>
        <w:numPr>
          <w:ilvl w:val="0"/>
          <w:numId w:val="6"/>
        </w:numPr>
      </w:pPr>
      <w:r w:rsidRPr="00C50C44">
        <w:t>Waves at the same place and time completely cancel each other out if their phases are opposite - when a crest and valley of equal energy meet.</w:t>
      </w:r>
    </w:p>
    <w:p w14:paraId="34B1ADA9" w14:textId="77777777" w:rsidR="00806717" w:rsidRPr="00C50C44" w:rsidRDefault="00806717" w:rsidP="00806717">
      <w:pPr>
        <w:pStyle w:val="ListParagraph"/>
        <w:numPr>
          <w:ilvl w:val="0"/>
          <w:numId w:val="6"/>
        </w:numPr>
      </w:pPr>
      <w:r w:rsidRPr="00C50C44">
        <w:t>Crests and troughs will only partially cancel each other when they intersect if they were produced by forces of different strengths.</w:t>
      </w:r>
    </w:p>
    <w:p w14:paraId="1F5FF96C" w14:textId="77777777" w:rsidR="00806717" w:rsidRPr="00C50C44" w:rsidRDefault="00806717" w:rsidP="00806717">
      <w:pPr>
        <w:pStyle w:val="ListParagraph"/>
        <w:numPr>
          <w:ilvl w:val="0"/>
          <w:numId w:val="6"/>
        </w:numPr>
      </w:pPr>
      <w:r w:rsidRPr="00C50C44">
        <w:t>When a pair of wave crests or wave troughs intersect, their energies combine for a moment to create greater disturbance.</w:t>
      </w:r>
    </w:p>
    <w:p w14:paraId="3FF07395" w14:textId="77777777" w:rsidR="00806717" w:rsidRPr="00C50C44" w:rsidRDefault="00806717" w:rsidP="00806717">
      <w:pPr>
        <w:pStyle w:val="ListParagraph"/>
        <w:numPr>
          <w:ilvl w:val="0"/>
          <w:numId w:val="6"/>
        </w:numPr>
      </w:pPr>
      <w:r w:rsidRPr="00C50C44">
        <w:t>Simple waves can pass through each other without permanent change after they pass.</w:t>
      </w:r>
    </w:p>
    <w:p w14:paraId="068F02AF" w14:textId="77777777" w:rsidR="00806717" w:rsidRPr="00247E5C" w:rsidRDefault="00806717" w:rsidP="00806717">
      <w:pPr>
        <w:rPr>
          <w:u w:val="single"/>
        </w:rPr>
      </w:pPr>
      <w:r>
        <w:rPr>
          <w:u w:val="single"/>
        </w:rPr>
        <w:t>Example(s) of Common Student Ideas:</w:t>
      </w:r>
    </w:p>
    <w:p w14:paraId="3766A81A" w14:textId="77777777" w:rsidR="00806717" w:rsidRPr="00101EFF" w:rsidRDefault="00806717" w:rsidP="00806717">
      <w:pPr>
        <w:pStyle w:val="ListParagraph"/>
        <w:numPr>
          <w:ilvl w:val="0"/>
          <w:numId w:val="6"/>
        </w:numPr>
      </w:pPr>
      <w:r w:rsidRPr="00101EFF">
        <w:t>Waves are objects that collide and bounce off each other.</w:t>
      </w:r>
    </w:p>
    <w:p w14:paraId="784BAD95" w14:textId="77777777" w:rsidR="00806717" w:rsidRPr="00101EFF" w:rsidRDefault="00806717" w:rsidP="00806717">
      <w:pPr>
        <w:pStyle w:val="ListParagraph"/>
        <w:numPr>
          <w:ilvl w:val="0"/>
          <w:numId w:val="6"/>
        </w:numPr>
      </w:pPr>
      <w:r w:rsidRPr="00101EFF">
        <w:lastRenderedPageBreak/>
        <w:t>Bigger waves destroy or cancel smaller waves when they collide.</w:t>
      </w:r>
    </w:p>
    <w:p w14:paraId="0A4F198E" w14:textId="77777777" w:rsidR="00806717" w:rsidRPr="00101EFF" w:rsidRDefault="00806717" w:rsidP="00806717">
      <w:pPr>
        <w:pStyle w:val="ListParagraph"/>
        <w:numPr>
          <w:ilvl w:val="0"/>
          <w:numId w:val="6"/>
        </w:numPr>
      </w:pPr>
      <w:r w:rsidRPr="00101EFF">
        <w:t>Waves only happen on water.</w:t>
      </w:r>
    </w:p>
    <w:p w14:paraId="179409C5" w14:textId="77777777" w:rsidR="00806717" w:rsidRPr="00101EFF" w:rsidRDefault="00806717" w:rsidP="00806717">
      <w:pPr>
        <w:pStyle w:val="ListParagraph"/>
        <w:numPr>
          <w:ilvl w:val="0"/>
          <w:numId w:val="6"/>
        </w:numPr>
      </w:pPr>
      <w:r w:rsidRPr="00101EFF">
        <w:t>If two waves meet, they will stop or block each other.</w:t>
      </w:r>
    </w:p>
    <w:p w14:paraId="2547925A" w14:textId="77777777" w:rsidR="00806717" w:rsidRPr="00101EFF" w:rsidRDefault="00806717" w:rsidP="00806717">
      <w:pPr>
        <w:pStyle w:val="ListParagraph"/>
        <w:numPr>
          <w:ilvl w:val="0"/>
          <w:numId w:val="6"/>
        </w:numPr>
      </w:pPr>
      <w:r w:rsidRPr="00101EFF">
        <w:t>Waves always add together to make a bigger wave.</w:t>
      </w:r>
    </w:p>
    <w:p w14:paraId="45C63A9F" w14:textId="77777777" w:rsidR="00806717" w:rsidRPr="00101EFF" w:rsidRDefault="00806717" w:rsidP="00806717">
      <w:pPr>
        <w:pStyle w:val="ListParagraph"/>
        <w:numPr>
          <w:ilvl w:val="0"/>
          <w:numId w:val="6"/>
        </w:numPr>
      </w:pPr>
      <w:r w:rsidRPr="00101EFF">
        <w:t>The effects of waves interfering with each other are permanent.</w:t>
      </w:r>
    </w:p>
    <w:p w14:paraId="60C3BAE1" w14:textId="77777777" w:rsidR="00806717" w:rsidRDefault="00806717" w:rsidP="00806717">
      <w:pPr>
        <w:rPr>
          <w:rFonts w:ascii="PermianSlabSerifTypeface" w:hAnsi="PermianSlabSerifTypeface"/>
          <w:color w:val="44546A" w:themeColor="text2"/>
          <w:sz w:val="50"/>
          <w:szCs w:val="26"/>
        </w:rPr>
      </w:pPr>
      <w:r>
        <w:br w:type="page"/>
      </w:r>
    </w:p>
    <w:p w14:paraId="4FE530C4" w14:textId="77777777" w:rsidR="00806717" w:rsidRDefault="00806717" w:rsidP="00806717">
      <w:pPr>
        <w:pStyle w:val="Subtitle"/>
      </w:pPr>
      <w:r>
        <w:lastRenderedPageBreak/>
        <w:t>6-8 Standards</w:t>
      </w:r>
    </w:p>
    <w:p w14:paraId="268C9FAE" w14:textId="77777777" w:rsidR="00806717" w:rsidRDefault="00806717" w:rsidP="00806717">
      <w:pPr>
        <w:pStyle w:val="IntenseQuote"/>
      </w:pPr>
      <w:r>
        <w:t xml:space="preserve">By the end of grade 8. </w:t>
      </w:r>
      <w:r w:rsidRPr="00F75491">
        <w:t>A simple wave has a repeating pattern with a specific wavelength, frequency, and amplitude. A sound wave needs a medium through which it is transmitted.</w:t>
      </w:r>
    </w:p>
    <w:p w14:paraId="7BD68CD5" w14:textId="77777777" w:rsidR="00806717" w:rsidRPr="00F75491" w:rsidRDefault="00806717" w:rsidP="00806717">
      <w:pPr>
        <w:pStyle w:val="IntenseQuote"/>
      </w:pPr>
      <w:r w:rsidRPr="00F75491">
        <w:t>Geologists use seismic waves and their reflection at interfaces between layers to probe structures deep in the planet.</w:t>
      </w:r>
      <w:r>
        <w:t xml:space="preserve"> – NRC, 2012</w:t>
      </w:r>
    </w:p>
    <w:p w14:paraId="70E5B12D" w14:textId="77777777" w:rsidR="00806717" w:rsidRDefault="00806717" w:rsidP="00806717">
      <w:pPr>
        <w:pStyle w:val="Heading2"/>
      </w:pPr>
      <w:r>
        <w:t>Progression Across Grade Bands:</w:t>
      </w:r>
    </w:p>
    <w:p w14:paraId="36CAF778" w14:textId="77777777" w:rsidR="00806717" w:rsidRPr="00B3293A" w:rsidRDefault="00806717" w:rsidP="00806717">
      <w:r w:rsidRPr="00B3293A">
        <w:t xml:space="preserve">Throughout elementary school, students </w:t>
      </w:r>
      <w:r>
        <w:t xml:space="preserve">may have </w:t>
      </w:r>
      <w:r w:rsidRPr="00B3293A">
        <w:t>explored waves by creating ripples in shallow pans of water. They learned that wave height and spacing depend on how a disturbance is made and that waves transfer energy from one place to another without moving the medium itself.</w:t>
      </w:r>
    </w:p>
    <w:p w14:paraId="238494A1" w14:textId="77777777" w:rsidR="00806717" w:rsidRPr="00B3293A" w:rsidRDefault="00806717" w:rsidP="00806717">
      <w:r w:rsidRPr="00B3293A">
        <w:t>In middle school, students build on these ideas by recognizing that a repeating disturbance creates a simple wave. A simple wave is one with a regular pattern where the frequency matches the number of vibrations or pulses per second from the source. Students can now use this understanding to model sound as a wave—specifically, a pressure wave made of compressions and rarefactions caused by vibrating objects like tuning forks, speakers, or vocal cords. This helps explain why sound requires a medium and cannot travel through empty space.</w:t>
      </w:r>
    </w:p>
    <w:p w14:paraId="3046BCC1" w14:textId="77777777" w:rsidR="00806717" w:rsidRPr="00B3293A" w:rsidRDefault="00806717" w:rsidP="00806717">
      <w:r w:rsidRPr="00B3293A">
        <w:t>Seismic waves are introduced in this grade band to show how wave properties apply to real-world phenomena. Disturbances within Earth's crust generate multiple types of waves that travel through Earth's interior. While students won’t yet model the mechanisms for wave reflection and refraction at boundaries, they can grasp that seismic waves behave differently in different materials by observing how the different wave types interact with the different materials within Earth's interior. This sets the stage for understanding that waves can carry information about places we can’t directly observe—such as underground rock layers—connecting physical and Earth science ideas.</w:t>
      </w:r>
    </w:p>
    <w:p w14:paraId="24C410E8" w14:textId="77777777" w:rsidR="00806717" w:rsidRDefault="00806717" w:rsidP="00806717">
      <w:pPr>
        <w:pStyle w:val="Heading2"/>
      </w:pPr>
      <w:r>
        <w:t>2025 Standards: 8.PS4.1</w:t>
      </w:r>
    </w:p>
    <w:p w14:paraId="10C95120" w14:textId="77777777" w:rsidR="00806717" w:rsidRPr="000D3BED" w:rsidRDefault="00806717" w:rsidP="00806717">
      <w:pPr>
        <w:rPr>
          <w:b/>
          <w:i/>
          <w:iCs/>
        </w:rPr>
      </w:pPr>
      <w:bookmarkStart w:id="5" w:name="G8_PS4_1"/>
      <w:r>
        <w:rPr>
          <w:b/>
          <w:i/>
          <w:iCs/>
        </w:rPr>
        <w:t>8</w:t>
      </w:r>
      <w:r w:rsidRPr="00FB29EC">
        <w:rPr>
          <w:b/>
          <w:i/>
          <w:iCs/>
        </w:rPr>
        <w:t>.</w:t>
      </w:r>
      <w:r>
        <w:rPr>
          <w:b/>
          <w:i/>
          <w:iCs/>
        </w:rPr>
        <w:t>P</w:t>
      </w:r>
      <w:r w:rsidRPr="00FB29EC">
        <w:rPr>
          <w:b/>
          <w:i/>
          <w:iCs/>
        </w:rPr>
        <w:t>S</w:t>
      </w:r>
      <w:r>
        <w:rPr>
          <w:b/>
          <w:i/>
          <w:iCs/>
        </w:rPr>
        <w:t>4.1</w:t>
      </w:r>
      <w:r w:rsidRPr="00FB29EC">
        <w:rPr>
          <w:b/>
          <w:i/>
          <w:iCs/>
        </w:rPr>
        <w:t xml:space="preserve"> </w:t>
      </w:r>
      <w:bookmarkEnd w:id="5"/>
      <w:r w:rsidRPr="00FB29EC">
        <w:rPr>
          <w:b/>
          <w:i/>
          <w:iCs/>
        </w:rPr>
        <w:t>–</w:t>
      </w:r>
      <w:r>
        <w:rPr>
          <w:b/>
          <w:i/>
          <w:iCs/>
        </w:rPr>
        <w:t xml:space="preserve"> </w:t>
      </w:r>
      <w:r w:rsidRPr="000D3BED">
        <w:rPr>
          <w:b/>
          <w:i/>
          <w:iCs/>
        </w:rPr>
        <w:t>Develop and use models to represent the basic properties of waves in a system including frequency, amplitude, wavelength, and speed.</w:t>
      </w:r>
    </w:p>
    <w:p w14:paraId="1639FEFC" w14:textId="77777777" w:rsidR="00806717" w:rsidRPr="00532B8D" w:rsidRDefault="00806717" w:rsidP="00806717">
      <w:pPr>
        <w:rPr>
          <w:u w:val="single"/>
        </w:rPr>
      </w:pPr>
      <w:r w:rsidRPr="09C15AEE">
        <w:rPr>
          <w:u w:val="single"/>
        </w:rPr>
        <w:t xml:space="preserve">Big Ideas: </w:t>
      </w:r>
    </w:p>
    <w:p w14:paraId="49F7D287" w14:textId="77777777" w:rsidR="00806717" w:rsidRPr="00D13346" w:rsidRDefault="00806717" w:rsidP="00806717">
      <w:r w:rsidRPr="00D13346">
        <w:t>Wave properties describe the repeating patterns of waves formed by disturbances.</w:t>
      </w:r>
    </w:p>
    <w:p w14:paraId="43545BBC" w14:textId="77777777" w:rsidR="00806717" w:rsidRPr="00C571D5" w:rsidRDefault="00806717" w:rsidP="00806717">
      <w:pPr>
        <w:rPr>
          <w:u w:val="single"/>
        </w:rPr>
      </w:pPr>
      <w:r w:rsidRPr="00447991">
        <w:rPr>
          <w:u w:val="single"/>
        </w:rPr>
        <w:t>Scientific Ideas:</w:t>
      </w:r>
    </w:p>
    <w:p w14:paraId="16501B35" w14:textId="77777777" w:rsidR="00806717" w:rsidRPr="00E27D96" w:rsidRDefault="00806717" w:rsidP="00806717">
      <w:pPr>
        <w:pStyle w:val="ListParagraph"/>
        <w:numPr>
          <w:ilvl w:val="0"/>
          <w:numId w:val="6"/>
        </w:numPr>
      </w:pPr>
      <w:r w:rsidRPr="00E27D96">
        <w:lastRenderedPageBreak/>
        <w:t>A simple wave is formed by repeated disturbances to a medium.</w:t>
      </w:r>
    </w:p>
    <w:p w14:paraId="1A3086EA" w14:textId="77777777" w:rsidR="00806717" w:rsidRPr="00E27D96" w:rsidRDefault="00806717" w:rsidP="00806717">
      <w:pPr>
        <w:pStyle w:val="ListParagraph"/>
        <w:numPr>
          <w:ilvl w:val="0"/>
          <w:numId w:val="6"/>
        </w:numPr>
      </w:pPr>
      <w:r w:rsidRPr="00E27D96">
        <w:t>The waves travel and transfer energy away from the source of the disturbance.</w:t>
      </w:r>
    </w:p>
    <w:p w14:paraId="52B47D7F" w14:textId="77777777" w:rsidR="00806717" w:rsidRPr="00E27D96" w:rsidRDefault="00806717" w:rsidP="00806717">
      <w:pPr>
        <w:pStyle w:val="ListParagraph"/>
        <w:numPr>
          <w:ilvl w:val="0"/>
          <w:numId w:val="6"/>
        </w:numPr>
      </w:pPr>
      <w:r w:rsidRPr="00E27D96">
        <w:t>Stronger forces produce waves that displace greater amounts of the medium.</w:t>
      </w:r>
    </w:p>
    <w:p w14:paraId="713F5DB5" w14:textId="77777777" w:rsidR="00806717" w:rsidRPr="00E27D96" w:rsidRDefault="00806717" w:rsidP="00806717">
      <w:pPr>
        <w:pStyle w:val="ListParagraph"/>
        <w:numPr>
          <w:ilvl w:val="0"/>
          <w:numId w:val="6"/>
        </w:numPr>
      </w:pPr>
      <w:r w:rsidRPr="00E27D96">
        <w:t>Disturbances that occur more frequently produce waves that are closer together. </w:t>
      </w:r>
    </w:p>
    <w:p w14:paraId="26FACA2A" w14:textId="77777777" w:rsidR="00806717" w:rsidRPr="00E27D96" w:rsidRDefault="00806717" w:rsidP="00806717">
      <w:pPr>
        <w:pStyle w:val="ListParagraph"/>
        <w:numPr>
          <w:ilvl w:val="0"/>
          <w:numId w:val="6"/>
        </w:numPr>
      </w:pPr>
      <w:r>
        <w:t>Media allow waves to travel at different speeds. Wavelengths will be longer in media where waves travel faster because each wave pulse travels further before the next forms.</w:t>
      </w:r>
    </w:p>
    <w:p w14:paraId="7E2A65D3" w14:textId="77777777" w:rsidR="00806717" w:rsidRPr="00E27D96" w:rsidRDefault="00806717" w:rsidP="00806717">
      <w:pPr>
        <w:pStyle w:val="ListParagraph"/>
        <w:numPr>
          <w:ilvl w:val="0"/>
          <w:numId w:val="6"/>
        </w:numPr>
      </w:pPr>
      <w:r>
        <w:t>Sound waves are simple waves caused by vibrating materials, such as tuning forks, speakers, vocal cords, etc.</w:t>
      </w:r>
    </w:p>
    <w:p w14:paraId="3B91552D" w14:textId="77777777" w:rsidR="00806717" w:rsidRPr="00E27D96" w:rsidRDefault="00806717" w:rsidP="00806717">
      <w:pPr>
        <w:pStyle w:val="ListParagraph"/>
        <w:numPr>
          <w:ilvl w:val="0"/>
          <w:numId w:val="6"/>
        </w:numPr>
      </w:pPr>
      <w:r w:rsidRPr="00E27D96">
        <w:t>Models of sound waves represent the high (peaks) and low (valleys) pressure bands produced as the source vibrates.</w:t>
      </w:r>
    </w:p>
    <w:p w14:paraId="517D6D33" w14:textId="77777777" w:rsidR="00806717" w:rsidRPr="00247E5C" w:rsidRDefault="00806717" w:rsidP="00806717">
      <w:pPr>
        <w:rPr>
          <w:u w:val="single"/>
        </w:rPr>
      </w:pPr>
      <w:r>
        <w:rPr>
          <w:u w:val="single"/>
        </w:rPr>
        <w:t>Example(s) of Common Student Ideas:</w:t>
      </w:r>
    </w:p>
    <w:p w14:paraId="53D30CCD" w14:textId="77777777" w:rsidR="00806717" w:rsidRDefault="00806717" w:rsidP="00806717">
      <w:pPr>
        <w:pStyle w:val="ListParagraph"/>
        <w:numPr>
          <w:ilvl w:val="0"/>
          <w:numId w:val="6"/>
        </w:numPr>
        <w:spacing w:before="100" w:beforeAutospacing="1" w:after="100" w:afterAutospacing="1" w:line="240" w:lineRule="auto"/>
      </w:pPr>
      <w:r>
        <w:t>Waves slow down as they move through a medium, just like objects do.</w:t>
      </w:r>
    </w:p>
    <w:p w14:paraId="629EF50E" w14:textId="77777777" w:rsidR="00806717" w:rsidRPr="00717E28" w:rsidRDefault="00806717" w:rsidP="00806717">
      <w:pPr>
        <w:pStyle w:val="ListParagraph"/>
        <w:numPr>
          <w:ilvl w:val="0"/>
          <w:numId w:val="6"/>
        </w:numPr>
        <w:spacing w:before="100" w:beforeAutospacing="1" w:after="100" w:afterAutospacing="1" w:line="240" w:lineRule="auto"/>
      </w:pPr>
      <w:r w:rsidRPr="00717E28">
        <w:t>Frequency and speed are the same thing.</w:t>
      </w:r>
    </w:p>
    <w:p w14:paraId="072BF919" w14:textId="77777777" w:rsidR="00806717" w:rsidRPr="00717E28" w:rsidRDefault="00806717" w:rsidP="00806717">
      <w:pPr>
        <w:numPr>
          <w:ilvl w:val="0"/>
          <w:numId w:val="6"/>
        </w:numPr>
        <w:spacing w:before="100" w:beforeAutospacing="1" w:after="100" w:afterAutospacing="1" w:line="240" w:lineRule="auto"/>
      </w:pPr>
      <w:r w:rsidRPr="00717E28">
        <w:t>All waves move at the same speed regardless of the medium.</w:t>
      </w:r>
    </w:p>
    <w:p w14:paraId="3CFFF3D9" w14:textId="77777777" w:rsidR="00806717" w:rsidRPr="00717E28" w:rsidRDefault="00806717" w:rsidP="00806717">
      <w:pPr>
        <w:numPr>
          <w:ilvl w:val="0"/>
          <w:numId w:val="6"/>
        </w:numPr>
        <w:spacing w:before="100" w:beforeAutospacing="1" w:after="100" w:afterAutospacing="1" w:line="240" w:lineRule="auto"/>
      </w:pPr>
      <w:r w:rsidRPr="00717E28">
        <w:t>Wave properties are unrelated to how the wave was created or what it moves through.</w:t>
      </w:r>
    </w:p>
    <w:p w14:paraId="423A9569" w14:textId="77777777" w:rsidR="00806717" w:rsidRPr="00717E28" w:rsidRDefault="00806717" w:rsidP="00806717">
      <w:pPr>
        <w:numPr>
          <w:ilvl w:val="0"/>
          <w:numId w:val="6"/>
        </w:numPr>
        <w:spacing w:before="100" w:beforeAutospacing="1" w:after="100" w:afterAutospacing="1" w:line="240" w:lineRule="auto"/>
      </w:pPr>
      <w:r>
        <w:t xml:space="preserve">The frequency of a disturbance can </w:t>
      </w:r>
      <w:bookmarkStart w:id="6" w:name="_Int_EUf3pvqu"/>
      <w:proofErr w:type="gramStart"/>
      <w:r>
        <w:t>change</w:t>
      </w:r>
      <w:bookmarkEnd w:id="6"/>
      <w:proofErr w:type="gramEnd"/>
      <w:r>
        <w:t xml:space="preserve"> without affecting the wavelength of the resulting wave.</w:t>
      </w:r>
    </w:p>
    <w:p w14:paraId="5C82C538" w14:textId="77777777" w:rsidR="00806717" w:rsidRDefault="00806717" w:rsidP="00806717">
      <w:pPr>
        <w:numPr>
          <w:ilvl w:val="0"/>
          <w:numId w:val="6"/>
        </w:numPr>
        <w:spacing w:before="100" w:beforeAutospacing="1" w:after="100" w:afterAutospacing="1" w:line="240" w:lineRule="auto"/>
      </w:pPr>
      <w:r w:rsidRPr="00717E28">
        <w:t>Some waves form without an input of energy.</w:t>
      </w:r>
    </w:p>
    <w:p w14:paraId="1FD4DAA6" w14:textId="77777777" w:rsidR="00806717" w:rsidRDefault="00806717" w:rsidP="00806717">
      <w:pPr>
        <w:rPr>
          <w:b/>
          <w:bCs w:val="0"/>
          <w:i/>
          <w:iCs/>
        </w:rPr>
      </w:pPr>
      <w:r>
        <w:rPr>
          <w:b/>
          <w:bCs w:val="0"/>
          <w:i/>
          <w:iCs/>
        </w:rPr>
        <w:pict w14:anchorId="2D36B601">
          <v:rect id="_x0000_i1034" style="width:0;height:1.5pt" o:hralign="center" o:hrstd="t" o:hr="t" fillcolor="#a0a0a0" stroked="f"/>
        </w:pict>
      </w:r>
    </w:p>
    <w:p w14:paraId="43D4DBF6" w14:textId="77777777" w:rsidR="00806717" w:rsidRDefault="00806717" w:rsidP="00806717"/>
    <w:p w14:paraId="50C93A7B" w14:textId="77777777" w:rsidR="00B633CE" w:rsidRPr="00806717" w:rsidRDefault="00B633CE" w:rsidP="00806717"/>
    <w:sectPr w:rsidR="00B633CE" w:rsidRPr="0080671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53E03" w14:textId="77777777" w:rsidR="00160303" w:rsidRDefault="00160303" w:rsidP="00571536">
      <w:pPr>
        <w:spacing w:after="0" w:line="240" w:lineRule="auto"/>
      </w:pPr>
      <w:r>
        <w:separator/>
      </w:r>
    </w:p>
  </w:endnote>
  <w:endnote w:type="continuationSeparator" w:id="0">
    <w:p w14:paraId="2A92F3B7" w14:textId="77777777" w:rsidR="00160303" w:rsidRDefault="00160303" w:rsidP="00571536">
      <w:pPr>
        <w:spacing w:after="0" w:line="240" w:lineRule="auto"/>
      </w:pPr>
      <w:r>
        <w:continuationSeparator/>
      </w:r>
    </w:p>
  </w:endnote>
  <w:endnote w:type="continuationNotice" w:id="1">
    <w:p w14:paraId="26B344D5" w14:textId="77777777" w:rsidR="00160303" w:rsidRDefault="001603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75A33" w14:textId="77777777" w:rsidR="00C970A3" w:rsidRDefault="00C970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56E7F" w14:textId="77777777" w:rsidR="00C970A3" w:rsidRDefault="00C970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2F6B0" w14:textId="77777777" w:rsidR="00C970A3" w:rsidRDefault="00C970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BDB7E" w14:textId="77777777" w:rsidR="00160303" w:rsidRDefault="00160303" w:rsidP="00571536">
      <w:pPr>
        <w:spacing w:after="0" w:line="240" w:lineRule="auto"/>
      </w:pPr>
      <w:r>
        <w:separator/>
      </w:r>
    </w:p>
  </w:footnote>
  <w:footnote w:type="continuationSeparator" w:id="0">
    <w:p w14:paraId="7BE2613A" w14:textId="77777777" w:rsidR="00160303" w:rsidRDefault="00160303" w:rsidP="00571536">
      <w:pPr>
        <w:spacing w:after="0" w:line="240" w:lineRule="auto"/>
      </w:pPr>
      <w:r>
        <w:continuationSeparator/>
      </w:r>
    </w:p>
  </w:footnote>
  <w:footnote w:type="continuationNotice" w:id="1">
    <w:p w14:paraId="6D8BBCC4" w14:textId="77777777" w:rsidR="00160303" w:rsidRDefault="001603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261AB727" w:rsidR="00571536" w:rsidRDefault="00000000">
    <w:pPr>
      <w:pStyle w:val="Header"/>
    </w:pPr>
    <w:r>
      <w:rPr>
        <w:noProof/>
      </w:rPr>
      <w:pict w14:anchorId="559A93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1769422" o:spid="_x0000_s1026" type="#_x0000_t136" style="position:absolute;margin-left:0;margin-top:0;width:543.35pt;height:116.4pt;rotation:315;z-index:-251658239;mso-position-horizontal:center;mso-position-horizontal-relative:margin;mso-position-vertical:center;mso-position-vertical-relative:margin" o:allowincell="f" fillcolor="silver" stroked="f">
          <v:fill opacity=".5"/>
          <v:textpath style="font-family:&quot;Calibri&quot;;font-size:1pt" string="Draft 6/26/202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17A5F" w14:textId="621BD187" w:rsidR="00571536" w:rsidRDefault="00000000">
    <w:pPr>
      <w:pStyle w:val="Header"/>
    </w:pPr>
    <w:r>
      <w:rPr>
        <w:noProof/>
      </w:rPr>
      <w:pict w14:anchorId="36C942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1769423" o:spid="_x0000_s1027" type="#_x0000_t136" style="position:absolute;margin-left:0;margin-top:0;width:543.35pt;height:116.4pt;rotation:315;z-index:-251658238;mso-position-horizontal:center;mso-position-horizontal-relative:margin;mso-position-vertical:center;mso-position-vertical-relative:margin" o:allowincell="f" fillcolor="silver" stroked="f">
          <v:fill opacity=".5"/>
          <v:textpath style="font-family:&quot;Calibri&quot;;font-size:1pt" string="Draft 6/26/202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6B59" w14:textId="2B43359B" w:rsidR="00571536" w:rsidRDefault="00000000">
    <w:pPr>
      <w:pStyle w:val="Header"/>
    </w:pPr>
    <w:r>
      <w:rPr>
        <w:noProof/>
      </w:rPr>
      <w:pict w14:anchorId="738408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1769421" o:spid="_x0000_s1025" type="#_x0000_t136" style="position:absolute;margin-left:0;margin-top:0;width:543.35pt;height:116.4pt;rotation:315;z-index:-251658240;mso-position-horizontal:center;mso-position-horizontal-relative:margin;mso-position-vertical:center;mso-position-vertical-relative:margin" o:allowincell="f" fillcolor="silver" stroked="f">
          <v:fill opacity=".5"/>
          <v:textpath style="font-family:&quot;Calibri&quot;;font-size:1pt" string="Draft 6/26/2025"/>
          <w10:wrap anchorx="margin" anchory="margin"/>
        </v:shape>
      </w:pict>
    </w:r>
  </w:p>
</w:hdr>
</file>

<file path=word/intelligence2.xml><?xml version="1.0" encoding="utf-8"?>
<int2:intelligence xmlns:int2="http://schemas.microsoft.com/office/intelligence/2020/intelligence" xmlns:oel="http://schemas.microsoft.com/office/2019/extlst">
  <int2:observations>
    <int2:bookmark int2:bookmarkName="_Int_EUf3pvqu" int2:invalidationBookmarkName="" int2:hashCode="dVC2cuFiwiTDCb" int2:id="3jLsK7uI">
      <int2:state int2:value="Rejected" int2:type="gram"/>
    </int2:bookmark>
    <int2:bookmark int2:bookmarkName="_Int_fVE1w4ke" int2:invalidationBookmarkName="" int2:hashCode="QlWrOfZpL7JDx0" int2:id="DIZJjse4">
      <int2:state int2:value="Rejected" int2:type="gram"/>
    </int2:bookmark>
    <int2:bookmark int2:bookmarkName="_Int_yJMO28FM" int2:invalidationBookmarkName="" int2:hashCode="9pzdp/TG3Em62m" int2:id="UscsoCgk">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4"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C77E3F"/>
    <w:multiLevelType w:val="multilevel"/>
    <w:tmpl w:val="0B4A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250891"/>
    <w:multiLevelType w:val="multilevel"/>
    <w:tmpl w:val="A712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43BD3"/>
    <w:multiLevelType w:val="multilevel"/>
    <w:tmpl w:val="8A4E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E02EB4"/>
    <w:multiLevelType w:val="multilevel"/>
    <w:tmpl w:val="E094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C7685D"/>
    <w:multiLevelType w:val="multilevel"/>
    <w:tmpl w:val="0004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4E02294"/>
    <w:multiLevelType w:val="multilevel"/>
    <w:tmpl w:val="619A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E36E36"/>
    <w:multiLevelType w:val="multilevel"/>
    <w:tmpl w:val="C5D8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656324">
    <w:abstractNumId w:val="6"/>
  </w:num>
  <w:num w:numId="2" w16cid:durableId="1430274753">
    <w:abstractNumId w:val="15"/>
  </w:num>
  <w:num w:numId="3" w16cid:durableId="1015885880">
    <w:abstractNumId w:val="16"/>
  </w:num>
  <w:num w:numId="4" w16cid:durableId="1247762418">
    <w:abstractNumId w:val="2"/>
  </w:num>
  <w:num w:numId="5" w16cid:durableId="758794841">
    <w:abstractNumId w:val="5"/>
  </w:num>
  <w:num w:numId="6" w16cid:durableId="1545097353">
    <w:abstractNumId w:val="25"/>
  </w:num>
  <w:num w:numId="7" w16cid:durableId="1117723900">
    <w:abstractNumId w:val="14"/>
  </w:num>
  <w:num w:numId="8" w16cid:durableId="568544441">
    <w:abstractNumId w:val="19"/>
  </w:num>
  <w:num w:numId="9" w16cid:durableId="75978558">
    <w:abstractNumId w:val="18"/>
  </w:num>
  <w:num w:numId="10" w16cid:durableId="766078363">
    <w:abstractNumId w:val="0"/>
  </w:num>
  <w:num w:numId="11" w16cid:durableId="1421877709">
    <w:abstractNumId w:val="11"/>
  </w:num>
  <w:num w:numId="12" w16cid:durableId="2108454749">
    <w:abstractNumId w:val="1"/>
  </w:num>
  <w:num w:numId="13" w16cid:durableId="1511260163">
    <w:abstractNumId w:val="4"/>
  </w:num>
  <w:num w:numId="14" w16cid:durableId="1454595754">
    <w:abstractNumId w:val="22"/>
  </w:num>
  <w:num w:numId="15" w16cid:durableId="1804620907">
    <w:abstractNumId w:val="8"/>
  </w:num>
  <w:num w:numId="16" w16cid:durableId="343826020">
    <w:abstractNumId w:val="3"/>
  </w:num>
  <w:num w:numId="17" w16cid:durableId="1724402333">
    <w:abstractNumId w:val="7"/>
  </w:num>
  <w:num w:numId="18" w16cid:durableId="1000423978">
    <w:abstractNumId w:val="12"/>
  </w:num>
  <w:num w:numId="19" w16cid:durableId="29839506">
    <w:abstractNumId w:val="20"/>
  </w:num>
  <w:num w:numId="20" w16cid:durableId="849417767">
    <w:abstractNumId w:val="24"/>
  </w:num>
  <w:num w:numId="21" w16cid:durableId="135416721">
    <w:abstractNumId w:val="13"/>
  </w:num>
  <w:num w:numId="22" w16cid:durableId="1906404708">
    <w:abstractNumId w:val="9"/>
  </w:num>
  <w:num w:numId="23" w16cid:durableId="1320697922">
    <w:abstractNumId w:val="10"/>
  </w:num>
  <w:num w:numId="24" w16cid:durableId="2054501495">
    <w:abstractNumId w:val="26"/>
  </w:num>
  <w:num w:numId="25" w16cid:durableId="1586575380">
    <w:abstractNumId w:val="17"/>
  </w:num>
  <w:num w:numId="26" w16cid:durableId="1759252828">
    <w:abstractNumId w:val="21"/>
  </w:num>
  <w:num w:numId="27" w16cid:durableId="207165869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attachedTemplate r:id="rId1"/>
  <w:linkStyle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8A7"/>
    <w:rsid w:val="00000AA2"/>
    <w:rsid w:val="000010B1"/>
    <w:rsid w:val="0000131C"/>
    <w:rsid w:val="000014A9"/>
    <w:rsid w:val="000015CA"/>
    <w:rsid w:val="000017CC"/>
    <w:rsid w:val="0000181F"/>
    <w:rsid w:val="000021B5"/>
    <w:rsid w:val="00002893"/>
    <w:rsid w:val="00002D9E"/>
    <w:rsid w:val="00002F4D"/>
    <w:rsid w:val="0000355F"/>
    <w:rsid w:val="000036FA"/>
    <w:rsid w:val="00003795"/>
    <w:rsid w:val="000038BE"/>
    <w:rsid w:val="00003A3B"/>
    <w:rsid w:val="00003B39"/>
    <w:rsid w:val="0000412E"/>
    <w:rsid w:val="000047FF"/>
    <w:rsid w:val="00004A69"/>
    <w:rsid w:val="00004D74"/>
    <w:rsid w:val="00004E89"/>
    <w:rsid w:val="000050AD"/>
    <w:rsid w:val="0000511B"/>
    <w:rsid w:val="000055A6"/>
    <w:rsid w:val="00005650"/>
    <w:rsid w:val="000059FD"/>
    <w:rsid w:val="00005A48"/>
    <w:rsid w:val="00005B5E"/>
    <w:rsid w:val="000066CC"/>
    <w:rsid w:val="00006BEA"/>
    <w:rsid w:val="00006F77"/>
    <w:rsid w:val="000072D6"/>
    <w:rsid w:val="00007509"/>
    <w:rsid w:val="00007AAF"/>
    <w:rsid w:val="00007CB3"/>
    <w:rsid w:val="00010021"/>
    <w:rsid w:val="0001070A"/>
    <w:rsid w:val="000108E2"/>
    <w:rsid w:val="000111E7"/>
    <w:rsid w:val="00011530"/>
    <w:rsid w:val="00011A6B"/>
    <w:rsid w:val="00011BA6"/>
    <w:rsid w:val="0001207E"/>
    <w:rsid w:val="00012357"/>
    <w:rsid w:val="00012655"/>
    <w:rsid w:val="00012690"/>
    <w:rsid w:val="000126BD"/>
    <w:rsid w:val="0001369A"/>
    <w:rsid w:val="00013D2E"/>
    <w:rsid w:val="0001440A"/>
    <w:rsid w:val="00014639"/>
    <w:rsid w:val="000147B9"/>
    <w:rsid w:val="00014BCE"/>
    <w:rsid w:val="00015149"/>
    <w:rsid w:val="000154D0"/>
    <w:rsid w:val="000155F0"/>
    <w:rsid w:val="000159B9"/>
    <w:rsid w:val="00015C9F"/>
    <w:rsid w:val="00016245"/>
    <w:rsid w:val="000164F3"/>
    <w:rsid w:val="000165AE"/>
    <w:rsid w:val="0001695F"/>
    <w:rsid w:val="00017356"/>
    <w:rsid w:val="00017393"/>
    <w:rsid w:val="00017A6E"/>
    <w:rsid w:val="00017A73"/>
    <w:rsid w:val="00017EBF"/>
    <w:rsid w:val="00020335"/>
    <w:rsid w:val="00020E0A"/>
    <w:rsid w:val="00020E82"/>
    <w:rsid w:val="00020FCB"/>
    <w:rsid w:val="00020FD6"/>
    <w:rsid w:val="000213E3"/>
    <w:rsid w:val="0002236B"/>
    <w:rsid w:val="00023C45"/>
    <w:rsid w:val="000244F5"/>
    <w:rsid w:val="0002577D"/>
    <w:rsid w:val="000259A4"/>
    <w:rsid w:val="00026342"/>
    <w:rsid w:val="00026A5D"/>
    <w:rsid w:val="00026AFD"/>
    <w:rsid w:val="00026C2C"/>
    <w:rsid w:val="00026D82"/>
    <w:rsid w:val="00026DCC"/>
    <w:rsid w:val="00026E78"/>
    <w:rsid w:val="00027FB7"/>
    <w:rsid w:val="00030801"/>
    <w:rsid w:val="000308CE"/>
    <w:rsid w:val="0003091D"/>
    <w:rsid w:val="000310A2"/>
    <w:rsid w:val="000313F5"/>
    <w:rsid w:val="00031412"/>
    <w:rsid w:val="000314AE"/>
    <w:rsid w:val="00031689"/>
    <w:rsid w:val="00031819"/>
    <w:rsid w:val="00031AF5"/>
    <w:rsid w:val="00031B31"/>
    <w:rsid w:val="00031BFB"/>
    <w:rsid w:val="00031C02"/>
    <w:rsid w:val="00031CE7"/>
    <w:rsid w:val="00032813"/>
    <w:rsid w:val="00032D20"/>
    <w:rsid w:val="00032E23"/>
    <w:rsid w:val="00033344"/>
    <w:rsid w:val="00034370"/>
    <w:rsid w:val="00034A33"/>
    <w:rsid w:val="00035056"/>
    <w:rsid w:val="000351FD"/>
    <w:rsid w:val="000353A2"/>
    <w:rsid w:val="0003563C"/>
    <w:rsid w:val="00035BC4"/>
    <w:rsid w:val="00035F3F"/>
    <w:rsid w:val="000364DF"/>
    <w:rsid w:val="00036A2E"/>
    <w:rsid w:val="0003708F"/>
    <w:rsid w:val="00037A62"/>
    <w:rsid w:val="00037F2A"/>
    <w:rsid w:val="000400CD"/>
    <w:rsid w:val="000413F3"/>
    <w:rsid w:val="000417CD"/>
    <w:rsid w:val="000430C0"/>
    <w:rsid w:val="00043EC2"/>
    <w:rsid w:val="0004425B"/>
    <w:rsid w:val="00044BA4"/>
    <w:rsid w:val="00044EC9"/>
    <w:rsid w:val="00045179"/>
    <w:rsid w:val="00045353"/>
    <w:rsid w:val="00045483"/>
    <w:rsid w:val="00045A7A"/>
    <w:rsid w:val="00045ACB"/>
    <w:rsid w:val="0004642F"/>
    <w:rsid w:val="00046494"/>
    <w:rsid w:val="00046579"/>
    <w:rsid w:val="000465FF"/>
    <w:rsid w:val="00046792"/>
    <w:rsid w:val="00046A0E"/>
    <w:rsid w:val="00046BC0"/>
    <w:rsid w:val="000471E3"/>
    <w:rsid w:val="0004722B"/>
    <w:rsid w:val="00047242"/>
    <w:rsid w:val="0004756B"/>
    <w:rsid w:val="0004792B"/>
    <w:rsid w:val="00047D0D"/>
    <w:rsid w:val="00050481"/>
    <w:rsid w:val="000512A8"/>
    <w:rsid w:val="000518FD"/>
    <w:rsid w:val="00051DF0"/>
    <w:rsid w:val="00052840"/>
    <w:rsid w:val="00052B50"/>
    <w:rsid w:val="00052DE8"/>
    <w:rsid w:val="00053A9C"/>
    <w:rsid w:val="00053BA9"/>
    <w:rsid w:val="0005448D"/>
    <w:rsid w:val="00054780"/>
    <w:rsid w:val="0005484B"/>
    <w:rsid w:val="00054CC3"/>
    <w:rsid w:val="000551BB"/>
    <w:rsid w:val="000555A2"/>
    <w:rsid w:val="00055A7D"/>
    <w:rsid w:val="00055AAD"/>
    <w:rsid w:val="0005689B"/>
    <w:rsid w:val="00056997"/>
    <w:rsid w:val="00056B3B"/>
    <w:rsid w:val="00056DB9"/>
    <w:rsid w:val="0005745D"/>
    <w:rsid w:val="00057AAF"/>
    <w:rsid w:val="00057BAD"/>
    <w:rsid w:val="00060019"/>
    <w:rsid w:val="000601D0"/>
    <w:rsid w:val="00060377"/>
    <w:rsid w:val="00061032"/>
    <w:rsid w:val="00061175"/>
    <w:rsid w:val="000613C5"/>
    <w:rsid w:val="000617DB"/>
    <w:rsid w:val="00061CAB"/>
    <w:rsid w:val="00062766"/>
    <w:rsid w:val="00062C2B"/>
    <w:rsid w:val="000633C0"/>
    <w:rsid w:val="000634C3"/>
    <w:rsid w:val="000635DC"/>
    <w:rsid w:val="0006364C"/>
    <w:rsid w:val="00064B88"/>
    <w:rsid w:val="00064B91"/>
    <w:rsid w:val="0006564A"/>
    <w:rsid w:val="00065863"/>
    <w:rsid w:val="000658AB"/>
    <w:rsid w:val="00065900"/>
    <w:rsid w:val="000666FC"/>
    <w:rsid w:val="00066759"/>
    <w:rsid w:val="000667C2"/>
    <w:rsid w:val="0006686D"/>
    <w:rsid w:val="000671EE"/>
    <w:rsid w:val="00067B8A"/>
    <w:rsid w:val="00067C4A"/>
    <w:rsid w:val="00070CF4"/>
    <w:rsid w:val="00070E8D"/>
    <w:rsid w:val="00071737"/>
    <w:rsid w:val="0007192A"/>
    <w:rsid w:val="00071DF2"/>
    <w:rsid w:val="00071E5B"/>
    <w:rsid w:val="00072A4C"/>
    <w:rsid w:val="00073D30"/>
    <w:rsid w:val="00074199"/>
    <w:rsid w:val="00074932"/>
    <w:rsid w:val="00075668"/>
    <w:rsid w:val="00075767"/>
    <w:rsid w:val="00075927"/>
    <w:rsid w:val="00075930"/>
    <w:rsid w:val="00075AE8"/>
    <w:rsid w:val="000766B5"/>
    <w:rsid w:val="000768DE"/>
    <w:rsid w:val="00076BC5"/>
    <w:rsid w:val="00076CD1"/>
    <w:rsid w:val="000771D7"/>
    <w:rsid w:val="0007C3B5"/>
    <w:rsid w:val="00080076"/>
    <w:rsid w:val="000801CA"/>
    <w:rsid w:val="000803DD"/>
    <w:rsid w:val="000803EC"/>
    <w:rsid w:val="00080588"/>
    <w:rsid w:val="00080D31"/>
    <w:rsid w:val="00080E21"/>
    <w:rsid w:val="00080FEC"/>
    <w:rsid w:val="0008155E"/>
    <w:rsid w:val="00081841"/>
    <w:rsid w:val="00081B58"/>
    <w:rsid w:val="00082052"/>
    <w:rsid w:val="00082D1F"/>
    <w:rsid w:val="0008315F"/>
    <w:rsid w:val="0008364A"/>
    <w:rsid w:val="0008381F"/>
    <w:rsid w:val="000845E7"/>
    <w:rsid w:val="0008496F"/>
    <w:rsid w:val="000849BE"/>
    <w:rsid w:val="0008536D"/>
    <w:rsid w:val="000853DF"/>
    <w:rsid w:val="00085B6A"/>
    <w:rsid w:val="00085C8E"/>
    <w:rsid w:val="00085E80"/>
    <w:rsid w:val="00086089"/>
    <w:rsid w:val="00086BB0"/>
    <w:rsid w:val="00086D73"/>
    <w:rsid w:val="000872E9"/>
    <w:rsid w:val="000875E1"/>
    <w:rsid w:val="00087ACB"/>
    <w:rsid w:val="00087B2B"/>
    <w:rsid w:val="00087BCC"/>
    <w:rsid w:val="00087D4D"/>
    <w:rsid w:val="00087E36"/>
    <w:rsid w:val="00087F82"/>
    <w:rsid w:val="0009012A"/>
    <w:rsid w:val="00090142"/>
    <w:rsid w:val="0009109A"/>
    <w:rsid w:val="00091183"/>
    <w:rsid w:val="000911C8"/>
    <w:rsid w:val="00091263"/>
    <w:rsid w:val="000914D4"/>
    <w:rsid w:val="00091721"/>
    <w:rsid w:val="00091CB4"/>
    <w:rsid w:val="00091E3E"/>
    <w:rsid w:val="000922A2"/>
    <w:rsid w:val="0009279D"/>
    <w:rsid w:val="000927DE"/>
    <w:rsid w:val="00092D13"/>
    <w:rsid w:val="00093C60"/>
    <w:rsid w:val="000945A8"/>
    <w:rsid w:val="00094F38"/>
    <w:rsid w:val="000958DF"/>
    <w:rsid w:val="00095F39"/>
    <w:rsid w:val="000966C2"/>
    <w:rsid w:val="000969EF"/>
    <w:rsid w:val="00096A22"/>
    <w:rsid w:val="00096BB9"/>
    <w:rsid w:val="00096EE6"/>
    <w:rsid w:val="00096FC5"/>
    <w:rsid w:val="0009710C"/>
    <w:rsid w:val="00097198"/>
    <w:rsid w:val="00097549"/>
    <w:rsid w:val="000976F7"/>
    <w:rsid w:val="000978AB"/>
    <w:rsid w:val="00097E86"/>
    <w:rsid w:val="000A019E"/>
    <w:rsid w:val="000A0917"/>
    <w:rsid w:val="000A10B5"/>
    <w:rsid w:val="000A13EF"/>
    <w:rsid w:val="000A1A3F"/>
    <w:rsid w:val="000A1D6C"/>
    <w:rsid w:val="000A2300"/>
    <w:rsid w:val="000A2569"/>
    <w:rsid w:val="000A2B44"/>
    <w:rsid w:val="000A2F03"/>
    <w:rsid w:val="000A3C88"/>
    <w:rsid w:val="000A3F8E"/>
    <w:rsid w:val="000A40AC"/>
    <w:rsid w:val="000A42BA"/>
    <w:rsid w:val="000A4574"/>
    <w:rsid w:val="000A4B85"/>
    <w:rsid w:val="000A4D2E"/>
    <w:rsid w:val="000A4E9E"/>
    <w:rsid w:val="000A54D4"/>
    <w:rsid w:val="000A582E"/>
    <w:rsid w:val="000A629F"/>
    <w:rsid w:val="000A684E"/>
    <w:rsid w:val="000A6C48"/>
    <w:rsid w:val="000A7219"/>
    <w:rsid w:val="000A72D0"/>
    <w:rsid w:val="000A7996"/>
    <w:rsid w:val="000A7B3E"/>
    <w:rsid w:val="000B0595"/>
    <w:rsid w:val="000B071B"/>
    <w:rsid w:val="000B0733"/>
    <w:rsid w:val="000B086E"/>
    <w:rsid w:val="000B19DB"/>
    <w:rsid w:val="000B1A55"/>
    <w:rsid w:val="000B1B74"/>
    <w:rsid w:val="000B1E7A"/>
    <w:rsid w:val="000B25EC"/>
    <w:rsid w:val="000B2A16"/>
    <w:rsid w:val="000B2A4E"/>
    <w:rsid w:val="000B323A"/>
    <w:rsid w:val="000B38D2"/>
    <w:rsid w:val="000B38F5"/>
    <w:rsid w:val="000B3A91"/>
    <w:rsid w:val="000B3D50"/>
    <w:rsid w:val="000B3D89"/>
    <w:rsid w:val="000B3DCC"/>
    <w:rsid w:val="000B43DA"/>
    <w:rsid w:val="000B4FD4"/>
    <w:rsid w:val="000B50C7"/>
    <w:rsid w:val="000B578E"/>
    <w:rsid w:val="000B6204"/>
    <w:rsid w:val="000B6A65"/>
    <w:rsid w:val="000B6C07"/>
    <w:rsid w:val="000B6EA5"/>
    <w:rsid w:val="000B7423"/>
    <w:rsid w:val="000B79D6"/>
    <w:rsid w:val="000B7D98"/>
    <w:rsid w:val="000B7FD9"/>
    <w:rsid w:val="000C050B"/>
    <w:rsid w:val="000C0532"/>
    <w:rsid w:val="000C076D"/>
    <w:rsid w:val="000C07B7"/>
    <w:rsid w:val="000C08A2"/>
    <w:rsid w:val="000C0C71"/>
    <w:rsid w:val="000C0E3A"/>
    <w:rsid w:val="000C1150"/>
    <w:rsid w:val="000C1783"/>
    <w:rsid w:val="000C1AC3"/>
    <w:rsid w:val="000C1C84"/>
    <w:rsid w:val="000C1CD4"/>
    <w:rsid w:val="000C1ED7"/>
    <w:rsid w:val="000C2004"/>
    <w:rsid w:val="000C205D"/>
    <w:rsid w:val="000C24F2"/>
    <w:rsid w:val="000C264E"/>
    <w:rsid w:val="000C2780"/>
    <w:rsid w:val="000C2989"/>
    <w:rsid w:val="000C2BD6"/>
    <w:rsid w:val="000C2E13"/>
    <w:rsid w:val="000C32E6"/>
    <w:rsid w:val="000C342D"/>
    <w:rsid w:val="000C3787"/>
    <w:rsid w:val="000C43E0"/>
    <w:rsid w:val="000C4829"/>
    <w:rsid w:val="000C4DFD"/>
    <w:rsid w:val="000C5115"/>
    <w:rsid w:val="000C5220"/>
    <w:rsid w:val="000C56A3"/>
    <w:rsid w:val="000C607C"/>
    <w:rsid w:val="000C6172"/>
    <w:rsid w:val="000C64C0"/>
    <w:rsid w:val="000C6655"/>
    <w:rsid w:val="000C6841"/>
    <w:rsid w:val="000D0771"/>
    <w:rsid w:val="000D0BD9"/>
    <w:rsid w:val="000D0C44"/>
    <w:rsid w:val="000D0F80"/>
    <w:rsid w:val="000D11CA"/>
    <w:rsid w:val="000D1A53"/>
    <w:rsid w:val="000D1CA9"/>
    <w:rsid w:val="000D1CF7"/>
    <w:rsid w:val="000D1D9C"/>
    <w:rsid w:val="000D1E5B"/>
    <w:rsid w:val="000D21FF"/>
    <w:rsid w:val="000D22FE"/>
    <w:rsid w:val="000D2355"/>
    <w:rsid w:val="000D3088"/>
    <w:rsid w:val="000D3783"/>
    <w:rsid w:val="000D386A"/>
    <w:rsid w:val="000D3BED"/>
    <w:rsid w:val="000D3CED"/>
    <w:rsid w:val="000D3D37"/>
    <w:rsid w:val="000D3F75"/>
    <w:rsid w:val="000D4AFC"/>
    <w:rsid w:val="000D539D"/>
    <w:rsid w:val="000D568D"/>
    <w:rsid w:val="000D58EE"/>
    <w:rsid w:val="000D5E65"/>
    <w:rsid w:val="000D62AA"/>
    <w:rsid w:val="000D62C0"/>
    <w:rsid w:val="000D6390"/>
    <w:rsid w:val="000D76E5"/>
    <w:rsid w:val="000D773B"/>
    <w:rsid w:val="000D78F1"/>
    <w:rsid w:val="000D7921"/>
    <w:rsid w:val="000D7FAC"/>
    <w:rsid w:val="000E0870"/>
    <w:rsid w:val="000E0936"/>
    <w:rsid w:val="000E0AC8"/>
    <w:rsid w:val="000E1516"/>
    <w:rsid w:val="000E190B"/>
    <w:rsid w:val="000E1B53"/>
    <w:rsid w:val="000E210C"/>
    <w:rsid w:val="000E22B1"/>
    <w:rsid w:val="000E2905"/>
    <w:rsid w:val="000E2B98"/>
    <w:rsid w:val="000E3575"/>
    <w:rsid w:val="000E3A7D"/>
    <w:rsid w:val="000E3B34"/>
    <w:rsid w:val="000E3DA9"/>
    <w:rsid w:val="000E3E68"/>
    <w:rsid w:val="000E4090"/>
    <w:rsid w:val="000E40B3"/>
    <w:rsid w:val="000E4DAE"/>
    <w:rsid w:val="000E4F35"/>
    <w:rsid w:val="000E511F"/>
    <w:rsid w:val="000E5716"/>
    <w:rsid w:val="000E5A7C"/>
    <w:rsid w:val="000E5D1D"/>
    <w:rsid w:val="000E6B44"/>
    <w:rsid w:val="000E6C87"/>
    <w:rsid w:val="000E744F"/>
    <w:rsid w:val="000E7B44"/>
    <w:rsid w:val="000F0416"/>
    <w:rsid w:val="000F04FF"/>
    <w:rsid w:val="000F0F49"/>
    <w:rsid w:val="000F105C"/>
    <w:rsid w:val="000F14D5"/>
    <w:rsid w:val="000F17C8"/>
    <w:rsid w:val="000F1D13"/>
    <w:rsid w:val="000F31C8"/>
    <w:rsid w:val="000F32A1"/>
    <w:rsid w:val="000F3587"/>
    <w:rsid w:val="000F4185"/>
    <w:rsid w:val="000F4231"/>
    <w:rsid w:val="000F4DBF"/>
    <w:rsid w:val="000F561C"/>
    <w:rsid w:val="000F59B5"/>
    <w:rsid w:val="000F5BC1"/>
    <w:rsid w:val="000F5CEF"/>
    <w:rsid w:val="000F6500"/>
    <w:rsid w:val="000F66F6"/>
    <w:rsid w:val="000F67B4"/>
    <w:rsid w:val="000F6A58"/>
    <w:rsid w:val="000F6AA7"/>
    <w:rsid w:val="000F6C97"/>
    <w:rsid w:val="000F6FA6"/>
    <w:rsid w:val="000F7378"/>
    <w:rsid w:val="000F7401"/>
    <w:rsid w:val="000F75FB"/>
    <w:rsid w:val="000F77B2"/>
    <w:rsid w:val="000F78C3"/>
    <w:rsid w:val="000F7E39"/>
    <w:rsid w:val="000F7FA9"/>
    <w:rsid w:val="000F7FF5"/>
    <w:rsid w:val="0010011A"/>
    <w:rsid w:val="001007D9"/>
    <w:rsid w:val="00100D11"/>
    <w:rsid w:val="001011FC"/>
    <w:rsid w:val="001012CC"/>
    <w:rsid w:val="001017E9"/>
    <w:rsid w:val="00101BAC"/>
    <w:rsid w:val="00101EFF"/>
    <w:rsid w:val="00102108"/>
    <w:rsid w:val="00102695"/>
    <w:rsid w:val="001028EB"/>
    <w:rsid w:val="00102F03"/>
    <w:rsid w:val="0010329B"/>
    <w:rsid w:val="00103D85"/>
    <w:rsid w:val="00104149"/>
    <w:rsid w:val="001046B7"/>
    <w:rsid w:val="00104F0D"/>
    <w:rsid w:val="001055BF"/>
    <w:rsid w:val="00105B75"/>
    <w:rsid w:val="00106339"/>
    <w:rsid w:val="00106821"/>
    <w:rsid w:val="00106953"/>
    <w:rsid w:val="00106B0E"/>
    <w:rsid w:val="00106D37"/>
    <w:rsid w:val="00107554"/>
    <w:rsid w:val="001079F6"/>
    <w:rsid w:val="00107CB6"/>
    <w:rsid w:val="00107FEB"/>
    <w:rsid w:val="001108DF"/>
    <w:rsid w:val="00111664"/>
    <w:rsid w:val="00111971"/>
    <w:rsid w:val="00111972"/>
    <w:rsid w:val="00111A01"/>
    <w:rsid w:val="00112132"/>
    <w:rsid w:val="001121F6"/>
    <w:rsid w:val="00112269"/>
    <w:rsid w:val="0011281C"/>
    <w:rsid w:val="0011281D"/>
    <w:rsid w:val="00112914"/>
    <w:rsid w:val="00112EA3"/>
    <w:rsid w:val="00112FB7"/>
    <w:rsid w:val="00113036"/>
    <w:rsid w:val="00113A04"/>
    <w:rsid w:val="00113BD9"/>
    <w:rsid w:val="00113CDA"/>
    <w:rsid w:val="001145A3"/>
    <w:rsid w:val="0011476F"/>
    <w:rsid w:val="001147AA"/>
    <w:rsid w:val="00114A82"/>
    <w:rsid w:val="00114E87"/>
    <w:rsid w:val="001158F0"/>
    <w:rsid w:val="00115F3B"/>
    <w:rsid w:val="001161E5"/>
    <w:rsid w:val="0011655D"/>
    <w:rsid w:val="00116A8F"/>
    <w:rsid w:val="00116D9A"/>
    <w:rsid w:val="00117810"/>
    <w:rsid w:val="00117C3F"/>
    <w:rsid w:val="00120147"/>
    <w:rsid w:val="001205BE"/>
    <w:rsid w:val="00120816"/>
    <w:rsid w:val="001209DC"/>
    <w:rsid w:val="00120B3A"/>
    <w:rsid w:val="00122262"/>
    <w:rsid w:val="001222A3"/>
    <w:rsid w:val="00122AD3"/>
    <w:rsid w:val="00122FBF"/>
    <w:rsid w:val="001238F7"/>
    <w:rsid w:val="00123D35"/>
    <w:rsid w:val="00123D98"/>
    <w:rsid w:val="00124243"/>
    <w:rsid w:val="001242CA"/>
    <w:rsid w:val="00124AFF"/>
    <w:rsid w:val="00124C2C"/>
    <w:rsid w:val="00124C53"/>
    <w:rsid w:val="00124FA9"/>
    <w:rsid w:val="00125964"/>
    <w:rsid w:val="00125A19"/>
    <w:rsid w:val="00126110"/>
    <w:rsid w:val="0012618F"/>
    <w:rsid w:val="0012689E"/>
    <w:rsid w:val="001274EA"/>
    <w:rsid w:val="0012772C"/>
    <w:rsid w:val="00127C53"/>
    <w:rsid w:val="00130380"/>
    <w:rsid w:val="001309C4"/>
    <w:rsid w:val="00130A8B"/>
    <w:rsid w:val="00130E18"/>
    <w:rsid w:val="00131328"/>
    <w:rsid w:val="00131338"/>
    <w:rsid w:val="0013145D"/>
    <w:rsid w:val="00132787"/>
    <w:rsid w:val="00132B6D"/>
    <w:rsid w:val="00133B7E"/>
    <w:rsid w:val="00133CDD"/>
    <w:rsid w:val="001348BE"/>
    <w:rsid w:val="00135F66"/>
    <w:rsid w:val="00136097"/>
    <w:rsid w:val="00136318"/>
    <w:rsid w:val="00136732"/>
    <w:rsid w:val="001376F9"/>
    <w:rsid w:val="00137A19"/>
    <w:rsid w:val="00137C38"/>
    <w:rsid w:val="0014033A"/>
    <w:rsid w:val="0014078C"/>
    <w:rsid w:val="0014159E"/>
    <w:rsid w:val="0014209B"/>
    <w:rsid w:val="0014285D"/>
    <w:rsid w:val="001428AF"/>
    <w:rsid w:val="001429D4"/>
    <w:rsid w:val="001434F0"/>
    <w:rsid w:val="00143612"/>
    <w:rsid w:val="00143932"/>
    <w:rsid w:val="00143A37"/>
    <w:rsid w:val="00143B37"/>
    <w:rsid w:val="0014482C"/>
    <w:rsid w:val="00144C7B"/>
    <w:rsid w:val="001450F0"/>
    <w:rsid w:val="001466C3"/>
    <w:rsid w:val="001472BF"/>
    <w:rsid w:val="0014784D"/>
    <w:rsid w:val="001479E8"/>
    <w:rsid w:val="00147CAC"/>
    <w:rsid w:val="00150AF0"/>
    <w:rsid w:val="00150B35"/>
    <w:rsid w:val="00150BA8"/>
    <w:rsid w:val="00151348"/>
    <w:rsid w:val="00151B77"/>
    <w:rsid w:val="00151C78"/>
    <w:rsid w:val="0015222E"/>
    <w:rsid w:val="00152332"/>
    <w:rsid w:val="00152C0B"/>
    <w:rsid w:val="00152D23"/>
    <w:rsid w:val="00152F35"/>
    <w:rsid w:val="001532C2"/>
    <w:rsid w:val="001533AD"/>
    <w:rsid w:val="001537B3"/>
    <w:rsid w:val="00153883"/>
    <w:rsid w:val="00154092"/>
    <w:rsid w:val="001540E3"/>
    <w:rsid w:val="00154302"/>
    <w:rsid w:val="001546F8"/>
    <w:rsid w:val="001548C2"/>
    <w:rsid w:val="00154B18"/>
    <w:rsid w:val="00155925"/>
    <w:rsid w:val="00155941"/>
    <w:rsid w:val="001559D4"/>
    <w:rsid w:val="00155B7A"/>
    <w:rsid w:val="00156A1F"/>
    <w:rsid w:val="00156A8C"/>
    <w:rsid w:val="00156B50"/>
    <w:rsid w:val="00156EC3"/>
    <w:rsid w:val="00157295"/>
    <w:rsid w:val="0015736F"/>
    <w:rsid w:val="00157455"/>
    <w:rsid w:val="00157757"/>
    <w:rsid w:val="001577CE"/>
    <w:rsid w:val="00160303"/>
    <w:rsid w:val="00160424"/>
    <w:rsid w:val="00160743"/>
    <w:rsid w:val="00160DDC"/>
    <w:rsid w:val="00160DF0"/>
    <w:rsid w:val="00160EBF"/>
    <w:rsid w:val="0016115B"/>
    <w:rsid w:val="00161FE9"/>
    <w:rsid w:val="00162321"/>
    <w:rsid w:val="00162523"/>
    <w:rsid w:val="001625F3"/>
    <w:rsid w:val="00163E3C"/>
    <w:rsid w:val="0016402B"/>
    <w:rsid w:val="001641D1"/>
    <w:rsid w:val="001647EB"/>
    <w:rsid w:val="00164AB4"/>
    <w:rsid w:val="00164C07"/>
    <w:rsid w:val="001657ED"/>
    <w:rsid w:val="001659A3"/>
    <w:rsid w:val="00165A33"/>
    <w:rsid w:val="00165AA5"/>
    <w:rsid w:val="00166353"/>
    <w:rsid w:val="00166654"/>
    <w:rsid w:val="001669AF"/>
    <w:rsid w:val="001669E7"/>
    <w:rsid w:val="00166B4D"/>
    <w:rsid w:val="00166D35"/>
    <w:rsid w:val="00166F51"/>
    <w:rsid w:val="001677A6"/>
    <w:rsid w:val="001678F9"/>
    <w:rsid w:val="00167AB7"/>
    <w:rsid w:val="001702C0"/>
    <w:rsid w:val="00170795"/>
    <w:rsid w:val="00170890"/>
    <w:rsid w:val="001711E4"/>
    <w:rsid w:val="00171348"/>
    <w:rsid w:val="00171494"/>
    <w:rsid w:val="00171B20"/>
    <w:rsid w:val="00172068"/>
    <w:rsid w:val="001720F8"/>
    <w:rsid w:val="00172576"/>
    <w:rsid w:val="00172C80"/>
    <w:rsid w:val="00172E41"/>
    <w:rsid w:val="00172F03"/>
    <w:rsid w:val="00173322"/>
    <w:rsid w:val="0017334D"/>
    <w:rsid w:val="001738DE"/>
    <w:rsid w:val="00173DB3"/>
    <w:rsid w:val="00174388"/>
    <w:rsid w:val="001749F3"/>
    <w:rsid w:val="001750B4"/>
    <w:rsid w:val="00175AFD"/>
    <w:rsid w:val="001761E3"/>
    <w:rsid w:val="00176238"/>
    <w:rsid w:val="00176493"/>
    <w:rsid w:val="00177443"/>
    <w:rsid w:val="00177732"/>
    <w:rsid w:val="00177D15"/>
    <w:rsid w:val="00180B1B"/>
    <w:rsid w:val="00180C38"/>
    <w:rsid w:val="00180D9C"/>
    <w:rsid w:val="00181475"/>
    <w:rsid w:val="001814CA"/>
    <w:rsid w:val="0018194F"/>
    <w:rsid w:val="00181D40"/>
    <w:rsid w:val="001833C1"/>
    <w:rsid w:val="00183598"/>
    <w:rsid w:val="00185CF8"/>
    <w:rsid w:val="00186242"/>
    <w:rsid w:val="0018624D"/>
    <w:rsid w:val="00186255"/>
    <w:rsid w:val="00186279"/>
    <w:rsid w:val="0018641B"/>
    <w:rsid w:val="0018662F"/>
    <w:rsid w:val="001869FE"/>
    <w:rsid w:val="00186ED4"/>
    <w:rsid w:val="00186EDC"/>
    <w:rsid w:val="00187A5C"/>
    <w:rsid w:val="00190678"/>
    <w:rsid w:val="001915B5"/>
    <w:rsid w:val="001918FB"/>
    <w:rsid w:val="0019196A"/>
    <w:rsid w:val="00191B36"/>
    <w:rsid w:val="00192328"/>
    <w:rsid w:val="0019268D"/>
    <w:rsid w:val="00192812"/>
    <w:rsid w:val="0019328F"/>
    <w:rsid w:val="001939DE"/>
    <w:rsid w:val="00193C48"/>
    <w:rsid w:val="001943E3"/>
    <w:rsid w:val="00194A21"/>
    <w:rsid w:val="001956EB"/>
    <w:rsid w:val="001961E9"/>
    <w:rsid w:val="00196224"/>
    <w:rsid w:val="001967A5"/>
    <w:rsid w:val="00196D6F"/>
    <w:rsid w:val="00197267"/>
    <w:rsid w:val="0019741A"/>
    <w:rsid w:val="00197573"/>
    <w:rsid w:val="001975E0"/>
    <w:rsid w:val="00197613"/>
    <w:rsid w:val="0019765B"/>
    <w:rsid w:val="001A004B"/>
    <w:rsid w:val="001A0413"/>
    <w:rsid w:val="001A0419"/>
    <w:rsid w:val="001A073F"/>
    <w:rsid w:val="001A074F"/>
    <w:rsid w:val="001A0918"/>
    <w:rsid w:val="001A10BB"/>
    <w:rsid w:val="001A1425"/>
    <w:rsid w:val="001A143D"/>
    <w:rsid w:val="001A1593"/>
    <w:rsid w:val="001A188D"/>
    <w:rsid w:val="001A18C4"/>
    <w:rsid w:val="001A2031"/>
    <w:rsid w:val="001A22CA"/>
    <w:rsid w:val="001A289E"/>
    <w:rsid w:val="001A2B24"/>
    <w:rsid w:val="001A2F92"/>
    <w:rsid w:val="001A315A"/>
    <w:rsid w:val="001A3274"/>
    <w:rsid w:val="001A3C04"/>
    <w:rsid w:val="001A3C33"/>
    <w:rsid w:val="001A4707"/>
    <w:rsid w:val="001A4B50"/>
    <w:rsid w:val="001A4CA5"/>
    <w:rsid w:val="001A4E0B"/>
    <w:rsid w:val="001A5882"/>
    <w:rsid w:val="001A60CC"/>
    <w:rsid w:val="001A67ED"/>
    <w:rsid w:val="001A74A4"/>
    <w:rsid w:val="001A7AB3"/>
    <w:rsid w:val="001A7CA0"/>
    <w:rsid w:val="001A7E2D"/>
    <w:rsid w:val="001A7F6D"/>
    <w:rsid w:val="001B061A"/>
    <w:rsid w:val="001B0C3C"/>
    <w:rsid w:val="001B131E"/>
    <w:rsid w:val="001B1B6F"/>
    <w:rsid w:val="001B2015"/>
    <w:rsid w:val="001B23E5"/>
    <w:rsid w:val="001B2893"/>
    <w:rsid w:val="001B307B"/>
    <w:rsid w:val="001B3101"/>
    <w:rsid w:val="001B38C0"/>
    <w:rsid w:val="001B3A76"/>
    <w:rsid w:val="001B3DC8"/>
    <w:rsid w:val="001B401A"/>
    <w:rsid w:val="001B44E8"/>
    <w:rsid w:val="001B47AF"/>
    <w:rsid w:val="001B4834"/>
    <w:rsid w:val="001B4D31"/>
    <w:rsid w:val="001B5022"/>
    <w:rsid w:val="001B58A4"/>
    <w:rsid w:val="001B5FA3"/>
    <w:rsid w:val="001B6735"/>
    <w:rsid w:val="001B691A"/>
    <w:rsid w:val="001B72AF"/>
    <w:rsid w:val="001B77DF"/>
    <w:rsid w:val="001B7CBC"/>
    <w:rsid w:val="001B7F8A"/>
    <w:rsid w:val="001C0CD7"/>
    <w:rsid w:val="001C15E7"/>
    <w:rsid w:val="001C1819"/>
    <w:rsid w:val="001C187A"/>
    <w:rsid w:val="001C1C26"/>
    <w:rsid w:val="001C223E"/>
    <w:rsid w:val="001C259C"/>
    <w:rsid w:val="001C27D9"/>
    <w:rsid w:val="001C2A1F"/>
    <w:rsid w:val="001C2A9E"/>
    <w:rsid w:val="001C2D9C"/>
    <w:rsid w:val="001C3714"/>
    <w:rsid w:val="001C3A0F"/>
    <w:rsid w:val="001C3D63"/>
    <w:rsid w:val="001C421D"/>
    <w:rsid w:val="001C42BF"/>
    <w:rsid w:val="001C4B81"/>
    <w:rsid w:val="001C4D1F"/>
    <w:rsid w:val="001C5473"/>
    <w:rsid w:val="001C557A"/>
    <w:rsid w:val="001C5C86"/>
    <w:rsid w:val="001C6607"/>
    <w:rsid w:val="001C669C"/>
    <w:rsid w:val="001C6704"/>
    <w:rsid w:val="001C69F6"/>
    <w:rsid w:val="001C6F53"/>
    <w:rsid w:val="001C6FE2"/>
    <w:rsid w:val="001C70DC"/>
    <w:rsid w:val="001C7813"/>
    <w:rsid w:val="001C7DE2"/>
    <w:rsid w:val="001D0245"/>
    <w:rsid w:val="001D0555"/>
    <w:rsid w:val="001D070B"/>
    <w:rsid w:val="001D08C2"/>
    <w:rsid w:val="001D08F2"/>
    <w:rsid w:val="001D0C86"/>
    <w:rsid w:val="001D1298"/>
    <w:rsid w:val="001D1367"/>
    <w:rsid w:val="001D1BB0"/>
    <w:rsid w:val="001D1DA3"/>
    <w:rsid w:val="001D23E6"/>
    <w:rsid w:val="001D2749"/>
    <w:rsid w:val="001D2DE3"/>
    <w:rsid w:val="001D31FC"/>
    <w:rsid w:val="001D37DF"/>
    <w:rsid w:val="001D3DC0"/>
    <w:rsid w:val="001D43DD"/>
    <w:rsid w:val="001D4465"/>
    <w:rsid w:val="001D50C3"/>
    <w:rsid w:val="001D5864"/>
    <w:rsid w:val="001D6263"/>
    <w:rsid w:val="001D69B2"/>
    <w:rsid w:val="001D69E1"/>
    <w:rsid w:val="001D7360"/>
    <w:rsid w:val="001E017A"/>
    <w:rsid w:val="001E0212"/>
    <w:rsid w:val="001E03B5"/>
    <w:rsid w:val="001E07B6"/>
    <w:rsid w:val="001E0A04"/>
    <w:rsid w:val="001E0CEE"/>
    <w:rsid w:val="001E0FCC"/>
    <w:rsid w:val="001E1CE1"/>
    <w:rsid w:val="001E1E7F"/>
    <w:rsid w:val="001E206D"/>
    <w:rsid w:val="001E2295"/>
    <w:rsid w:val="001E24BD"/>
    <w:rsid w:val="001E2546"/>
    <w:rsid w:val="001E39FD"/>
    <w:rsid w:val="001E3B84"/>
    <w:rsid w:val="001E3F99"/>
    <w:rsid w:val="001E4207"/>
    <w:rsid w:val="001E4321"/>
    <w:rsid w:val="001E4347"/>
    <w:rsid w:val="001E45E3"/>
    <w:rsid w:val="001E4603"/>
    <w:rsid w:val="001E472B"/>
    <w:rsid w:val="001E4F15"/>
    <w:rsid w:val="001E51CC"/>
    <w:rsid w:val="001E51E8"/>
    <w:rsid w:val="001E5837"/>
    <w:rsid w:val="001E5E70"/>
    <w:rsid w:val="001E6639"/>
    <w:rsid w:val="001E67DF"/>
    <w:rsid w:val="001E6E23"/>
    <w:rsid w:val="001E70E5"/>
    <w:rsid w:val="001E7301"/>
    <w:rsid w:val="001E7421"/>
    <w:rsid w:val="001E74C7"/>
    <w:rsid w:val="001E76A4"/>
    <w:rsid w:val="001F04E3"/>
    <w:rsid w:val="001F0530"/>
    <w:rsid w:val="001F0AF8"/>
    <w:rsid w:val="001F0FCD"/>
    <w:rsid w:val="001F1248"/>
    <w:rsid w:val="001F1A0B"/>
    <w:rsid w:val="001F1B17"/>
    <w:rsid w:val="001F1C44"/>
    <w:rsid w:val="001F2071"/>
    <w:rsid w:val="001F241D"/>
    <w:rsid w:val="001F2559"/>
    <w:rsid w:val="001F2DC3"/>
    <w:rsid w:val="001F2DF1"/>
    <w:rsid w:val="001F2EB2"/>
    <w:rsid w:val="001F32AF"/>
    <w:rsid w:val="001F3777"/>
    <w:rsid w:val="001F4134"/>
    <w:rsid w:val="001F4454"/>
    <w:rsid w:val="001F45E0"/>
    <w:rsid w:val="001F4A3B"/>
    <w:rsid w:val="001F4BCD"/>
    <w:rsid w:val="001F4EC9"/>
    <w:rsid w:val="001F51CA"/>
    <w:rsid w:val="001F5C49"/>
    <w:rsid w:val="001F5C65"/>
    <w:rsid w:val="001F5D0E"/>
    <w:rsid w:val="001F6E44"/>
    <w:rsid w:val="001F7667"/>
    <w:rsid w:val="001F7680"/>
    <w:rsid w:val="001F77CC"/>
    <w:rsid w:val="001F79C7"/>
    <w:rsid w:val="001F7C91"/>
    <w:rsid w:val="001F7FDC"/>
    <w:rsid w:val="00200024"/>
    <w:rsid w:val="00200696"/>
    <w:rsid w:val="002006BD"/>
    <w:rsid w:val="002011C9"/>
    <w:rsid w:val="00202263"/>
    <w:rsid w:val="002033FD"/>
    <w:rsid w:val="0020397E"/>
    <w:rsid w:val="00203A44"/>
    <w:rsid w:val="00204CE2"/>
    <w:rsid w:val="00205422"/>
    <w:rsid w:val="0020585F"/>
    <w:rsid w:val="00205CDE"/>
    <w:rsid w:val="00205F50"/>
    <w:rsid w:val="002060DC"/>
    <w:rsid w:val="0020637F"/>
    <w:rsid w:val="00206875"/>
    <w:rsid w:val="002068C3"/>
    <w:rsid w:val="002068D6"/>
    <w:rsid w:val="002072FB"/>
    <w:rsid w:val="00207366"/>
    <w:rsid w:val="00207391"/>
    <w:rsid w:val="00207777"/>
    <w:rsid w:val="00207806"/>
    <w:rsid w:val="00207BC2"/>
    <w:rsid w:val="002107A0"/>
    <w:rsid w:val="002109A1"/>
    <w:rsid w:val="00210A75"/>
    <w:rsid w:val="00210AA7"/>
    <w:rsid w:val="00211415"/>
    <w:rsid w:val="002118DA"/>
    <w:rsid w:val="00211A30"/>
    <w:rsid w:val="00211C38"/>
    <w:rsid w:val="00211E81"/>
    <w:rsid w:val="0021226D"/>
    <w:rsid w:val="002131C1"/>
    <w:rsid w:val="00213328"/>
    <w:rsid w:val="0021382E"/>
    <w:rsid w:val="00213A76"/>
    <w:rsid w:val="00213BEC"/>
    <w:rsid w:val="00213CD9"/>
    <w:rsid w:val="00213D7C"/>
    <w:rsid w:val="00213DCD"/>
    <w:rsid w:val="002140C6"/>
    <w:rsid w:val="00214102"/>
    <w:rsid w:val="00214522"/>
    <w:rsid w:val="002149E6"/>
    <w:rsid w:val="00214B15"/>
    <w:rsid w:val="00214DAF"/>
    <w:rsid w:val="00215487"/>
    <w:rsid w:val="00216A9F"/>
    <w:rsid w:val="002171AD"/>
    <w:rsid w:val="00217235"/>
    <w:rsid w:val="002172B3"/>
    <w:rsid w:val="00217471"/>
    <w:rsid w:val="00217641"/>
    <w:rsid w:val="00217900"/>
    <w:rsid w:val="00220049"/>
    <w:rsid w:val="00220414"/>
    <w:rsid w:val="002205BD"/>
    <w:rsid w:val="00220F47"/>
    <w:rsid w:val="0022194A"/>
    <w:rsid w:val="00221B7E"/>
    <w:rsid w:val="00221F8D"/>
    <w:rsid w:val="002225AE"/>
    <w:rsid w:val="00222923"/>
    <w:rsid w:val="00222CC7"/>
    <w:rsid w:val="0022320C"/>
    <w:rsid w:val="00223C6A"/>
    <w:rsid w:val="00223EB4"/>
    <w:rsid w:val="00224358"/>
    <w:rsid w:val="002246DC"/>
    <w:rsid w:val="00224EFD"/>
    <w:rsid w:val="00224FC5"/>
    <w:rsid w:val="00225A43"/>
    <w:rsid w:val="002261C1"/>
    <w:rsid w:val="002261CF"/>
    <w:rsid w:val="0022643A"/>
    <w:rsid w:val="002267E1"/>
    <w:rsid w:val="00226A3E"/>
    <w:rsid w:val="002273F7"/>
    <w:rsid w:val="002273FC"/>
    <w:rsid w:val="002274B9"/>
    <w:rsid w:val="0022786B"/>
    <w:rsid w:val="00227C33"/>
    <w:rsid w:val="00230047"/>
    <w:rsid w:val="0023022A"/>
    <w:rsid w:val="00230496"/>
    <w:rsid w:val="002308F9"/>
    <w:rsid w:val="002309DD"/>
    <w:rsid w:val="00230F27"/>
    <w:rsid w:val="00231223"/>
    <w:rsid w:val="002312E8"/>
    <w:rsid w:val="002314F8"/>
    <w:rsid w:val="00231B4F"/>
    <w:rsid w:val="00231B62"/>
    <w:rsid w:val="00232C8C"/>
    <w:rsid w:val="002339F3"/>
    <w:rsid w:val="00233C10"/>
    <w:rsid w:val="00233EA6"/>
    <w:rsid w:val="00233FA0"/>
    <w:rsid w:val="002351EF"/>
    <w:rsid w:val="0023627E"/>
    <w:rsid w:val="00236655"/>
    <w:rsid w:val="002369EC"/>
    <w:rsid w:val="00236CBB"/>
    <w:rsid w:val="00236D6B"/>
    <w:rsid w:val="00237133"/>
    <w:rsid w:val="00237245"/>
    <w:rsid w:val="00237327"/>
    <w:rsid w:val="00237360"/>
    <w:rsid w:val="002376FD"/>
    <w:rsid w:val="00237DF8"/>
    <w:rsid w:val="0024045B"/>
    <w:rsid w:val="00240741"/>
    <w:rsid w:val="00240E65"/>
    <w:rsid w:val="002413BA"/>
    <w:rsid w:val="00241C19"/>
    <w:rsid w:val="00243058"/>
    <w:rsid w:val="00243D5E"/>
    <w:rsid w:val="00243EB7"/>
    <w:rsid w:val="00243EC8"/>
    <w:rsid w:val="00244107"/>
    <w:rsid w:val="002443DC"/>
    <w:rsid w:val="0024457C"/>
    <w:rsid w:val="00244E76"/>
    <w:rsid w:val="00244F00"/>
    <w:rsid w:val="00244FC1"/>
    <w:rsid w:val="002458A8"/>
    <w:rsid w:val="00245A17"/>
    <w:rsid w:val="00245C56"/>
    <w:rsid w:val="00245FD8"/>
    <w:rsid w:val="00246327"/>
    <w:rsid w:val="00247861"/>
    <w:rsid w:val="00247BE5"/>
    <w:rsid w:val="00247CA5"/>
    <w:rsid w:val="00247D69"/>
    <w:rsid w:val="00247E5C"/>
    <w:rsid w:val="00250258"/>
    <w:rsid w:val="0025176F"/>
    <w:rsid w:val="00251DD7"/>
    <w:rsid w:val="0025260F"/>
    <w:rsid w:val="00252730"/>
    <w:rsid w:val="0025285F"/>
    <w:rsid w:val="00252DE6"/>
    <w:rsid w:val="00252EF5"/>
    <w:rsid w:val="00253CE7"/>
    <w:rsid w:val="00253D58"/>
    <w:rsid w:val="00253FBF"/>
    <w:rsid w:val="002541A3"/>
    <w:rsid w:val="002543F0"/>
    <w:rsid w:val="002545BC"/>
    <w:rsid w:val="002557A9"/>
    <w:rsid w:val="00255A08"/>
    <w:rsid w:val="00256D43"/>
    <w:rsid w:val="00257125"/>
    <w:rsid w:val="0025719A"/>
    <w:rsid w:val="00257B7F"/>
    <w:rsid w:val="0026078C"/>
    <w:rsid w:val="00260A45"/>
    <w:rsid w:val="00261395"/>
    <w:rsid w:val="002618AB"/>
    <w:rsid w:val="0026236A"/>
    <w:rsid w:val="00262DDF"/>
    <w:rsid w:val="00262DE9"/>
    <w:rsid w:val="002637EF"/>
    <w:rsid w:val="00263FE2"/>
    <w:rsid w:val="00264A30"/>
    <w:rsid w:val="00264AB8"/>
    <w:rsid w:val="00264BA3"/>
    <w:rsid w:val="00264CA6"/>
    <w:rsid w:val="00264FFD"/>
    <w:rsid w:val="00265BCC"/>
    <w:rsid w:val="00265D93"/>
    <w:rsid w:val="00265D94"/>
    <w:rsid w:val="00266C38"/>
    <w:rsid w:val="00266D1B"/>
    <w:rsid w:val="00267117"/>
    <w:rsid w:val="002673A3"/>
    <w:rsid w:val="00267403"/>
    <w:rsid w:val="0026774B"/>
    <w:rsid w:val="00270485"/>
    <w:rsid w:val="0027067A"/>
    <w:rsid w:val="0027127C"/>
    <w:rsid w:val="00271398"/>
    <w:rsid w:val="002713F7"/>
    <w:rsid w:val="00271A94"/>
    <w:rsid w:val="00271DF0"/>
    <w:rsid w:val="002731F3"/>
    <w:rsid w:val="00273506"/>
    <w:rsid w:val="0027427B"/>
    <w:rsid w:val="00274604"/>
    <w:rsid w:val="00274A00"/>
    <w:rsid w:val="00274A15"/>
    <w:rsid w:val="00274F4E"/>
    <w:rsid w:val="00275A98"/>
    <w:rsid w:val="00275F00"/>
    <w:rsid w:val="00276971"/>
    <w:rsid w:val="00276C7C"/>
    <w:rsid w:val="00276E57"/>
    <w:rsid w:val="00277EA7"/>
    <w:rsid w:val="002803FD"/>
    <w:rsid w:val="002808AB"/>
    <w:rsid w:val="00280E67"/>
    <w:rsid w:val="0028152E"/>
    <w:rsid w:val="00281D96"/>
    <w:rsid w:val="00282363"/>
    <w:rsid w:val="00282586"/>
    <w:rsid w:val="00283BE4"/>
    <w:rsid w:val="0028419A"/>
    <w:rsid w:val="0028446F"/>
    <w:rsid w:val="002844B1"/>
    <w:rsid w:val="00284749"/>
    <w:rsid w:val="00284D7A"/>
    <w:rsid w:val="0028500A"/>
    <w:rsid w:val="00285280"/>
    <w:rsid w:val="002860C3"/>
    <w:rsid w:val="00286726"/>
    <w:rsid w:val="00286834"/>
    <w:rsid w:val="00286B84"/>
    <w:rsid w:val="00287134"/>
    <w:rsid w:val="0028767A"/>
    <w:rsid w:val="002878B4"/>
    <w:rsid w:val="00290354"/>
    <w:rsid w:val="00290ABB"/>
    <w:rsid w:val="00290D1F"/>
    <w:rsid w:val="00291034"/>
    <w:rsid w:val="00291BF1"/>
    <w:rsid w:val="00292528"/>
    <w:rsid w:val="00292BAB"/>
    <w:rsid w:val="002935FD"/>
    <w:rsid w:val="002936B5"/>
    <w:rsid w:val="00293900"/>
    <w:rsid w:val="00293CAC"/>
    <w:rsid w:val="00293DF0"/>
    <w:rsid w:val="00294BBA"/>
    <w:rsid w:val="00294F84"/>
    <w:rsid w:val="0029507A"/>
    <w:rsid w:val="0029533F"/>
    <w:rsid w:val="0029546F"/>
    <w:rsid w:val="00296A39"/>
    <w:rsid w:val="00296C1F"/>
    <w:rsid w:val="00296D18"/>
    <w:rsid w:val="00296DCB"/>
    <w:rsid w:val="00297456"/>
    <w:rsid w:val="002979B2"/>
    <w:rsid w:val="002A0280"/>
    <w:rsid w:val="002A061B"/>
    <w:rsid w:val="002A0AA5"/>
    <w:rsid w:val="002A0D92"/>
    <w:rsid w:val="002A19C1"/>
    <w:rsid w:val="002A1F9C"/>
    <w:rsid w:val="002A23C1"/>
    <w:rsid w:val="002A2C74"/>
    <w:rsid w:val="002A31A2"/>
    <w:rsid w:val="002A3D69"/>
    <w:rsid w:val="002A3E52"/>
    <w:rsid w:val="002A407F"/>
    <w:rsid w:val="002A4105"/>
    <w:rsid w:val="002A42AD"/>
    <w:rsid w:val="002A4707"/>
    <w:rsid w:val="002A49F2"/>
    <w:rsid w:val="002A4A46"/>
    <w:rsid w:val="002A4ADF"/>
    <w:rsid w:val="002A4FCF"/>
    <w:rsid w:val="002A59F1"/>
    <w:rsid w:val="002A5FCB"/>
    <w:rsid w:val="002A5FD8"/>
    <w:rsid w:val="002A662B"/>
    <w:rsid w:val="002A6AB5"/>
    <w:rsid w:val="002A6CDF"/>
    <w:rsid w:val="002A7136"/>
    <w:rsid w:val="002A74BE"/>
    <w:rsid w:val="002A74CB"/>
    <w:rsid w:val="002A79AD"/>
    <w:rsid w:val="002A7B57"/>
    <w:rsid w:val="002A7CF5"/>
    <w:rsid w:val="002A7EC0"/>
    <w:rsid w:val="002B0165"/>
    <w:rsid w:val="002B02F2"/>
    <w:rsid w:val="002B07FF"/>
    <w:rsid w:val="002B10D4"/>
    <w:rsid w:val="002B115B"/>
    <w:rsid w:val="002B19F9"/>
    <w:rsid w:val="002B2185"/>
    <w:rsid w:val="002B2225"/>
    <w:rsid w:val="002B236E"/>
    <w:rsid w:val="002B2406"/>
    <w:rsid w:val="002B2556"/>
    <w:rsid w:val="002B2ED4"/>
    <w:rsid w:val="002B33A9"/>
    <w:rsid w:val="002B345B"/>
    <w:rsid w:val="002B3632"/>
    <w:rsid w:val="002B39AC"/>
    <w:rsid w:val="002B3BFA"/>
    <w:rsid w:val="002B3D34"/>
    <w:rsid w:val="002B3D88"/>
    <w:rsid w:val="002B435F"/>
    <w:rsid w:val="002B43BF"/>
    <w:rsid w:val="002B46DB"/>
    <w:rsid w:val="002B4833"/>
    <w:rsid w:val="002B4BE1"/>
    <w:rsid w:val="002B51E9"/>
    <w:rsid w:val="002B6040"/>
    <w:rsid w:val="002B6388"/>
    <w:rsid w:val="002B6411"/>
    <w:rsid w:val="002B6590"/>
    <w:rsid w:val="002B700B"/>
    <w:rsid w:val="002B70BF"/>
    <w:rsid w:val="002B73F8"/>
    <w:rsid w:val="002B7502"/>
    <w:rsid w:val="002B7B1C"/>
    <w:rsid w:val="002C0208"/>
    <w:rsid w:val="002C02C0"/>
    <w:rsid w:val="002C09FA"/>
    <w:rsid w:val="002C0A15"/>
    <w:rsid w:val="002C126D"/>
    <w:rsid w:val="002C1732"/>
    <w:rsid w:val="002C1AAB"/>
    <w:rsid w:val="002C22C1"/>
    <w:rsid w:val="002C29D0"/>
    <w:rsid w:val="002C29FE"/>
    <w:rsid w:val="002C352A"/>
    <w:rsid w:val="002C3741"/>
    <w:rsid w:val="002C48F6"/>
    <w:rsid w:val="002C4A98"/>
    <w:rsid w:val="002C50EE"/>
    <w:rsid w:val="002C59C1"/>
    <w:rsid w:val="002C60F0"/>
    <w:rsid w:val="002C62C8"/>
    <w:rsid w:val="002C6756"/>
    <w:rsid w:val="002C69BA"/>
    <w:rsid w:val="002C760F"/>
    <w:rsid w:val="002C7927"/>
    <w:rsid w:val="002C7BCD"/>
    <w:rsid w:val="002C7FF7"/>
    <w:rsid w:val="002D07C8"/>
    <w:rsid w:val="002D08A5"/>
    <w:rsid w:val="002D0DA8"/>
    <w:rsid w:val="002D0F58"/>
    <w:rsid w:val="002D137F"/>
    <w:rsid w:val="002D1AEB"/>
    <w:rsid w:val="002D1BFD"/>
    <w:rsid w:val="002D251B"/>
    <w:rsid w:val="002D2929"/>
    <w:rsid w:val="002D2C28"/>
    <w:rsid w:val="002D2D2C"/>
    <w:rsid w:val="002D3011"/>
    <w:rsid w:val="002D34E0"/>
    <w:rsid w:val="002D37FC"/>
    <w:rsid w:val="002D3F55"/>
    <w:rsid w:val="002D4087"/>
    <w:rsid w:val="002D47FE"/>
    <w:rsid w:val="002D495A"/>
    <w:rsid w:val="002D4C3A"/>
    <w:rsid w:val="002D5771"/>
    <w:rsid w:val="002D5A07"/>
    <w:rsid w:val="002D62EF"/>
    <w:rsid w:val="002D62F2"/>
    <w:rsid w:val="002D6ADF"/>
    <w:rsid w:val="002D6B64"/>
    <w:rsid w:val="002D6CFA"/>
    <w:rsid w:val="002D6D82"/>
    <w:rsid w:val="002D787A"/>
    <w:rsid w:val="002D7ADE"/>
    <w:rsid w:val="002D7D18"/>
    <w:rsid w:val="002D7EE9"/>
    <w:rsid w:val="002E008D"/>
    <w:rsid w:val="002E0992"/>
    <w:rsid w:val="002E1292"/>
    <w:rsid w:val="002E14C6"/>
    <w:rsid w:val="002E1861"/>
    <w:rsid w:val="002E1B7F"/>
    <w:rsid w:val="002E1C02"/>
    <w:rsid w:val="002E1D4F"/>
    <w:rsid w:val="002E1D95"/>
    <w:rsid w:val="002E25DE"/>
    <w:rsid w:val="002E26D4"/>
    <w:rsid w:val="002E2B2D"/>
    <w:rsid w:val="002E2C40"/>
    <w:rsid w:val="002E320B"/>
    <w:rsid w:val="002E3221"/>
    <w:rsid w:val="002E32AD"/>
    <w:rsid w:val="002E32C2"/>
    <w:rsid w:val="002E33F4"/>
    <w:rsid w:val="002E379E"/>
    <w:rsid w:val="002E3C5A"/>
    <w:rsid w:val="002E4F45"/>
    <w:rsid w:val="002E4FEF"/>
    <w:rsid w:val="002E52B7"/>
    <w:rsid w:val="002E5609"/>
    <w:rsid w:val="002E627A"/>
    <w:rsid w:val="002E63CC"/>
    <w:rsid w:val="002E665C"/>
    <w:rsid w:val="002E690C"/>
    <w:rsid w:val="002E740E"/>
    <w:rsid w:val="002E74EC"/>
    <w:rsid w:val="002F001E"/>
    <w:rsid w:val="002F00A7"/>
    <w:rsid w:val="002F04E1"/>
    <w:rsid w:val="002F06FB"/>
    <w:rsid w:val="002F10A7"/>
    <w:rsid w:val="002F12C9"/>
    <w:rsid w:val="002F1E13"/>
    <w:rsid w:val="002F1EB2"/>
    <w:rsid w:val="002F22DB"/>
    <w:rsid w:val="002F23B3"/>
    <w:rsid w:val="002F2814"/>
    <w:rsid w:val="002F28CC"/>
    <w:rsid w:val="002F3CBD"/>
    <w:rsid w:val="002F4025"/>
    <w:rsid w:val="002F4044"/>
    <w:rsid w:val="002F40BC"/>
    <w:rsid w:val="002F4351"/>
    <w:rsid w:val="002F536F"/>
    <w:rsid w:val="002F5E20"/>
    <w:rsid w:val="002F6013"/>
    <w:rsid w:val="002F61BE"/>
    <w:rsid w:val="002F6492"/>
    <w:rsid w:val="002F651B"/>
    <w:rsid w:val="002F6D92"/>
    <w:rsid w:val="002F7259"/>
    <w:rsid w:val="002F74D1"/>
    <w:rsid w:val="002F768B"/>
    <w:rsid w:val="002F788A"/>
    <w:rsid w:val="0030011A"/>
    <w:rsid w:val="003004B9"/>
    <w:rsid w:val="003006B9"/>
    <w:rsid w:val="003006F6"/>
    <w:rsid w:val="003009DB"/>
    <w:rsid w:val="00300AC6"/>
    <w:rsid w:val="00300AF5"/>
    <w:rsid w:val="003013C3"/>
    <w:rsid w:val="003016E1"/>
    <w:rsid w:val="0030178B"/>
    <w:rsid w:val="003017D4"/>
    <w:rsid w:val="00302135"/>
    <w:rsid w:val="00302309"/>
    <w:rsid w:val="00302701"/>
    <w:rsid w:val="00302BEC"/>
    <w:rsid w:val="003034E1"/>
    <w:rsid w:val="0030354E"/>
    <w:rsid w:val="0030358C"/>
    <w:rsid w:val="00303AD1"/>
    <w:rsid w:val="003044AF"/>
    <w:rsid w:val="00305034"/>
    <w:rsid w:val="00305A31"/>
    <w:rsid w:val="0030601D"/>
    <w:rsid w:val="003060A2"/>
    <w:rsid w:val="003061BB"/>
    <w:rsid w:val="003062BB"/>
    <w:rsid w:val="00306858"/>
    <w:rsid w:val="00306AAD"/>
    <w:rsid w:val="00307061"/>
    <w:rsid w:val="00307379"/>
    <w:rsid w:val="00307430"/>
    <w:rsid w:val="00307848"/>
    <w:rsid w:val="00307A31"/>
    <w:rsid w:val="00307CAF"/>
    <w:rsid w:val="00307CEF"/>
    <w:rsid w:val="003111B5"/>
    <w:rsid w:val="00311E65"/>
    <w:rsid w:val="00311F67"/>
    <w:rsid w:val="00312C92"/>
    <w:rsid w:val="00313197"/>
    <w:rsid w:val="003133E5"/>
    <w:rsid w:val="003139D8"/>
    <w:rsid w:val="00313A80"/>
    <w:rsid w:val="00313AEE"/>
    <w:rsid w:val="00313C71"/>
    <w:rsid w:val="0031503F"/>
    <w:rsid w:val="00315044"/>
    <w:rsid w:val="00315F05"/>
    <w:rsid w:val="00317014"/>
    <w:rsid w:val="00317345"/>
    <w:rsid w:val="0031766B"/>
    <w:rsid w:val="00317801"/>
    <w:rsid w:val="00317DED"/>
    <w:rsid w:val="00317E56"/>
    <w:rsid w:val="00320B03"/>
    <w:rsid w:val="003210A1"/>
    <w:rsid w:val="0032225D"/>
    <w:rsid w:val="00322DFE"/>
    <w:rsid w:val="00322FC8"/>
    <w:rsid w:val="003236B0"/>
    <w:rsid w:val="00323BB3"/>
    <w:rsid w:val="003246F1"/>
    <w:rsid w:val="0032523D"/>
    <w:rsid w:val="00325B4C"/>
    <w:rsid w:val="00325CDE"/>
    <w:rsid w:val="00326888"/>
    <w:rsid w:val="00326BFB"/>
    <w:rsid w:val="00326CBB"/>
    <w:rsid w:val="00326DC7"/>
    <w:rsid w:val="0032753E"/>
    <w:rsid w:val="003275A9"/>
    <w:rsid w:val="00327C62"/>
    <w:rsid w:val="00327F1D"/>
    <w:rsid w:val="003306DF"/>
    <w:rsid w:val="0033117A"/>
    <w:rsid w:val="00331195"/>
    <w:rsid w:val="003318F0"/>
    <w:rsid w:val="0033197A"/>
    <w:rsid w:val="00331CE4"/>
    <w:rsid w:val="00332458"/>
    <w:rsid w:val="0033288D"/>
    <w:rsid w:val="00332A58"/>
    <w:rsid w:val="0033373A"/>
    <w:rsid w:val="00333776"/>
    <w:rsid w:val="00333A6B"/>
    <w:rsid w:val="003342C7"/>
    <w:rsid w:val="003343D5"/>
    <w:rsid w:val="00334411"/>
    <w:rsid w:val="00334496"/>
    <w:rsid w:val="003344DF"/>
    <w:rsid w:val="00334806"/>
    <w:rsid w:val="00334836"/>
    <w:rsid w:val="003349F9"/>
    <w:rsid w:val="00334F41"/>
    <w:rsid w:val="003351F1"/>
    <w:rsid w:val="00335A08"/>
    <w:rsid w:val="00335B06"/>
    <w:rsid w:val="00335B68"/>
    <w:rsid w:val="00335C04"/>
    <w:rsid w:val="00335D86"/>
    <w:rsid w:val="00335E1E"/>
    <w:rsid w:val="00336570"/>
    <w:rsid w:val="00336609"/>
    <w:rsid w:val="003366A2"/>
    <w:rsid w:val="00336EB1"/>
    <w:rsid w:val="00336F8E"/>
    <w:rsid w:val="003373BA"/>
    <w:rsid w:val="00337706"/>
    <w:rsid w:val="00337A96"/>
    <w:rsid w:val="00337C28"/>
    <w:rsid w:val="00337E27"/>
    <w:rsid w:val="00337FE9"/>
    <w:rsid w:val="003403BD"/>
    <w:rsid w:val="0034071E"/>
    <w:rsid w:val="00340E08"/>
    <w:rsid w:val="0034114C"/>
    <w:rsid w:val="003411A2"/>
    <w:rsid w:val="00341676"/>
    <w:rsid w:val="00341B45"/>
    <w:rsid w:val="003423F9"/>
    <w:rsid w:val="003424A5"/>
    <w:rsid w:val="003425DF"/>
    <w:rsid w:val="00342AD9"/>
    <w:rsid w:val="00342D72"/>
    <w:rsid w:val="00342E61"/>
    <w:rsid w:val="00342FD4"/>
    <w:rsid w:val="003431F8"/>
    <w:rsid w:val="00343902"/>
    <w:rsid w:val="00343DA1"/>
    <w:rsid w:val="00343F2F"/>
    <w:rsid w:val="00344354"/>
    <w:rsid w:val="00344B11"/>
    <w:rsid w:val="00344DBC"/>
    <w:rsid w:val="00344F63"/>
    <w:rsid w:val="00344FAB"/>
    <w:rsid w:val="003456E3"/>
    <w:rsid w:val="00346656"/>
    <w:rsid w:val="003467F3"/>
    <w:rsid w:val="00346BFD"/>
    <w:rsid w:val="00346CC9"/>
    <w:rsid w:val="00346D04"/>
    <w:rsid w:val="00346E28"/>
    <w:rsid w:val="00346E8C"/>
    <w:rsid w:val="003470A7"/>
    <w:rsid w:val="003470D1"/>
    <w:rsid w:val="0034784B"/>
    <w:rsid w:val="00347887"/>
    <w:rsid w:val="003500C8"/>
    <w:rsid w:val="0035027E"/>
    <w:rsid w:val="0035180C"/>
    <w:rsid w:val="00351DA6"/>
    <w:rsid w:val="00351E30"/>
    <w:rsid w:val="00352755"/>
    <w:rsid w:val="003528F2"/>
    <w:rsid w:val="0035293D"/>
    <w:rsid w:val="0035296B"/>
    <w:rsid w:val="00352E17"/>
    <w:rsid w:val="00352EF1"/>
    <w:rsid w:val="00352F22"/>
    <w:rsid w:val="003530FF"/>
    <w:rsid w:val="0035376E"/>
    <w:rsid w:val="003542E4"/>
    <w:rsid w:val="00354979"/>
    <w:rsid w:val="00354AF5"/>
    <w:rsid w:val="00356252"/>
    <w:rsid w:val="00356DE8"/>
    <w:rsid w:val="003570DA"/>
    <w:rsid w:val="00357C6C"/>
    <w:rsid w:val="0036015F"/>
    <w:rsid w:val="00360F49"/>
    <w:rsid w:val="003612B4"/>
    <w:rsid w:val="003612F8"/>
    <w:rsid w:val="0036189A"/>
    <w:rsid w:val="00361FC9"/>
    <w:rsid w:val="00362288"/>
    <w:rsid w:val="00362791"/>
    <w:rsid w:val="003627BE"/>
    <w:rsid w:val="00362967"/>
    <w:rsid w:val="003635B8"/>
    <w:rsid w:val="0036407A"/>
    <w:rsid w:val="003642F3"/>
    <w:rsid w:val="0036450A"/>
    <w:rsid w:val="00364C21"/>
    <w:rsid w:val="00365068"/>
    <w:rsid w:val="003652D2"/>
    <w:rsid w:val="00365444"/>
    <w:rsid w:val="003658F2"/>
    <w:rsid w:val="00365C0C"/>
    <w:rsid w:val="00366444"/>
    <w:rsid w:val="00366CC8"/>
    <w:rsid w:val="00366FD2"/>
    <w:rsid w:val="00367025"/>
    <w:rsid w:val="0036716B"/>
    <w:rsid w:val="00367291"/>
    <w:rsid w:val="00367A65"/>
    <w:rsid w:val="00370170"/>
    <w:rsid w:val="0037077A"/>
    <w:rsid w:val="00370D66"/>
    <w:rsid w:val="00371423"/>
    <w:rsid w:val="00372469"/>
    <w:rsid w:val="003724E1"/>
    <w:rsid w:val="00372C13"/>
    <w:rsid w:val="00372DE6"/>
    <w:rsid w:val="00372F96"/>
    <w:rsid w:val="00373015"/>
    <w:rsid w:val="00373361"/>
    <w:rsid w:val="00373A9A"/>
    <w:rsid w:val="003743F1"/>
    <w:rsid w:val="00374A52"/>
    <w:rsid w:val="00374BC8"/>
    <w:rsid w:val="00374BF3"/>
    <w:rsid w:val="00374FD4"/>
    <w:rsid w:val="0037595D"/>
    <w:rsid w:val="00375A97"/>
    <w:rsid w:val="003762D4"/>
    <w:rsid w:val="0037630A"/>
    <w:rsid w:val="00376643"/>
    <w:rsid w:val="003769D1"/>
    <w:rsid w:val="00376C3D"/>
    <w:rsid w:val="00376D0A"/>
    <w:rsid w:val="003771E5"/>
    <w:rsid w:val="003773B5"/>
    <w:rsid w:val="00377499"/>
    <w:rsid w:val="00377CD7"/>
    <w:rsid w:val="0038003D"/>
    <w:rsid w:val="003800C8"/>
    <w:rsid w:val="00380A62"/>
    <w:rsid w:val="00380B4C"/>
    <w:rsid w:val="00380E89"/>
    <w:rsid w:val="00381405"/>
    <w:rsid w:val="0038187E"/>
    <w:rsid w:val="0038204B"/>
    <w:rsid w:val="00382916"/>
    <w:rsid w:val="00383015"/>
    <w:rsid w:val="003833B4"/>
    <w:rsid w:val="0038341D"/>
    <w:rsid w:val="00383883"/>
    <w:rsid w:val="00383934"/>
    <w:rsid w:val="00383BBB"/>
    <w:rsid w:val="0038447E"/>
    <w:rsid w:val="0038479C"/>
    <w:rsid w:val="00384994"/>
    <w:rsid w:val="00385B3C"/>
    <w:rsid w:val="00385CB8"/>
    <w:rsid w:val="00386130"/>
    <w:rsid w:val="00386282"/>
    <w:rsid w:val="003862A1"/>
    <w:rsid w:val="003863C0"/>
    <w:rsid w:val="0038652A"/>
    <w:rsid w:val="0038665E"/>
    <w:rsid w:val="00386A05"/>
    <w:rsid w:val="00386A93"/>
    <w:rsid w:val="00386E80"/>
    <w:rsid w:val="003872FC"/>
    <w:rsid w:val="0038768B"/>
    <w:rsid w:val="003877E4"/>
    <w:rsid w:val="00387BDF"/>
    <w:rsid w:val="00387C30"/>
    <w:rsid w:val="00387CEE"/>
    <w:rsid w:val="00390701"/>
    <w:rsid w:val="00390A4C"/>
    <w:rsid w:val="003911DE"/>
    <w:rsid w:val="003916E3"/>
    <w:rsid w:val="00391957"/>
    <w:rsid w:val="00391F28"/>
    <w:rsid w:val="00391F88"/>
    <w:rsid w:val="003922F7"/>
    <w:rsid w:val="003925F1"/>
    <w:rsid w:val="00392740"/>
    <w:rsid w:val="00392A1E"/>
    <w:rsid w:val="00392BC8"/>
    <w:rsid w:val="00393DB6"/>
    <w:rsid w:val="00394535"/>
    <w:rsid w:val="00394659"/>
    <w:rsid w:val="003955C7"/>
    <w:rsid w:val="003956BA"/>
    <w:rsid w:val="00395B96"/>
    <w:rsid w:val="003962C7"/>
    <w:rsid w:val="003963C1"/>
    <w:rsid w:val="0039647B"/>
    <w:rsid w:val="00396E41"/>
    <w:rsid w:val="00397254"/>
    <w:rsid w:val="00397271"/>
    <w:rsid w:val="00397500"/>
    <w:rsid w:val="003978F6"/>
    <w:rsid w:val="003A0001"/>
    <w:rsid w:val="003A0450"/>
    <w:rsid w:val="003A0E3A"/>
    <w:rsid w:val="003A1B8E"/>
    <w:rsid w:val="003A1BEC"/>
    <w:rsid w:val="003A2195"/>
    <w:rsid w:val="003A2C10"/>
    <w:rsid w:val="003A36C6"/>
    <w:rsid w:val="003A428B"/>
    <w:rsid w:val="003A4795"/>
    <w:rsid w:val="003A4AAB"/>
    <w:rsid w:val="003A4CE8"/>
    <w:rsid w:val="003A5C44"/>
    <w:rsid w:val="003A5CB9"/>
    <w:rsid w:val="003A669A"/>
    <w:rsid w:val="003A6964"/>
    <w:rsid w:val="003A6D05"/>
    <w:rsid w:val="003A70CC"/>
    <w:rsid w:val="003A74E3"/>
    <w:rsid w:val="003A7B14"/>
    <w:rsid w:val="003B0949"/>
    <w:rsid w:val="003B0D10"/>
    <w:rsid w:val="003B1AF3"/>
    <w:rsid w:val="003B1E6D"/>
    <w:rsid w:val="003B1E9C"/>
    <w:rsid w:val="003B2398"/>
    <w:rsid w:val="003B24BC"/>
    <w:rsid w:val="003B32FC"/>
    <w:rsid w:val="003B36A0"/>
    <w:rsid w:val="003B3773"/>
    <w:rsid w:val="003B3866"/>
    <w:rsid w:val="003B3C8E"/>
    <w:rsid w:val="003B3E65"/>
    <w:rsid w:val="003B41C0"/>
    <w:rsid w:val="003B4DF7"/>
    <w:rsid w:val="003B5056"/>
    <w:rsid w:val="003B5533"/>
    <w:rsid w:val="003B56AA"/>
    <w:rsid w:val="003B5F92"/>
    <w:rsid w:val="003B6826"/>
    <w:rsid w:val="003B696A"/>
    <w:rsid w:val="003B6DE9"/>
    <w:rsid w:val="003B763E"/>
    <w:rsid w:val="003B79DE"/>
    <w:rsid w:val="003B7B21"/>
    <w:rsid w:val="003C0442"/>
    <w:rsid w:val="003C05B6"/>
    <w:rsid w:val="003C0ECA"/>
    <w:rsid w:val="003C0FC2"/>
    <w:rsid w:val="003C11C7"/>
    <w:rsid w:val="003C1447"/>
    <w:rsid w:val="003C1D0B"/>
    <w:rsid w:val="003C1F14"/>
    <w:rsid w:val="003C1FF7"/>
    <w:rsid w:val="003C3A64"/>
    <w:rsid w:val="003C4A69"/>
    <w:rsid w:val="003C4E22"/>
    <w:rsid w:val="003C4EE9"/>
    <w:rsid w:val="003C508B"/>
    <w:rsid w:val="003C518A"/>
    <w:rsid w:val="003C5346"/>
    <w:rsid w:val="003C5489"/>
    <w:rsid w:val="003C5B0C"/>
    <w:rsid w:val="003C5F22"/>
    <w:rsid w:val="003C62D0"/>
    <w:rsid w:val="003C6548"/>
    <w:rsid w:val="003C6854"/>
    <w:rsid w:val="003C71C6"/>
    <w:rsid w:val="003C7B5C"/>
    <w:rsid w:val="003C7B8D"/>
    <w:rsid w:val="003D0451"/>
    <w:rsid w:val="003D050F"/>
    <w:rsid w:val="003D08AB"/>
    <w:rsid w:val="003D0D04"/>
    <w:rsid w:val="003D0F19"/>
    <w:rsid w:val="003D182B"/>
    <w:rsid w:val="003D2BAC"/>
    <w:rsid w:val="003D306D"/>
    <w:rsid w:val="003D3A65"/>
    <w:rsid w:val="003D3B72"/>
    <w:rsid w:val="003D4237"/>
    <w:rsid w:val="003D46D6"/>
    <w:rsid w:val="003D4850"/>
    <w:rsid w:val="003D4882"/>
    <w:rsid w:val="003D4C04"/>
    <w:rsid w:val="003D4CD4"/>
    <w:rsid w:val="003D57C6"/>
    <w:rsid w:val="003D5CAD"/>
    <w:rsid w:val="003D68AD"/>
    <w:rsid w:val="003D69F2"/>
    <w:rsid w:val="003D6C79"/>
    <w:rsid w:val="003D6FAA"/>
    <w:rsid w:val="003D705E"/>
    <w:rsid w:val="003D7BE4"/>
    <w:rsid w:val="003E0218"/>
    <w:rsid w:val="003E0E3B"/>
    <w:rsid w:val="003E0EF8"/>
    <w:rsid w:val="003E1504"/>
    <w:rsid w:val="003E18E6"/>
    <w:rsid w:val="003E1F24"/>
    <w:rsid w:val="003E24A3"/>
    <w:rsid w:val="003E2CEA"/>
    <w:rsid w:val="003E302C"/>
    <w:rsid w:val="003E328C"/>
    <w:rsid w:val="003E35AA"/>
    <w:rsid w:val="003E3BA0"/>
    <w:rsid w:val="003E40FA"/>
    <w:rsid w:val="003E41E5"/>
    <w:rsid w:val="003E472E"/>
    <w:rsid w:val="003E478D"/>
    <w:rsid w:val="003E4951"/>
    <w:rsid w:val="003E4BB6"/>
    <w:rsid w:val="003E4D89"/>
    <w:rsid w:val="003E57E9"/>
    <w:rsid w:val="003E5951"/>
    <w:rsid w:val="003E5CB5"/>
    <w:rsid w:val="003E5CCF"/>
    <w:rsid w:val="003E5D05"/>
    <w:rsid w:val="003E5DDA"/>
    <w:rsid w:val="003E60D4"/>
    <w:rsid w:val="003E61A2"/>
    <w:rsid w:val="003E6566"/>
    <w:rsid w:val="003E6F37"/>
    <w:rsid w:val="003E7064"/>
    <w:rsid w:val="003E770C"/>
    <w:rsid w:val="003E7F51"/>
    <w:rsid w:val="003F017C"/>
    <w:rsid w:val="003F0741"/>
    <w:rsid w:val="003F0936"/>
    <w:rsid w:val="003F1133"/>
    <w:rsid w:val="003F1735"/>
    <w:rsid w:val="003F176B"/>
    <w:rsid w:val="003F1996"/>
    <w:rsid w:val="003F2431"/>
    <w:rsid w:val="003F2665"/>
    <w:rsid w:val="003F27D2"/>
    <w:rsid w:val="003F2F05"/>
    <w:rsid w:val="003F324D"/>
    <w:rsid w:val="003F368B"/>
    <w:rsid w:val="003F37D5"/>
    <w:rsid w:val="003F387B"/>
    <w:rsid w:val="003F38B9"/>
    <w:rsid w:val="003F4037"/>
    <w:rsid w:val="003F4096"/>
    <w:rsid w:val="003F506C"/>
    <w:rsid w:val="003F50D5"/>
    <w:rsid w:val="003F54F3"/>
    <w:rsid w:val="003F6453"/>
    <w:rsid w:val="003F65A7"/>
    <w:rsid w:val="003F65B4"/>
    <w:rsid w:val="003F65CA"/>
    <w:rsid w:val="003F6C54"/>
    <w:rsid w:val="003F722F"/>
    <w:rsid w:val="0040038B"/>
    <w:rsid w:val="00400B69"/>
    <w:rsid w:val="004011FA"/>
    <w:rsid w:val="00401717"/>
    <w:rsid w:val="004018E4"/>
    <w:rsid w:val="00401D39"/>
    <w:rsid w:val="00401EC6"/>
    <w:rsid w:val="0040211D"/>
    <w:rsid w:val="0040277D"/>
    <w:rsid w:val="00402D6A"/>
    <w:rsid w:val="00403893"/>
    <w:rsid w:val="004039B4"/>
    <w:rsid w:val="00403EC8"/>
    <w:rsid w:val="004043D5"/>
    <w:rsid w:val="00405247"/>
    <w:rsid w:val="00405510"/>
    <w:rsid w:val="004063DA"/>
    <w:rsid w:val="00406614"/>
    <w:rsid w:val="00407829"/>
    <w:rsid w:val="004104B1"/>
    <w:rsid w:val="00410519"/>
    <w:rsid w:val="00410523"/>
    <w:rsid w:val="0041066D"/>
    <w:rsid w:val="00410706"/>
    <w:rsid w:val="00410C94"/>
    <w:rsid w:val="0041128E"/>
    <w:rsid w:val="004115EE"/>
    <w:rsid w:val="00411B04"/>
    <w:rsid w:val="00411E1E"/>
    <w:rsid w:val="004120DB"/>
    <w:rsid w:val="004121B9"/>
    <w:rsid w:val="0041241D"/>
    <w:rsid w:val="00412955"/>
    <w:rsid w:val="00412C77"/>
    <w:rsid w:val="00412DE0"/>
    <w:rsid w:val="004133D5"/>
    <w:rsid w:val="0041346C"/>
    <w:rsid w:val="004134C8"/>
    <w:rsid w:val="00413B74"/>
    <w:rsid w:val="00413DCD"/>
    <w:rsid w:val="00413EA4"/>
    <w:rsid w:val="00413F45"/>
    <w:rsid w:val="00413FB1"/>
    <w:rsid w:val="00414830"/>
    <w:rsid w:val="00414949"/>
    <w:rsid w:val="00414999"/>
    <w:rsid w:val="00414FA2"/>
    <w:rsid w:val="004150AD"/>
    <w:rsid w:val="004153B6"/>
    <w:rsid w:val="004154CF"/>
    <w:rsid w:val="00415A93"/>
    <w:rsid w:val="00415CBA"/>
    <w:rsid w:val="00415D2D"/>
    <w:rsid w:val="00416158"/>
    <w:rsid w:val="00416695"/>
    <w:rsid w:val="00416868"/>
    <w:rsid w:val="00416A83"/>
    <w:rsid w:val="00417252"/>
    <w:rsid w:val="004173B0"/>
    <w:rsid w:val="00417A47"/>
    <w:rsid w:val="0042025F"/>
    <w:rsid w:val="00420ACD"/>
    <w:rsid w:val="00420CBC"/>
    <w:rsid w:val="00420FD1"/>
    <w:rsid w:val="00421621"/>
    <w:rsid w:val="004216CE"/>
    <w:rsid w:val="004222E5"/>
    <w:rsid w:val="004227E5"/>
    <w:rsid w:val="00422FDB"/>
    <w:rsid w:val="0042378B"/>
    <w:rsid w:val="00423B70"/>
    <w:rsid w:val="00423C57"/>
    <w:rsid w:val="0042511C"/>
    <w:rsid w:val="0042561B"/>
    <w:rsid w:val="00426175"/>
    <w:rsid w:val="00426540"/>
    <w:rsid w:val="00427FEA"/>
    <w:rsid w:val="00430194"/>
    <w:rsid w:val="00430573"/>
    <w:rsid w:val="004307C5"/>
    <w:rsid w:val="004308F6"/>
    <w:rsid w:val="00430B93"/>
    <w:rsid w:val="00431033"/>
    <w:rsid w:val="004316F3"/>
    <w:rsid w:val="00431CF4"/>
    <w:rsid w:val="00432046"/>
    <w:rsid w:val="004323CE"/>
    <w:rsid w:val="004324EA"/>
    <w:rsid w:val="00432597"/>
    <w:rsid w:val="00432D39"/>
    <w:rsid w:val="004331E9"/>
    <w:rsid w:val="00433305"/>
    <w:rsid w:val="0043338D"/>
    <w:rsid w:val="00433759"/>
    <w:rsid w:val="00433CE7"/>
    <w:rsid w:val="00434779"/>
    <w:rsid w:val="00435B2F"/>
    <w:rsid w:val="00435BA0"/>
    <w:rsid w:val="00437067"/>
    <w:rsid w:val="00437DB3"/>
    <w:rsid w:val="0044049E"/>
    <w:rsid w:val="00440A65"/>
    <w:rsid w:val="00440E5A"/>
    <w:rsid w:val="00441322"/>
    <w:rsid w:val="0044196F"/>
    <w:rsid w:val="0044218B"/>
    <w:rsid w:val="0044267A"/>
    <w:rsid w:val="004429F2"/>
    <w:rsid w:val="00442E49"/>
    <w:rsid w:val="00442FE0"/>
    <w:rsid w:val="004439F1"/>
    <w:rsid w:val="00443D6D"/>
    <w:rsid w:val="00444254"/>
    <w:rsid w:val="00444B68"/>
    <w:rsid w:val="00445252"/>
    <w:rsid w:val="00445361"/>
    <w:rsid w:val="00445456"/>
    <w:rsid w:val="00445836"/>
    <w:rsid w:val="00445F9F"/>
    <w:rsid w:val="0044626C"/>
    <w:rsid w:val="0044642B"/>
    <w:rsid w:val="00446751"/>
    <w:rsid w:val="00446B43"/>
    <w:rsid w:val="00447991"/>
    <w:rsid w:val="00450000"/>
    <w:rsid w:val="00450626"/>
    <w:rsid w:val="00450AA1"/>
    <w:rsid w:val="00451EA7"/>
    <w:rsid w:val="00452803"/>
    <w:rsid w:val="00454984"/>
    <w:rsid w:val="00454B9C"/>
    <w:rsid w:val="00454BA1"/>
    <w:rsid w:val="00454C39"/>
    <w:rsid w:val="004552C4"/>
    <w:rsid w:val="00455347"/>
    <w:rsid w:val="0045539D"/>
    <w:rsid w:val="00455547"/>
    <w:rsid w:val="00455757"/>
    <w:rsid w:val="00455AE0"/>
    <w:rsid w:val="00455CBA"/>
    <w:rsid w:val="00455D0F"/>
    <w:rsid w:val="0045609A"/>
    <w:rsid w:val="004568AC"/>
    <w:rsid w:val="004571DE"/>
    <w:rsid w:val="004576FC"/>
    <w:rsid w:val="00457A80"/>
    <w:rsid w:val="00457CC5"/>
    <w:rsid w:val="00457E93"/>
    <w:rsid w:val="004600E9"/>
    <w:rsid w:val="004605DE"/>
    <w:rsid w:val="00460789"/>
    <w:rsid w:val="00460AE9"/>
    <w:rsid w:val="00460AF7"/>
    <w:rsid w:val="00460E4D"/>
    <w:rsid w:val="00461532"/>
    <w:rsid w:val="004616AE"/>
    <w:rsid w:val="004617A3"/>
    <w:rsid w:val="0046190C"/>
    <w:rsid w:val="00461B85"/>
    <w:rsid w:val="00462026"/>
    <w:rsid w:val="00462055"/>
    <w:rsid w:val="00462107"/>
    <w:rsid w:val="004622E6"/>
    <w:rsid w:val="00462800"/>
    <w:rsid w:val="00462BC2"/>
    <w:rsid w:val="00462FC1"/>
    <w:rsid w:val="004630A0"/>
    <w:rsid w:val="00463707"/>
    <w:rsid w:val="00464291"/>
    <w:rsid w:val="004645B5"/>
    <w:rsid w:val="00464692"/>
    <w:rsid w:val="004646C3"/>
    <w:rsid w:val="004651E5"/>
    <w:rsid w:val="00465B6D"/>
    <w:rsid w:val="00465BEC"/>
    <w:rsid w:val="00465EDD"/>
    <w:rsid w:val="00465F27"/>
    <w:rsid w:val="0046608A"/>
    <w:rsid w:val="004662C2"/>
    <w:rsid w:val="004668A9"/>
    <w:rsid w:val="00466E69"/>
    <w:rsid w:val="00466F26"/>
    <w:rsid w:val="004670DF"/>
    <w:rsid w:val="0046749A"/>
    <w:rsid w:val="004676B3"/>
    <w:rsid w:val="00467BE6"/>
    <w:rsid w:val="00467FE9"/>
    <w:rsid w:val="0047024C"/>
    <w:rsid w:val="00470374"/>
    <w:rsid w:val="00470E34"/>
    <w:rsid w:val="00470E3B"/>
    <w:rsid w:val="004716D0"/>
    <w:rsid w:val="00471AEE"/>
    <w:rsid w:val="00471B86"/>
    <w:rsid w:val="00471CD9"/>
    <w:rsid w:val="00471EC2"/>
    <w:rsid w:val="00472069"/>
    <w:rsid w:val="00472241"/>
    <w:rsid w:val="004722E9"/>
    <w:rsid w:val="004728D8"/>
    <w:rsid w:val="00472B88"/>
    <w:rsid w:val="00472E59"/>
    <w:rsid w:val="004736B8"/>
    <w:rsid w:val="00474760"/>
    <w:rsid w:val="004748F2"/>
    <w:rsid w:val="004754AD"/>
    <w:rsid w:val="00476200"/>
    <w:rsid w:val="0047627C"/>
    <w:rsid w:val="00476479"/>
    <w:rsid w:val="00476533"/>
    <w:rsid w:val="0047666B"/>
    <w:rsid w:val="00476855"/>
    <w:rsid w:val="00476B94"/>
    <w:rsid w:val="00480246"/>
    <w:rsid w:val="0048055E"/>
    <w:rsid w:val="00480B91"/>
    <w:rsid w:val="00480D7D"/>
    <w:rsid w:val="00481123"/>
    <w:rsid w:val="00481447"/>
    <w:rsid w:val="00481B2F"/>
    <w:rsid w:val="00481C6A"/>
    <w:rsid w:val="00482B1B"/>
    <w:rsid w:val="00482B97"/>
    <w:rsid w:val="00482F9B"/>
    <w:rsid w:val="004831C7"/>
    <w:rsid w:val="00483635"/>
    <w:rsid w:val="00483905"/>
    <w:rsid w:val="00483F58"/>
    <w:rsid w:val="00483F79"/>
    <w:rsid w:val="00484740"/>
    <w:rsid w:val="00484AD1"/>
    <w:rsid w:val="00484F49"/>
    <w:rsid w:val="00485173"/>
    <w:rsid w:val="0048543C"/>
    <w:rsid w:val="00485659"/>
    <w:rsid w:val="00485A21"/>
    <w:rsid w:val="00485F65"/>
    <w:rsid w:val="004861CE"/>
    <w:rsid w:val="00486966"/>
    <w:rsid w:val="00486C15"/>
    <w:rsid w:val="00486D23"/>
    <w:rsid w:val="00487BEC"/>
    <w:rsid w:val="00487CD1"/>
    <w:rsid w:val="00487D74"/>
    <w:rsid w:val="004901D5"/>
    <w:rsid w:val="00490482"/>
    <w:rsid w:val="00490852"/>
    <w:rsid w:val="00490B04"/>
    <w:rsid w:val="00490BEB"/>
    <w:rsid w:val="0049175F"/>
    <w:rsid w:val="004917F1"/>
    <w:rsid w:val="0049187E"/>
    <w:rsid w:val="0049317B"/>
    <w:rsid w:val="004933ED"/>
    <w:rsid w:val="004936D7"/>
    <w:rsid w:val="00493B8C"/>
    <w:rsid w:val="00493CF3"/>
    <w:rsid w:val="00493DB9"/>
    <w:rsid w:val="00493E57"/>
    <w:rsid w:val="004943A7"/>
    <w:rsid w:val="004943DD"/>
    <w:rsid w:val="004944CB"/>
    <w:rsid w:val="00494592"/>
    <w:rsid w:val="00494927"/>
    <w:rsid w:val="00494A0C"/>
    <w:rsid w:val="00494B2B"/>
    <w:rsid w:val="00494BA6"/>
    <w:rsid w:val="00494BE3"/>
    <w:rsid w:val="0049527D"/>
    <w:rsid w:val="00495832"/>
    <w:rsid w:val="0049596B"/>
    <w:rsid w:val="00495A3C"/>
    <w:rsid w:val="00496241"/>
    <w:rsid w:val="004968DE"/>
    <w:rsid w:val="00496C7D"/>
    <w:rsid w:val="004970EA"/>
    <w:rsid w:val="00497C92"/>
    <w:rsid w:val="004A0541"/>
    <w:rsid w:val="004A0673"/>
    <w:rsid w:val="004A1498"/>
    <w:rsid w:val="004A1584"/>
    <w:rsid w:val="004A1A3B"/>
    <w:rsid w:val="004A1D51"/>
    <w:rsid w:val="004A20FA"/>
    <w:rsid w:val="004A2118"/>
    <w:rsid w:val="004A21C0"/>
    <w:rsid w:val="004A24E3"/>
    <w:rsid w:val="004A2836"/>
    <w:rsid w:val="004A2ADE"/>
    <w:rsid w:val="004A2CEF"/>
    <w:rsid w:val="004A2FBF"/>
    <w:rsid w:val="004A31BF"/>
    <w:rsid w:val="004A32AF"/>
    <w:rsid w:val="004A3E0B"/>
    <w:rsid w:val="004A413B"/>
    <w:rsid w:val="004A4265"/>
    <w:rsid w:val="004A45F8"/>
    <w:rsid w:val="004A4917"/>
    <w:rsid w:val="004A4E2B"/>
    <w:rsid w:val="004A4FA3"/>
    <w:rsid w:val="004A54D4"/>
    <w:rsid w:val="004A56D8"/>
    <w:rsid w:val="004A588E"/>
    <w:rsid w:val="004A5A97"/>
    <w:rsid w:val="004A5CD4"/>
    <w:rsid w:val="004A663B"/>
    <w:rsid w:val="004A6B20"/>
    <w:rsid w:val="004A6BC0"/>
    <w:rsid w:val="004A6D50"/>
    <w:rsid w:val="004A6D95"/>
    <w:rsid w:val="004A6EF0"/>
    <w:rsid w:val="004A7156"/>
    <w:rsid w:val="004A7773"/>
    <w:rsid w:val="004A7AC6"/>
    <w:rsid w:val="004A7E4B"/>
    <w:rsid w:val="004A7F3B"/>
    <w:rsid w:val="004B02D3"/>
    <w:rsid w:val="004B0650"/>
    <w:rsid w:val="004B0986"/>
    <w:rsid w:val="004B0C76"/>
    <w:rsid w:val="004B1047"/>
    <w:rsid w:val="004B1434"/>
    <w:rsid w:val="004B14D0"/>
    <w:rsid w:val="004B23B0"/>
    <w:rsid w:val="004B2514"/>
    <w:rsid w:val="004B38A9"/>
    <w:rsid w:val="004B3B10"/>
    <w:rsid w:val="004B3E18"/>
    <w:rsid w:val="004B3F3D"/>
    <w:rsid w:val="004B4503"/>
    <w:rsid w:val="004B4726"/>
    <w:rsid w:val="004B5A36"/>
    <w:rsid w:val="004B6195"/>
    <w:rsid w:val="004B6C1E"/>
    <w:rsid w:val="004B6DBA"/>
    <w:rsid w:val="004B6E50"/>
    <w:rsid w:val="004B70D7"/>
    <w:rsid w:val="004B75B1"/>
    <w:rsid w:val="004B7A8D"/>
    <w:rsid w:val="004B7F1E"/>
    <w:rsid w:val="004C0077"/>
    <w:rsid w:val="004C0455"/>
    <w:rsid w:val="004C046A"/>
    <w:rsid w:val="004C0741"/>
    <w:rsid w:val="004C0F7C"/>
    <w:rsid w:val="004C10A0"/>
    <w:rsid w:val="004C1128"/>
    <w:rsid w:val="004C167C"/>
    <w:rsid w:val="004C1C7D"/>
    <w:rsid w:val="004C2021"/>
    <w:rsid w:val="004C225D"/>
    <w:rsid w:val="004C2A58"/>
    <w:rsid w:val="004C345D"/>
    <w:rsid w:val="004C3712"/>
    <w:rsid w:val="004C3E0F"/>
    <w:rsid w:val="004C3F90"/>
    <w:rsid w:val="004C408A"/>
    <w:rsid w:val="004C41A3"/>
    <w:rsid w:val="004C4431"/>
    <w:rsid w:val="004C451E"/>
    <w:rsid w:val="004C45D3"/>
    <w:rsid w:val="004C4BB2"/>
    <w:rsid w:val="004C5122"/>
    <w:rsid w:val="004C52BB"/>
    <w:rsid w:val="004C5366"/>
    <w:rsid w:val="004C55F1"/>
    <w:rsid w:val="004C57E9"/>
    <w:rsid w:val="004C584E"/>
    <w:rsid w:val="004C5C5D"/>
    <w:rsid w:val="004C5C61"/>
    <w:rsid w:val="004C5D47"/>
    <w:rsid w:val="004C621D"/>
    <w:rsid w:val="004C6428"/>
    <w:rsid w:val="004C698B"/>
    <w:rsid w:val="004C6A5F"/>
    <w:rsid w:val="004C6A95"/>
    <w:rsid w:val="004C6C4C"/>
    <w:rsid w:val="004C6F3B"/>
    <w:rsid w:val="004C6F4D"/>
    <w:rsid w:val="004D0000"/>
    <w:rsid w:val="004D02E4"/>
    <w:rsid w:val="004D04E7"/>
    <w:rsid w:val="004D0828"/>
    <w:rsid w:val="004D16F3"/>
    <w:rsid w:val="004D2099"/>
    <w:rsid w:val="004D23DD"/>
    <w:rsid w:val="004D2410"/>
    <w:rsid w:val="004D25F7"/>
    <w:rsid w:val="004D2709"/>
    <w:rsid w:val="004D2889"/>
    <w:rsid w:val="004D2B67"/>
    <w:rsid w:val="004D36AE"/>
    <w:rsid w:val="004D46DE"/>
    <w:rsid w:val="004D479F"/>
    <w:rsid w:val="004D493C"/>
    <w:rsid w:val="004D621C"/>
    <w:rsid w:val="004D673D"/>
    <w:rsid w:val="004D6A86"/>
    <w:rsid w:val="004D6AC0"/>
    <w:rsid w:val="004D7353"/>
    <w:rsid w:val="004D769C"/>
    <w:rsid w:val="004D7BAB"/>
    <w:rsid w:val="004D7E81"/>
    <w:rsid w:val="004D7FA8"/>
    <w:rsid w:val="004E0129"/>
    <w:rsid w:val="004E072E"/>
    <w:rsid w:val="004E09B5"/>
    <w:rsid w:val="004E09BC"/>
    <w:rsid w:val="004E0F17"/>
    <w:rsid w:val="004E143F"/>
    <w:rsid w:val="004E1655"/>
    <w:rsid w:val="004E16D8"/>
    <w:rsid w:val="004E1798"/>
    <w:rsid w:val="004E1966"/>
    <w:rsid w:val="004E1DD1"/>
    <w:rsid w:val="004E1EA9"/>
    <w:rsid w:val="004E2003"/>
    <w:rsid w:val="004E20E3"/>
    <w:rsid w:val="004E258F"/>
    <w:rsid w:val="004E28FD"/>
    <w:rsid w:val="004E29F5"/>
    <w:rsid w:val="004E2B07"/>
    <w:rsid w:val="004E2D46"/>
    <w:rsid w:val="004E2E10"/>
    <w:rsid w:val="004E2E98"/>
    <w:rsid w:val="004E2F1F"/>
    <w:rsid w:val="004E3911"/>
    <w:rsid w:val="004E392C"/>
    <w:rsid w:val="004E3960"/>
    <w:rsid w:val="004E3D04"/>
    <w:rsid w:val="004E3D9A"/>
    <w:rsid w:val="004E3F87"/>
    <w:rsid w:val="004E44DD"/>
    <w:rsid w:val="004E4616"/>
    <w:rsid w:val="004E46D2"/>
    <w:rsid w:val="004E5AE9"/>
    <w:rsid w:val="004E656A"/>
    <w:rsid w:val="004E6994"/>
    <w:rsid w:val="004E7461"/>
    <w:rsid w:val="004E7762"/>
    <w:rsid w:val="004E78C7"/>
    <w:rsid w:val="004E7D79"/>
    <w:rsid w:val="004F0142"/>
    <w:rsid w:val="004F09A6"/>
    <w:rsid w:val="004F0A9E"/>
    <w:rsid w:val="004F0AB0"/>
    <w:rsid w:val="004F0F71"/>
    <w:rsid w:val="004F2586"/>
    <w:rsid w:val="004F271D"/>
    <w:rsid w:val="004F27B9"/>
    <w:rsid w:val="004F2E02"/>
    <w:rsid w:val="004F48ED"/>
    <w:rsid w:val="004F4A56"/>
    <w:rsid w:val="004F4B41"/>
    <w:rsid w:val="004F50B5"/>
    <w:rsid w:val="004F51B7"/>
    <w:rsid w:val="004F5A33"/>
    <w:rsid w:val="004F5D26"/>
    <w:rsid w:val="004F6652"/>
    <w:rsid w:val="004F66AE"/>
    <w:rsid w:val="004F6DDB"/>
    <w:rsid w:val="004F6E81"/>
    <w:rsid w:val="004F6F0B"/>
    <w:rsid w:val="004F74AA"/>
    <w:rsid w:val="004F7549"/>
    <w:rsid w:val="004F7675"/>
    <w:rsid w:val="004F784D"/>
    <w:rsid w:val="004F7C02"/>
    <w:rsid w:val="0050003D"/>
    <w:rsid w:val="005005BA"/>
    <w:rsid w:val="00500A7D"/>
    <w:rsid w:val="00500AA4"/>
    <w:rsid w:val="00500F75"/>
    <w:rsid w:val="00501941"/>
    <w:rsid w:val="00501EBB"/>
    <w:rsid w:val="005041D4"/>
    <w:rsid w:val="005043CE"/>
    <w:rsid w:val="005045A3"/>
    <w:rsid w:val="005048D4"/>
    <w:rsid w:val="00504C2A"/>
    <w:rsid w:val="00504C43"/>
    <w:rsid w:val="0050508C"/>
    <w:rsid w:val="005059C0"/>
    <w:rsid w:val="00505CB1"/>
    <w:rsid w:val="00505D4E"/>
    <w:rsid w:val="00505EF0"/>
    <w:rsid w:val="00506F36"/>
    <w:rsid w:val="0050709E"/>
    <w:rsid w:val="005076CD"/>
    <w:rsid w:val="005079B7"/>
    <w:rsid w:val="005106B4"/>
    <w:rsid w:val="00510DE3"/>
    <w:rsid w:val="00510F47"/>
    <w:rsid w:val="005112BB"/>
    <w:rsid w:val="00511955"/>
    <w:rsid w:val="00511E6C"/>
    <w:rsid w:val="005128F7"/>
    <w:rsid w:val="00512A97"/>
    <w:rsid w:val="00512B9E"/>
    <w:rsid w:val="00513758"/>
    <w:rsid w:val="00513FBA"/>
    <w:rsid w:val="005145B7"/>
    <w:rsid w:val="005148D0"/>
    <w:rsid w:val="00514961"/>
    <w:rsid w:val="005154E3"/>
    <w:rsid w:val="00515990"/>
    <w:rsid w:val="0051623C"/>
    <w:rsid w:val="00516443"/>
    <w:rsid w:val="005169AB"/>
    <w:rsid w:val="00516FE4"/>
    <w:rsid w:val="00516FE5"/>
    <w:rsid w:val="005170CC"/>
    <w:rsid w:val="00517A18"/>
    <w:rsid w:val="00517A26"/>
    <w:rsid w:val="00517E4A"/>
    <w:rsid w:val="005211B1"/>
    <w:rsid w:val="005211E3"/>
    <w:rsid w:val="00521752"/>
    <w:rsid w:val="005218C1"/>
    <w:rsid w:val="00521C82"/>
    <w:rsid w:val="0052223F"/>
    <w:rsid w:val="005222C5"/>
    <w:rsid w:val="005223B1"/>
    <w:rsid w:val="00522704"/>
    <w:rsid w:val="00522E26"/>
    <w:rsid w:val="00523195"/>
    <w:rsid w:val="005232F2"/>
    <w:rsid w:val="005243A2"/>
    <w:rsid w:val="00524713"/>
    <w:rsid w:val="005247F2"/>
    <w:rsid w:val="005248A5"/>
    <w:rsid w:val="00525185"/>
    <w:rsid w:val="005257E5"/>
    <w:rsid w:val="00525A6E"/>
    <w:rsid w:val="00526214"/>
    <w:rsid w:val="00526315"/>
    <w:rsid w:val="00526444"/>
    <w:rsid w:val="0052673B"/>
    <w:rsid w:val="00526A87"/>
    <w:rsid w:val="005271EF"/>
    <w:rsid w:val="00527C98"/>
    <w:rsid w:val="005306B4"/>
    <w:rsid w:val="005307FD"/>
    <w:rsid w:val="00530CD7"/>
    <w:rsid w:val="00531085"/>
    <w:rsid w:val="0053148D"/>
    <w:rsid w:val="0053149A"/>
    <w:rsid w:val="0053171B"/>
    <w:rsid w:val="005318BB"/>
    <w:rsid w:val="00531BB0"/>
    <w:rsid w:val="00531D15"/>
    <w:rsid w:val="00531DED"/>
    <w:rsid w:val="005327DA"/>
    <w:rsid w:val="00532B8D"/>
    <w:rsid w:val="00532D12"/>
    <w:rsid w:val="005333B3"/>
    <w:rsid w:val="005333C9"/>
    <w:rsid w:val="0053347B"/>
    <w:rsid w:val="005337EE"/>
    <w:rsid w:val="0053404B"/>
    <w:rsid w:val="0053421E"/>
    <w:rsid w:val="00534742"/>
    <w:rsid w:val="0053534E"/>
    <w:rsid w:val="00535868"/>
    <w:rsid w:val="00535CC2"/>
    <w:rsid w:val="00536489"/>
    <w:rsid w:val="00536AE8"/>
    <w:rsid w:val="00536B1D"/>
    <w:rsid w:val="005372F8"/>
    <w:rsid w:val="00537433"/>
    <w:rsid w:val="005374E2"/>
    <w:rsid w:val="00537C38"/>
    <w:rsid w:val="00537F98"/>
    <w:rsid w:val="00537FA0"/>
    <w:rsid w:val="0054009C"/>
    <w:rsid w:val="005406AC"/>
    <w:rsid w:val="005406BF"/>
    <w:rsid w:val="0054070C"/>
    <w:rsid w:val="00540824"/>
    <w:rsid w:val="00540A6B"/>
    <w:rsid w:val="00540EF3"/>
    <w:rsid w:val="00541FAB"/>
    <w:rsid w:val="005421EC"/>
    <w:rsid w:val="00542A9E"/>
    <w:rsid w:val="00542AA0"/>
    <w:rsid w:val="00542CC1"/>
    <w:rsid w:val="00542D6F"/>
    <w:rsid w:val="00542E5A"/>
    <w:rsid w:val="00542EFC"/>
    <w:rsid w:val="00543A5A"/>
    <w:rsid w:val="00543ABD"/>
    <w:rsid w:val="00543FA3"/>
    <w:rsid w:val="005443ED"/>
    <w:rsid w:val="00544636"/>
    <w:rsid w:val="00544786"/>
    <w:rsid w:val="005447BB"/>
    <w:rsid w:val="0054490E"/>
    <w:rsid w:val="0054496F"/>
    <w:rsid w:val="00544A33"/>
    <w:rsid w:val="00544A9C"/>
    <w:rsid w:val="0054527C"/>
    <w:rsid w:val="00546B4C"/>
    <w:rsid w:val="00546D53"/>
    <w:rsid w:val="00547043"/>
    <w:rsid w:val="005470CE"/>
    <w:rsid w:val="00547D29"/>
    <w:rsid w:val="005500DB"/>
    <w:rsid w:val="00550213"/>
    <w:rsid w:val="00550371"/>
    <w:rsid w:val="005523C3"/>
    <w:rsid w:val="005524CE"/>
    <w:rsid w:val="00552B7F"/>
    <w:rsid w:val="00552BAD"/>
    <w:rsid w:val="00552C13"/>
    <w:rsid w:val="00552D41"/>
    <w:rsid w:val="00552DC0"/>
    <w:rsid w:val="00552E8E"/>
    <w:rsid w:val="00552ED8"/>
    <w:rsid w:val="00552F22"/>
    <w:rsid w:val="005537C0"/>
    <w:rsid w:val="0055398A"/>
    <w:rsid w:val="005539E7"/>
    <w:rsid w:val="00553F76"/>
    <w:rsid w:val="00554038"/>
    <w:rsid w:val="005541A1"/>
    <w:rsid w:val="0055431C"/>
    <w:rsid w:val="0055445C"/>
    <w:rsid w:val="00554D26"/>
    <w:rsid w:val="005555CC"/>
    <w:rsid w:val="00555606"/>
    <w:rsid w:val="0055577C"/>
    <w:rsid w:val="005564B6"/>
    <w:rsid w:val="0055653E"/>
    <w:rsid w:val="005565B6"/>
    <w:rsid w:val="005566BB"/>
    <w:rsid w:val="00556FE3"/>
    <w:rsid w:val="00557553"/>
    <w:rsid w:val="005606DA"/>
    <w:rsid w:val="00561632"/>
    <w:rsid w:val="00561828"/>
    <w:rsid w:val="005619FF"/>
    <w:rsid w:val="00561FCB"/>
    <w:rsid w:val="005629AA"/>
    <w:rsid w:val="00563515"/>
    <w:rsid w:val="0056354F"/>
    <w:rsid w:val="005636D4"/>
    <w:rsid w:val="00563718"/>
    <w:rsid w:val="005637DC"/>
    <w:rsid w:val="005648A2"/>
    <w:rsid w:val="00564A7A"/>
    <w:rsid w:val="00564C13"/>
    <w:rsid w:val="00564F3D"/>
    <w:rsid w:val="0056513E"/>
    <w:rsid w:val="0056523C"/>
    <w:rsid w:val="005668E9"/>
    <w:rsid w:val="00566910"/>
    <w:rsid w:val="00566F6F"/>
    <w:rsid w:val="00567157"/>
    <w:rsid w:val="0056765B"/>
    <w:rsid w:val="005678D9"/>
    <w:rsid w:val="00567B61"/>
    <w:rsid w:val="00567DF2"/>
    <w:rsid w:val="00570710"/>
    <w:rsid w:val="00570761"/>
    <w:rsid w:val="005708C4"/>
    <w:rsid w:val="00570A8A"/>
    <w:rsid w:val="005714CE"/>
    <w:rsid w:val="00571536"/>
    <w:rsid w:val="00571AA6"/>
    <w:rsid w:val="00571D0F"/>
    <w:rsid w:val="00571F41"/>
    <w:rsid w:val="0057227D"/>
    <w:rsid w:val="00572D1B"/>
    <w:rsid w:val="00573DDB"/>
    <w:rsid w:val="00573F28"/>
    <w:rsid w:val="0057441D"/>
    <w:rsid w:val="005746F9"/>
    <w:rsid w:val="00574C4E"/>
    <w:rsid w:val="00575A46"/>
    <w:rsid w:val="00575EDE"/>
    <w:rsid w:val="0057631E"/>
    <w:rsid w:val="005765D9"/>
    <w:rsid w:val="005766B9"/>
    <w:rsid w:val="005772B8"/>
    <w:rsid w:val="0057730F"/>
    <w:rsid w:val="005779F3"/>
    <w:rsid w:val="00577C56"/>
    <w:rsid w:val="00577CB8"/>
    <w:rsid w:val="00580BF2"/>
    <w:rsid w:val="00580E50"/>
    <w:rsid w:val="005812EB"/>
    <w:rsid w:val="00581BBE"/>
    <w:rsid w:val="00582009"/>
    <w:rsid w:val="00582459"/>
    <w:rsid w:val="005824F5"/>
    <w:rsid w:val="0058271C"/>
    <w:rsid w:val="00582739"/>
    <w:rsid w:val="005827B2"/>
    <w:rsid w:val="00582878"/>
    <w:rsid w:val="00582926"/>
    <w:rsid w:val="00582935"/>
    <w:rsid w:val="00582C60"/>
    <w:rsid w:val="0058303B"/>
    <w:rsid w:val="0058309B"/>
    <w:rsid w:val="005833CD"/>
    <w:rsid w:val="00584392"/>
    <w:rsid w:val="00584865"/>
    <w:rsid w:val="00584B76"/>
    <w:rsid w:val="0058516D"/>
    <w:rsid w:val="005856A8"/>
    <w:rsid w:val="00585817"/>
    <w:rsid w:val="00585CF0"/>
    <w:rsid w:val="0058679C"/>
    <w:rsid w:val="00586804"/>
    <w:rsid w:val="00586C77"/>
    <w:rsid w:val="00586DB4"/>
    <w:rsid w:val="00587560"/>
    <w:rsid w:val="005879A3"/>
    <w:rsid w:val="00587A34"/>
    <w:rsid w:val="00587B00"/>
    <w:rsid w:val="00590FC5"/>
    <w:rsid w:val="005913BD"/>
    <w:rsid w:val="00591455"/>
    <w:rsid w:val="00591554"/>
    <w:rsid w:val="005918EA"/>
    <w:rsid w:val="00591957"/>
    <w:rsid w:val="00592356"/>
    <w:rsid w:val="00592527"/>
    <w:rsid w:val="005927B5"/>
    <w:rsid w:val="00592945"/>
    <w:rsid w:val="0059323B"/>
    <w:rsid w:val="00593519"/>
    <w:rsid w:val="00593A7E"/>
    <w:rsid w:val="0059472A"/>
    <w:rsid w:val="00594819"/>
    <w:rsid w:val="00594C18"/>
    <w:rsid w:val="005950B8"/>
    <w:rsid w:val="005955ED"/>
    <w:rsid w:val="00595782"/>
    <w:rsid w:val="005960F2"/>
    <w:rsid w:val="005969E6"/>
    <w:rsid w:val="00596FF2"/>
    <w:rsid w:val="0059715B"/>
    <w:rsid w:val="00597266"/>
    <w:rsid w:val="005974A4"/>
    <w:rsid w:val="00597567"/>
    <w:rsid w:val="00597B79"/>
    <w:rsid w:val="00597ECB"/>
    <w:rsid w:val="005A0821"/>
    <w:rsid w:val="005A12C9"/>
    <w:rsid w:val="005A1714"/>
    <w:rsid w:val="005A1BAB"/>
    <w:rsid w:val="005A22CB"/>
    <w:rsid w:val="005A26F3"/>
    <w:rsid w:val="005A2730"/>
    <w:rsid w:val="005A2792"/>
    <w:rsid w:val="005A2939"/>
    <w:rsid w:val="005A2A1A"/>
    <w:rsid w:val="005A308A"/>
    <w:rsid w:val="005A32A4"/>
    <w:rsid w:val="005A330C"/>
    <w:rsid w:val="005A35FA"/>
    <w:rsid w:val="005A3670"/>
    <w:rsid w:val="005A37EE"/>
    <w:rsid w:val="005A398D"/>
    <w:rsid w:val="005A3E02"/>
    <w:rsid w:val="005A45EF"/>
    <w:rsid w:val="005A473A"/>
    <w:rsid w:val="005A4F0C"/>
    <w:rsid w:val="005A51C4"/>
    <w:rsid w:val="005A577F"/>
    <w:rsid w:val="005A5BA3"/>
    <w:rsid w:val="005A5F2F"/>
    <w:rsid w:val="005A6F74"/>
    <w:rsid w:val="005A7022"/>
    <w:rsid w:val="005A702C"/>
    <w:rsid w:val="005A7B7F"/>
    <w:rsid w:val="005A7B84"/>
    <w:rsid w:val="005B0017"/>
    <w:rsid w:val="005B16AE"/>
    <w:rsid w:val="005B2AC7"/>
    <w:rsid w:val="005B2DEC"/>
    <w:rsid w:val="005B3BCE"/>
    <w:rsid w:val="005B4413"/>
    <w:rsid w:val="005B46CE"/>
    <w:rsid w:val="005B4715"/>
    <w:rsid w:val="005B4771"/>
    <w:rsid w:val="005B5011"/>
    <w:rsid w:val="005B5383"/>
    <w:rsid w:val="005B55E4"/>
    <w:rsid w:val="005B640E"/>
    <w:rsid w:val="005B65F9"/>
    <w:rsid w:val="005B6BE9"/>
    <w:rsid w:val="005B6D27"/>
    <w:rsid w:val="005B6D87"/>
    <w:rsid w:val="005B6D8F"/>
    <w:rsid w:val="005B6ED4"/>
    <w:rsid w:val="005B7117"/>
    <w:rsid w:val="005B717F"/>
    <w:rsid w:val="005B7CD3"/>
    <w:rsid w:val="005B7F77"/>
    <w:rsid w:val="005C0604"/>
    <w:rsid w:val="005C0A2D"/>
    <w:rsid w:val="005C0EAE"/>
    <w:rsid w:val="005C120C"/>
    <w:rsid w:val="005C13B9"/>
    <w:rsid w:val="005C1518"/>
    <w:rsid w:val="005C1C1D"/>
    <w:rsid w:val="005C1E7F"/>
    <w:rsid w:val="005C251B"/>
    <w:rsid w:val="005C2537"/>
    <w:rsid w:val="005C2B63"/>
    <w:rsid w:val="005C3F65"/>
    <w:rsid w:val="005C468C"/>
    <w:rsid w:val="005C4A7B"/>
    <w:rsid w:val="005C4A88"/>
    <w:rsid w:val="005C5CA9"/>
    <w:rsid w:val="005C5E6D"/>
    <w:rsid w:val="005C6BB8"/>
    <w:rsid w:val="005C6C9C"/>
    <w:rsid w:val="005C6CF4"/>
    <w:rsid w:val="005C71E9"/>
    <w:rsid w:val="005C782E"/>
    <w:rsid w:val="005C7B71"/>
    <w:rsid w:val="005C7E43"/>
    <w:rsid w:val="005C7FFA"/>
    <w:rsid w:val="005D0159"/>
    <w:rsid w:val="005D02BE"/>
    <w:rsid w:val="005D02F7"/>
    <w:rsid w:val="005D07B2"/>
    <w:rsid w:val="005D084C"/>
    <w:rsid w:val="005D1940"/>
    <w:rsid w:val="005D1FAA"/>
    <w:rsid w:val="005D33F6"/>
    <w:rsid w:val="005D409E"/>
    <w:rsid w:val="005D4462"/>
    <w:rsid w:val="005D45D8"/>
    <w:rsid w:val="005D4B17"/>
    <w:rsid w:val="005D53EB"/>
    <w:rsid w:val="005D551D"/>
    <w:rsid w:val="005D6910"/>
    <w:rsid w:val="005D694B"/>
    <w:rsid w:val="005D6A6A"/>
    <w:rsid w:val="005D6FB2"/>
    <w:rsid w:val="005D706B"/>
    <w:rsid w:val="005E03D9"/>
    <w:rsid w:val="005E098D"/>
    <w:rsid w:val="005E0B07"/>
    <w:rsid w:val="005E0B8A"/>
    <w:rsid w:val="005E15A6"/>
    <w:rsid w:val="005E15FD"/>
    <w:rsid w:val="005E1BA1"/>
    <w:rsid w:val="005E1F3B"/>
    <w:rsid w:val="005E28D6"/>
    <w:rsid w:val="005E34E5"/>
    <w:rsid w:val="005E3555"/>
    <w:rsid w:val="005E379A"/>
    <w:rsid w:val="005E3E46"/>
    <w:rsid w:val="005E4217"/>
    <w:rsid w:val="005E436F"/>
    <w:rsid w:val="005E50D8"/>
    <w:rsid w:val="005E556C"/>
    <w:rsid w:val="005E5E73"/>
    <w:rsid w:val="005E5E9C"/>
    <w:rsid w:val="005E66C4"/>
    <w:rsid w:val="005E684C"/>
    <w:rsid w:val="005E7273"/>
    <w:rsid w:val="005E74EA"/>
    <w:rsid w:val="005E75EC"/>
    <w:rsid w:val="005E79D5"/>
    <w:rsid w:val="005E7C8C"/>
    <w:rsid w:val="005E7EAA"/>
    <w:rsid w:val="005E7EE8"/>
    <w:rsid w:val="005E7F62"/>
    <w:rsid w:val="005F02D3"/>
    <w:rsid w:val="005F0437"/>
    <w:rsid w:val="005F045B"/>
    <w:rsid w:val="005F09A5"/>
    <w:rsid w:val="005F0C1D"/>
    <w:rsid w:val="005F0C2C"/>
    <w:rsid w:val="005F1A5C"/>
    <w:rsid w:val="005F2323"/>
    <w:rsid w:val="005F252F"/>
    <w:rsid w:val="005F29D3"/>
    <w:rsid w:val="005F30FD"/>
    <w:rsid w:val="005F3566"/>
    <w:rsid w:val="005F3994"/>
    <w:rsid w:val="005F3BE4"/>
    <w:rsid w:val="005F3DE3"/>
    <w:rsid w:val="005F3DEA"/>
    <w:rsid w:val="005F4EE9"/>
    <w:rsid w:val="005F508A"/>
    <w:rsid w:val="005F587A"/>
    <w:rsid w:val="005F5B5C"/>
    <w:rsid w:val="005F5B85"/>
    <w:rsid w:val="005F5C2F"/>
    <w:rsid w:val="005F5FD9"/>
    <w:rsid w:val="005F6023"/>
    <w:rsid w:val="005F69AA"/>
    <w:rsid w:val="005F6CEE"/>
    <w:rsid w:val="005F703A"/>
    <w:rsid w:val="005F72B9"/>
    <w:rsid w:val="005F73F4"/>
    <w:rsid w:val="005F76A5"/>
    <w:rsid w:val="006006DF"/>
    <w:rsid w:val="006009E2"/>
    <w:rsid w:val="00600A78"/>
    <w:rsid w:val="00600AD4"/>
    <w:rsid w:val="00601375"/>
    <w:rsid w:val="0060227F"/>
    <w:rsid w:val="00602948"/>
    <w:rsid w:val="00602E87"/>
    <w:rsid w:val="00602E8C"/>
    <w:rsid w:val="00602FF0"/>
    <w:rsid w:val="006042A6"/>
    <w:rsid w:val="00604821"/>
    <w:rsid w:val="00604B8F"/>
    <w:rsid w:val="00604F80"/>
    <w:rsid w:val="00604FD1"/>
    <w:rsid w:val="006059CD"/>
    <w:rsid w:val="00605B54"/>
    <w:rsid w:val="00605FB1"/>
    <w:rsid w:val="0060614D"/>
    <w:rsid w:val="0060654C"/>
    <w:rsid w:val="006075DA"/>
    <w:rsid w:val="0060786C"/>
    <w:rsid w:val="00607FDC"/>
    <w:rsid w:val="006100E0"/>
    <w:rsid w:val="00610411"/>
    <w:rsid w:val="00610448"/>
    <w:rsid w:val="006106AB"/>
    <w:rsid w:val="006111D1"/>
    <w:rsid w:val="0061149C"/>
    <w:rsid w:val="006122DD"/>
    <w:rsid w:val="00612708"/>
    <w:rsid w:val="0061273E"/>
    <w:rsid w:val="00612979"/>
    <w:rsid w:val="006133C2"/>
    <w:rsid w:val="00613471"/>
    <w:rsid w:val="00613734"/>
    <w:rsid w:val="00613EE6"/>
    <w:rsid w:val="00613F7B"/>
    <w:rsid w:val="006140F0"/>
    <w:rsid w:val="006140F7"/>
    <w:rsid w:val="006143C7"/>
    <w:rsid w:val="00614521"/>
    <w:rsid w:val="00614E81"/>
    <w:rsid w:val="006150BF"/>
    <w:rsid w:val="00615699"/>
    <w:rsid w:val="006157B1"/>
    <w:rsid w:val="00615C75"/>
    <w:rsid w:val="00615D68"/>
    <w:rsid w:val="00616F75"/>
    <w:rsid w:val="00617220"/>
    <w:rsid w:val="006175EA"/>
    <w:rsid w:val="00620079"/>
    <w:rsid w:val="0062009E"/>
    <w:rsid w:val="00620126"/>
    <w:rsid w:val="0062023B"/>
    <w:rsid w:val="00620655"/>
    <w:rsid w:val="00620D90"/>
    <w:rsid w:val="006213AB"/>
    <w:rsid w:val="006213FC"/>
    <w:rsid w:val="006214DB"/>
    <w:rsid w:val="006215BE"/>
    <w:rsid w:val="00622544"/>
    <w:rsid w:val="0062321A"/>
    <w:rsid w:val="0062358F"/>
    <w:rsid w:val="00623972"/>
    <w:rsid w:val="00623DE6"/>
    <w:rsid w:val="006242B7"/>
    <w:rsid w:val="006248B0"/>
    <w:rsid w:val="006252F4"/>
    <w:rsid w:val="006258C5"/>
    <w:rsid w:val="00625A33"/>
    <w:rsid w:val="00626325"/>
    <w:rsid w:val="006263A3"/>
    <w:rsid w:val="0062643B"/>
    <w:rsid w:val="00626E20"/>
    <w:rsid w:val="0062705E"/>
    <w:rsid w:val="006275CE"/>
    <w:rsid w:val="00627658"/>
    <w:rsid w:val="00627677"/>
    <w:rsid w:val="00627A0A"/>
    <w:rsid w:val="006300B4"/>
    <w:rsid w:val="006310D2"/>
    <w:rsid w:val="00631698"/>
    <w:rsid w:val="006317A6"/>
    <w:rsid w:val="00631E7A"/>
    <w:rsid w:val="00631FD5"/>
    <w:rsid w:val="00632667"/>
    <w:rsid w:val="00632A42"/>
    <w:rsid w:val="00633394"/>
    <w:rsid w:val="006333E2"/>
    <w:rsid w:val="006334E4"/>
    <w:rsid w:val="00633929"/>
    <w:rsid w:val="00633DE4"/>
    <w:rsid w:val="006344BA"/>
    <w:rsid w:val="006347FF"/>
    <w:rsid w:val="00634B48"/>
    <w:rsid w:val="00634E63"/>
    <w:rsid w:val="00635504"/>
    <w:rsid w:val="00635E15"/>
    <w:rsid w:val="0063609D"/>
    <w:rsid w:val="00636650"/>
    <w:rsid w:val="006375AC"/>
    <w:rsid w:val="006379DD"/>
    <w:rsid w:val="00637B07"/>
    <w:rsid w:val="00640678"/>
    <w:rsid w:val="006409FA"/>
    <w:rsid w:val="00640A14"/>
    <w:rsid w:val="0064120A"/>
    <w:rsid w:val="00641335"/>
    <w:rsid w:val="00641828"/>
    <w:rsid w:val="00641D8D"/>
    <w:rsid w:val="00642874"/>
    <w:rsid w:val="00642C70"/>
    <w:rsid w:val="006435C4"/>
    <w:rsid w:val="006438AA"/>
    <w:rsid w:val="00643A2C"/>
    <w:rsid w:val="00643E93"/>
    <w:rsid w:val="00644537"/>
    <w:rsid w:val="0064474C"/>
    <w:rsid w:val="00645E24"/>
    <w:rsid w:val="00645ED9"/>
    <w:rsid w:val="00645F8F"/>
    <w:rsid w:val="00646492"/>
    <w:rsid w:val="0064724A"/>
    <w:rsid w:val="006472DC"/>
    <w:rsid w:val="006501F3"/>
    <w:rsid w:val="006504FA"/>
    <w:rsid w:val="00650867"/>
    <w:rsid w:val="006509B5"/>
    <w:rsid w:val="00650A29"/>
    <w:rsid w:val="00650FD1"/>
    <w:rsid w:val="0065152D"/>
    <w:rsid w:val="00651936"/>
    <w:rsid w:val="00651DF2"/>
    <w:rsid w:val="0065231B"/>
    <w:rsid w:val="006526FC"/>
    <w:rsid w:val="006527AD"/>
    <w:rsid w:val="006528C9"/>
    <w:rsid w:val="00652F88"/>
    <w:rsid w:val="00653117"/>
    <w:rsid w:val="0065344D"/>
    <w:rsid w:val="0065371E"/>
    <w:rsid w:val="006538F0"/>
    <w:rsid w:val="00653ACF"/>
    <w:rsid w:val="00653CF0"/>
    <w:rsid w:val="00653E6F"/>
    <w:rsid w:val="00653F33"/>
    <w:rsid w:val="006547D5"/>
    <w:rsid w:val="00654F66"/>
    <w:rsid w:val="00655873"/>
    <w:rsid w:val="006567AE"/>
    <w:rsid w:val="00656E13"/>
    <w:rsid w:val="00657327"/>
    <w:rsid w:val="00657CA5"/>
    <w:rsid w:val="00657F85"/>
    <w:rsid w:val="00660129"/>
    <w:rsid w:val="0066014A"/>
    <w:rsid w:val="00660389"/>
    <w:rsid w:val="00660598"/>
    <w:rsid w:val="00660694"/>
    <w:rsid w:val="00660808"/>
    <w:rsid w:val="00660ACC"/>
    <w:rsid w:val="00660C32"/>
    <w:rsid w:val="00660EAA"/>
    <w:rsid w:val="0066102D"/>
    <w:rsid w:val="006615D3"/>
    <w:rsid w:val="006617C8"/>
    <w:rsid w:val="00662379"/>
    <w:rsid w:val="00662692"/>
    <w:rsid w:val="0066305E"/>
    <w:rsid w:val="006639F4"/>
    <w:rsid w:val="006641DA"/>
    <w:rsid w:val="0066449E"/>
    <w:rsid w:val="0066466C"/>
    <w:rsid w:val="00664B4A"/>
    <w:rsid w:val="0066526A"/>
    <w:rsid w:val="006653E8"/>
    <w:rsid w:val="00665556"/>
    <w:rsid w:val="006656C0"/>
    <w:rsid w:val="0066620D"/>
    <w:rsid w:val="00666585"/>
    <w:rsid w:val="006666F5"/>
    <w:rsid w:val="00666976"/>
    <w:rsid w:val="00666B9F"/>
    <w:rsid w:val="006678B2"/>
    <w:rsid w:val="00667D47"/>
    <w:rsid w:val="00667E3C"/>
    <w:rsid w:val="00667E89"/>
    <w:rsid w:val="006708D8"/>
    <w:rsid w:val="00670ABE"/>
    <w:rsid w:val="00670FCE"/>
    <w:rsid w:val="006719BE"/>
    <w:rsid w:val="00671DF9"/>
    <w:rsid w:val="00671FF1"/>
    <w:rsid w:val="006720A8"/>
    <w:rsid w:val="0067229F"/>
    <w:rsid w:val="00672746"/>
    <w:rsid w:val="00672C77"/>
    <w:rsid w:val="00672DD2"/>
    <w:rsid w:val="00672DE0"/>
    <w:rsid w:val="00673050"/>
    <w:rsid w:val="006732BA"/>
    <w:rsid w:val="00673E71"/>
    <w:rsid w:val="00674040"/>
    <w:rsid w:val="006740CA"/>
    <w:rsid w:val="006744D8"/>
    <w:rsid w:val="00674681"/>
    <w:rsid w:val="00674F63"/>
    <w:rsid w:val="0067534C"/>
    <w:rsid w:val="00675386"/>
    <w:rsid w:val="006756C1"/>
    <w:rsid w:val="00675CEC"/>
    <w:rsid w:val="00675D5A"/>
    <w:rsid w:val="00675E21"/>
    <w:rsid w:val="0067614B"/>
    <w:rsid w:val="006763D0"/>
    <w:rsid w:val="006765AC"/>
    <w:rsid w:val="0067685A"/>
    <w:rsid w:val="00676BC5"/>
    <w:rsid w:val="00677637"/>
    <w:rsid w:val="00677D62"/>
    <w:rsid w:val="0068009A"/>
    <w:rsid w:val="00680424"/>
    <w:rsid w:val="006804B0"/>
    <w:rsid w:val="006806E2"/>
    <w:rsid w:val="00680E51"/>
    <w:rsid w:val="006813D1"/>
    <w:rsid w:val="006813EE"/>
    <w:rsid w:val="00681E40"/>
    <w:rsid w:val="006827E1"/>
    <w:rsid w:val="00682B1D"/>
    <w:rsid w:val="00683E5A"/>
    <w:rsid w:val="00683F91"/>
    <w:rsid w:val="0068423B"/>
    <w:rsid w:val="0068480E"/>
    <w:rsid w:val="0068487F"/>
    <w:rsid w:val="00684B5A"/>
    <w:rsid w:val="0068515C"/>
    <w:rsid w:val="006855AA"/>
    <w:rsid w:val="00685B3E"/>
    <w:rsid w:val="00685E7B"/>
    <w:rsid w:val="00685E9A"/>
    <w:rsid w:val="00686123"/>
    <w:rsid w:val="006863DA"/>
    <w:rsid w:val="00686506"/>
    <w:rsid w:val="0068710B"/>
    <w:rsid w:val="006874FD"/>
    <w:rsid w:val="00687F66"/>
    <w:rsid w:val="006905ED"/>
    <w:rsid w:val="00690C11"/>
    <w:rsid w:val="00690C24"/>
    <w:rsid w:val="00690C6D"/>
    <w:rsid w:val="00690FD6"/>
    <w:rsid w:val="0069131B"/>
    <w:rsid w:val="00691D45"/>
    <w:rsid w:val="0069221B"/>
    <w:rsid w:val="006927E0"/>
    <w:rsid w:val="00692D7A"/>
    <w:rsid w:val="006931A4"/>
    <w:rsid w:val="00693964"/>
    <w:rsid w:val="006939B8"/>
    <w:rsid w:val="00693A8A"/>
    <w:rsid w:val="00693EC7"/>
    <w:rsid w:val="006943E7"/>
    <w:rsid w:val="00694802"/>
    <w:rsid w:val="00694BB5"/>
    <w:rsid w:val="00694C50"/>
    <w:rsid w:val="00694CF2"/>
    <w:rsid w:val="006957A7"/>
    <w:rsid w:val="00695E04"/>
    <w:rsid w:val="006962BD"/>
    <w:rsid w:val="006967A8"/>
    <w:rsid w:val="00696BC1"/>
    <w:rsid w:val="00696D2D"/>
    <w:rsid w:val="006971CB"/>
    <w:rsid w:val="00697267"/>
    <w:rsid w:val="006975DB"/>
    <w:rsid w:val="00697C6C"/>
    <w:rsid w:val="00697EF3"/>
    <w:rsid w:val="006A00DD"/>
    <w:rsid w:val="006A04F3"/>
    <w:rsid w:val="006A0921"/>
    <w:rsid w:val="006A0980"/>
    <w:rsid w:val="006A0FF4"/>
    <w:rsid w:val="006A1563"/>
    <w:rsid w:val="006A1902"/>
    <w:rsid w:val="006A1962"/>
    <w:rsid w:val="006A21B4"/>
    <w:rsid w:val="006A2503"/>
    <w:rsid w:val="006A2868"/>
    <w:rsid w:val="006A3D53"/>
    <w:rsid w:val="006A44A8"/>
    <w:rsid w:val="006A4CEE"/>
    <w:rsid w:val="006A4E71"/>
    <w:rsid w:val="006A583C"/>
    <w:rsid w:val="006A5BC2"/>
    <w:rsid w:val="006A5D44"/>
    <w:rsid w:val="006A5DE5"/>
    <w:rsid w:val="006A61CA"/>
    <w:rsid w:val="006A6251"/>
    <w:rsid w:val="006A6325"/>
    <w:rsid w:val="006A66CF"/>
    <w:rsid w:val="006A6C19"/>
    <w:rsid w:val="006A6E0F"/>
    <w:rsid w:val="006A6F20"/>
    <w:rsid w:val="006A73B8"/>
    <w:rsid w:val="006A770A"/>
    <w:rsid w:val="006B03C2"/>
    <w:rsid w:val="006B041E"/>
    <w:rsid w:val="006B10C0"/>
    <w:rsid w:val="006B1344"/>
    <w:rsid w:val="006B1567"/>
    <w:rsid w:val="006B178C"/>
    <w:rsid w:val="006B2A1A"/>
    <w:rsid w:val="006B2AC1"/>
    <w:rsid w:val="006B2C60"/>
    <w:rsid w:val="006B3DBF"/>
    <w:rsid w:val="006B406E"/>
    <w:rsid w:val="006B4706"/>
    <w:rsid w:val="006B4954"/>
    <w:rsid w:val="006B4B48"/>
    <w:rsid w:val="006B4C36"/>
    <w:rsid w:val="006B4D53"/>
    <w:rsid w:val="006B4EF0"/>
    <w:rsid w:val="006B4FE2"/>
    <w:rsid w:val="006B51CF"/>
    <w:rsid w:val="006B5F99"/>
    <w:rsid w:val="006B63AC"/>
    <w:rsid w:val="006B67E2"/>
    <w:rsid w:val="006B6AF3"/>
    <w:rsid w:val="006B6B74"/>
    <w:rsid w:val="006B6D1B"/>
    <w:rsid w:val="006B6E14"/>
    <w:rsid w:val="006B723E"/>
    <w:rsid w:val="006B726D"/>
    <w:rsid w:val="006B73C5"/>
    <w:rsid w:val="006B787A"/>
    <w:rsid w:val="006B78D8"/>
    <w:rsid w:val="006C0AC7"/>
    <w:rsid w:val="006C15AF"/>
    <w:rsid w:val="006C1C14"/>
    <w:rsid w:val="006C1FDF"/>
    <w:rsid w:val="006C2245"/>
    <w:rsid w:val="006C30D9"/>
    <w:rsid w:val="006C355D"/>
    <w:rsid w:val="006C363F"/>
    <w:rsid w:val="006C3920"/>
    <w:rsid w:val="006C3C20"/>
    <w:rsid w:val="006C4A92"/>
    <w:rsid w:val="006C500B"/>
    <w:rsid w:val="006C59A6"/>
    <w:rsid w:val="006C5B64"/>
    <w:rsid w:val="006C5E5A"/>
    <w:rsid w:val="006C64AA"/>
    <w:rsid w:val="006C64B8"/>
    <w:rsid w:val="006C66F1"/>
    <w:rsid w:val="006C67A3"/>
    <w:rsid w:val="006C6930"/>
    <w:rsid w:val="006C696A"/>
    <w:rsid w:val="006C75E3"/>
    <w:rsid w:val="006C761E"/>
    <w:rsid w:val="006C76EF"/>
    <w:rsid w:val="006C7826"/>
    <w:rsid w:val="006D01F6"/>
    <w:rsid w:val="006D0650"/>
    <w:rsid w:val="006D0D5C"/>
    <w:rsid w:val="006D0E02"/>
    <w:rsid w:val="006D0F6E"/>
    <w:rsid w:val="006D12EE"/>
    <w:rsid w:val="006D146C"/>
    <w:rsid w:val="006D186F"/>
    <w:rsid w:val="006D1C46"/>
    <w:rsid w:val="006D2336"/>
    <w:rsid w:val="006D2436"/>
    <w:rsid w:val="006D2468"/>
    <w:rsid w:val="006D24EB"/>
    <w:rsid w:val="006D2AD7"/>
    <w:rsid w:val="006D2F50"/>
    <w:rsid w:val="006D342A"/>
    <w:rsid w:val="006D35D5"/>
    <w:rsid w:val="006D386E"/>
    <w:rsid w:val="006D4041"/>
    <w:rsid w:val="006D4050"/>
    <w:rsid w:val="006D4087"/>
    <w:rsid w:val="006D42F7"/>
    <w:rsid w:val="006D45D4"/>
    <w:rsid w:val="006D4B2E"/>
    <w:rsid w:val="006D4D02"/>
    <w:rsid w:val="006D4EF6"/>
    <w:rsid w:val="006D5051"/>
    <w:rsid w:val="006D52C6"/>
    <w:rsid w:val="006D554B"/>
    <w:rsid w:val="006D557D"/>
    <w:rsid w:val="006D5DD2"/>
    <w:rsid w:val="006D605D"/>
    <w:rsid w:val="006D61A4"/>
    <w:rsid w:val="006D6250"/>
    <w:rsid w:val="006D6F7E"/>
    <w:rsid w:val="006E01F0"/>
    <w:rsid w:val="006E0202"/>
    <w:rsid w:val="006E097C"/>
    <w:rsid w:val="006E0B80"/>
    <w:rsid w:val="006E0F2E"/>
    <w:rsid w:val="006E11FB"/>
    <w:rsid w:val="006E140C"/>
    <w:rsid w:val="006E15B6"/>
    <w:rsid w:val="006E1C57"/>
    <w:rsid w:val="006E21AA"/>
    <w:rsid w:val="006E24B2"/>
    <w:rsid w:val="006E3218"/>
    <w:rsid w:val="006E3420"/>
    <w:rsid w:val="006E39B3"/>
    <w:rsid w:val="006E3FB7"/>
    <w:rsid w:val="006E49DF"/>
    <w:rsid w:val="006E4C53"/>
    <w:rsid w:val="006E5C64"/>
    <w:rsid w:val="006E5CF2"/>
    <w:rsid w:val="006E671D"/>
    <w:rsid w:val="006E6E65"/>
    <w:rsid w:val="006E70EB"/>
    <w:rsid w:val="006E77EB"/>
    <w:rsid w:val="006E784E"/>
    <w:rsid w:val="006E7A37"/>
    <w:rsid w:val="006E7BC1"/>
    <w:rsid w:val="006E7C00"/>
    <w:rsid w:val="006F073A"/>
    <w:rsid w:val="006F09AA"/>
    <w:rsid w:val="006F118A"/>
    <w:rsid w:val="006F1ABA"/>
    <w:rsid w:val="006F1F1C"/>
    <w:rsid w:val="006F240E"/>
    <w:rsid w:val="006F24C2"/>
    <w:rsid w:val="006F2505"/>
    <w:rsid w:val="006F2CB4"/>
    <w:rsid w:val="006F3573"/>
    <w:rsid w:val="006F3682"/>
    <w:rsid w:val="006F3688"/>
    <w:rsid w:val="006F3770"/>
    <w:rsid w:val="006F434C"/>
    <w:rsid w:val="006F493A"/>
    <w:rsid w:val="006F49AB"/>
    <w:rsid w:val="006F4C92"/>
    <w:rsid w:val="006F517A"/>
    <w:rsid w:val="006F5556"/>
    <w:rsid w:val="006F586E"/>
    <w:rsid w:val="006F6224"/>
    <w:rsid w:val="006F6735"/>
    <w:rsid w:val="006F6D3A"/>
    <w:rsid w:val="006F7FA1"/>
    <w:rsid w:val="007003C9"/>
    <w:rsid w:val="0070127F"/>
    <w:rsid w:val="007013F3"/>
    <w:rsid w:val="00701561"/>
    <w:rsid w:val="0070192F"/>
    <w:rsid w:val="00702220"/>
    <w:rsid w:val="00702AD4"/>
    <w:rsid w:val="00702B44"/>
    <w:rsid w:val="00702B91"/>
    <w:rsid w:val="00702F77"/>
    <w:rsid w:val="0070313C"/>
    <w:rsid w:val="00703765"/>
    <w:rsid w:val="00704377"/>
    <w:rsid w:val="00704571"/>
    <w:rsid w:val="00704B59"/>
    <w:rsid w:val="007050A4"/>
    <w:rsid w:val="00705295"/>
    <w:rsid w:val="00705347"/>
    <w:rsid w:val="00705C63"/>
    <w:rsid w:val="00705D31"/>
    <w:rsid w:val="00705EC2"/>
    <w:rsid w:val="00705FCD"/>
    <w:rsid w:val="00707261"/>
    <w:rsid w:val="007076E9"/>
    <w:rsid w:val="00710E87"/>
    <w:rsid w:val="0071246A"/>
    <w:rsid w:val="0071257C"/>
    <w:rsid w:val="0071289B"/>
    <w:rsid w:val="0071296A"/>
    <w:rsid w:val="00712DA2"/>
    <w:rsid w:val="00712F93"/>
    <w:rsid w:val="00712FF3"/>
    <w:rsid w:val="007132EE"/>
    <w:rsid w:val="00713D17"/>
    <w:rsid w:val="0071488B"/>
    <w:rsid w:val="00714CDC"/>
    <w:rsid w:val="0071557F"/>
    <w:rsid w:val="007156CF"/>
    <w:rsid w:val="0071592A"/>
    <w:rsid w:val="00715A8A"/>
    <w:rsid w:val="007160FE"/>
    <w:rsid w:val="00716638"/>
    <w:rsid w:val="00716E30"/>
    <w:rsid w:val="00717129"/>
    <w:rsid w:val="007177E2"/>
    <w:rsid w:val="00717E28"/>
    <w:rsid w:val="0072006A"/>
    <w:rsid w:val="00720393"/>
    <w:rsid w:val="007207A4"/>
    <w:rsid w:val="00721091"/>
    <w:rsid w:val="00721502"/>
    <w:rsid w:val="00721558"/>
    <w:rsid w:val="0072242B"/>
    <w:rsid w:val="007228CA"/>
    <w:rsid w:val="00723916"/>
    <w:rsid w:val="00723BBA"/>
    <w:rsid w:val="00723CF3"/>
    <w:rsid w:val="007241C5"/>
    <w:rsid w:val="00725072"/>
    <w:rsid w:val="00726807"/>
    <w:rsid w:val="00726B7D"/>
    <w:rsid w:val="00726F70"/>
    <w:rsid w:val="007272C4"/>
    <w:rsid w:val="0072734B"/>
    <w:rsid w:val="00727433"/>
    <w:rsid w:val="007276FC"/>
    <w:rsid w:val="00727786"/>
    <w:rsid w:val="00727BFA"/>
    <w:rsid w:val="00730173"/>
    <w:rsid w:val="00731212"/>
    <w:rsid w:val="00731A7F"/>
    <w:rsid w:val="00731D72"/>
    <w:rsid w:val="00731E12"/>
    <w:rsid w:val="00732796"/>
    <w:rsid w:val="007327BA"/>
    <w:rsid w:val="00732C24"/>
    <w:rsid w:val="00732FCE"/>
    <w:rsid w:val="00733006"/>
    <w:rsid w:val="00733281"/>
    <w:rsid w:val="007333B1"/>
    <w:rsid w:val="0073357E"/>
    <w:rsid w:val="0073372D"/>
    <w:rsid w:val="00733833"/>
    <w:rsid w:val="00733DBC"/>
    <w:rsid w:val="007349A0"/>
    <w:rsid w:val="00734BDB"/>
    <w:rsid w:val="00734F8F"/>
    <w:rsid w:val="00734FA2"/>
    <w:rsid w:val="00735560"/>
    <w:rsid w:val="00735DFA"/>
    <w:rsid w:val="007362F1"/>
    <w:rsid w:val="00736AD6"/>
    <w:rsid w:val="00736C81"/>
    <w:rsid w:val="0073720C"/>
    <w:rsid w:val="00737B81"/>
    <w:rsid w:val="007410C5"/>
    <w:rsid w:val="00741B92"/>
    <w:rsid w:val="00742197"/>
    <w:rsid w:val="00742543"/>
    <w:rsid w:val="00742625"/>
    <w:rsid w:val="0074296E"/>
    <w:rsid w:val="00742C01"/>
    <w:rsid w:val="00743077"/>
    <w:rsid w:val="00743B34"/>
    <w:rsid w:val="00743F9C"/>
    <w:rsid w:val="0074468A"/>
    <w:rsid w:val="00744C47"/>
    <w:rsid w:val="007450AF"/>
    <w:rsid w:val="0074530A"/>
    <w:rsid w:val="00745335"/>
    <w:rsid w:val="00745817"/>
    <w:rsid w:val="00745963"/>
    <w:rsid w:val="00745FF1"/>
    <w:rsid w:val="00746290"/>
    <w:rsid w:val="00746FDA"/>
    <w:rsid w:val="00747032"/>
    <w:rsid w:val="007472DE"/>
    <w:rsid w:val="00747AAC"/>
    <w:rsid w:val="00747CDA"/>
    <w:rsid w:val="00747FD0"/>
    <w:rsid w:val="00750124"/>
    <w:rsid w:val="00750AF8"/>
    <w:rsid w:val="00750C1B"/>
    <w:rsid w:val="00750DD5"/>
    <w:rsid w:val="00750DDE"/>
    <w:rsid w:val="0075117B"/>
    <w:rsid w:val="00751A56"/>
    <w:rsid w:val="00751FD6"/>
    <w:rsid w:val="00752101"/>
    <w:rsid w:val="0075218A"/>
    <w:rsid w:val="00752594"/>
    <w:rsid w:val="0075268D"/>
    <w:rsid w:val="00752888"/>
    <w:rsid w:val="007533EE"/>
    <w:rsid w:val="007540A6"/>
    <w:rsid w:val="007541AF"/>
    <w:rsid w:val="007541D1"/>
    <w:rsid w:val="00754285"/>
    <w:rsid w:val="0075534A"/>
    <w:rsid w:val="00755601"/>
    <w:rsid w:val="00755BCE"/>
    <w:rsid w:val="00756870"/>
    <w:rsid w:val="00756B8A"/>
    <w:rsid w:val="00757049"/>
    <w:rsid w:val="007576C3"/>
    <w:rsid w:val="00757761"/>
    <w:rsid w:val="007577DB"/>
    <w:rsid w:val="00757ADE"/>
    <w:rsid w:val="00757EF7"/>
    <w:rsid w:val="00760174"/>
    <w:rsid w:val="007601FC"/>
    <w:rsid w:val="00761009"/>
    <w:rsid w:val="007611A6"/>
    <w:rsid w:val="00761283"/>
    <w:rsid w:val="00761514"/>
    <w:rsid w:val="007615DC"/>
    <w:rsid w:val="00761884"/>
    <w:rsid w:val="00761AE1"/>
    <w:rsid w:val="00762199"/>
    <w:rsid w:val="007621E9"/>
    <w:rsid w:val="0076275A"/>
    <w:rsid w:val="00762E70"/>
    <w:rsid w:val="00762FD5"/>
    <w:rsid w:val="0076304C"/>
    <w:rsid w:val="00763224"/>
    <w:rsid w:val="007632C2"/>
    <w:rsid w:val="007634C1"/>
    <w:rsid w:val="00764A1C"/>
    <w:rsid w:val="00765CC2"/>
    <w:rsid w:val="00765E6C"/>
    <w:rsid w:val="00765EA6"/>
    <w:rsid w:val="00766DA3"/>
    <w:rsid w:val="00766F04"/>
    <w:rsid w:val="00766FAE"/>
    <w:rsid w:val="00767734"/>
    <w:rsid w:val="00767915"/>
    <w:rsid w:val="007679DB"/>
    <w:rsid w:val="00767A2F"/>
    <w:rsid w:val="00770A91"/>
    <w:rsid w:val="00771107"/>
    <w:rsid w:val="007716FE"/>
    <w:rsid w:val="00771AE1"/>
    <w:rsid w:val="00771BAC"/>
    <w:rsid w:val="00771FBC"/>
    <w:rsid w:val="007720CC"/>
    <w:rsid w:val="00772230"/>
    <w:rsid w:val="0077253C"/>
    <w:rsid w:val="0077291D"/>
    <w:rsid w:val="00772BF7"/>
    <w:rsid w:val="00772D62"/>
    <w:rsid w:val="007731E8"/>
    <w:rsid w:val="00773300"/>
    <w:rsid w:val="007736A3"/>
    <w:rsid w:val="00773A00"/>
    <w:rsid w:val="00773E0E"/>
    <w:rsid w:val="007752C8"/>
    <w:rsid w:val="007755AE"/>
    <w:rsid w:val="00775748"/>
    <w:rsid w:val="00775D21"/>
    <w:rsid w:val="00775DF5"/>
    <w:rsid w:val="00775E9B"/>
    <w:rsid w:val="00776178"/>
    <w:rsid w:val="00776562"/>
    <w:rsid w:val="00776A4C"/>
    <w:rsid w:val="00776C39"/>
    <w:rsid w:val="00777079"/>
    <w:rsid w:val="007770BA"/>
    <w:rsid w:val="00777109"/>
    <w:rsid w:val="00777997"/>
    <w:rsid w:val="00777F2C"/>
    <w:rsid w:val="00780347"/>
    <w:rsid w:val="0078076D"/>
    <w:rsid w:val="00780A68"/>
    <w:rsid w:val="00780AFC"/>
    <w:rsid w:val="00780DE6"/>
    <w:rsid w:val="00781186"/>
    <w:rsid w:val="007814C9"/>
    <w:rsid w:val="00781C5F"/>
    <w:rsid w:val="00781C70"/>
    <w:rsid w:val="00781D4E"/>
    <w:rsid w:val="00782189"/>
    <w:rsid w:val="007823D8"/>
    <w:rsid w:val="0078264B"/>
    <w:rsid w:val="00782A9A"/>
    <w:rsid w:val="00782F85"/>
    <w:rsid w:val="00783D57"/>
    <w:rsid w:val="00784039"/>
    <w:rsid w:val="0078433E"/>
    <w:rsid w:val="007849F5"/>
    <w:rsid w:val="00784D0F"/>
    <w:rsid w:val="00784EE4"/>
    <w:rsid w:val="00785112"/>
    <w:rsid w:val="007858A2"/>
    <w:rsid w:val="007858C1"/>
    <w:rsid w:val="00785917"/>
    <w:rsid w:val="00785A9E"/>
    <w:rsid w:val="00785DEB"/>
    <w:rsid w:val="00785F11"/>
    <w:rsid w:val="00786648"/>
    <w:rsid w:val="007870ED"/>
    <w:rsid w:val="0078742B"/>
    <w:rsid w:val="007874FD"/>
    <w:rsid w:val="007877B1"/>
    <w:rsid w:val="00790E10"/>
    <w:rsid w:val="00791014"/>
    <w:rsid w:val="007910F2"/>
    <w:rsid w:val="00791133"/>
    <w:rsid w:val="00791B18"/>
    <w:rsid w:val="00791C83"/>
    <w:rsid w:val="00792AA8"/>
    <w:rsid w:val="00792E92"/>
    <w:rsid w:val="00792FAF"/>
    <w:rsid w:val="00793088"/>
    <w:rsid w:val="00793158"/>
    <w:rsid w:val="00793470"/>
    <w:rsid w:val="00793473"/>
    <w:rsid w:val="007935F5"/>
    <w:rsid w:val="0079380D"/>
    <w:rsid w:val="0079388D"/>
    <w:rsid w:val="00793C88"/>
    <w:rsid w:val="00793E25"/>
    <w:rsid w:val="00794882"/>
    <w:rsid w:val="00794A23"/>
    <w:rsid w:val="00794DF7"/>
    <w:rsid w:val="00794F46"/>
    <w:rsid w:val="0079517A"/>
    <w:rsid w:val="007951B0"/>
    <w:rsid w:val="007956D2"/>
    <w:rsid w:val="00796006"/>
    <w:rsid w:val="00796774"/>
    <w:rsid w:val="0079715A"/>
    <w:rsid w:val="00797508"/>
    <w:rsid w:val="00797837"/>
    <w:rsid w:val="00797925"/>
    <w:rsid w:val="00797C34"/>
    <w:rsid w:val="00797D1B"/>
    <w:rsid w:val="007A00C3"/>
    <w:rsid w:val="007A02C4"/>
    <w:rsid w:val="007A069B"/>
    <w:rsid w:val="007A0750"/>
    <w:rsid w:val="007A09BE"/>
    <w:rsid w:val="007A0B2D"/>
    <w:rsid w:val="007A0C15"/>
    <w:rsid w:val="007A1311"/>
    <w:rsid w:val="007A174B"/>
    <w:rsid w:val="007A17D9"/>
    <w:rsid w:val="007A191D"/>
    <w:rsid w:val="007A1C15"/>
    <w:rsid w:val="007A1E81"/>
    <w:rsid w:val="007A1FBA"/>
    <w:rsid w:val="007A2AC8"/>
    <w:rsid w:val="007A3188"/>
    <w:rsid w:val="007A3984"/>
    <w:rsid w:val="007A39E1"/>
    <w:rsid w:val="007A4796"/>
    <w:rsid w:val="007A4984"/>
    <w:rsid w:val="007A4C0F"/>
    <w:rsid w:val="007A575E"/>
    <w:rsid w:val="007A5E5B"/>
    <w:rsid w:val="007A5FC0"/>
    <w:rsid w:val="007A6992"/>
    <w:rsid w:val="007A7252"/>
    <w:rsid w:val="007A731E"/>
    <w:rsid w:val="007A73E9"/>
    <w:rsid w:val="007A7CBC"/>
    <w:rsid w:val="007B0CDB"/>
    <w:rsid w:val="007B0D7A"/>
    <w:rsid w:val="007B22E7"/>
    <w:rsid w:val="007B254C"/>
    <w:rsid w:val="007B260F"/>
    <w:rsid w:val="007B2AEC"/>
    <w:rsid w:val="007B2F91"/>
    <w:rsid w:val="007B30FB"/>
    <w:rsid w:val="007B3168"/>
    <w:rsid w:val="007B342F"/>
    <w:rsid w:val="007B35CE"/>
    <w:rsid w:val="007B3647"/>
    <w:rsid w:val="007B3735"/>
    <w:rsid w:val="007B3F79"/>
    <w:rsid w:val="007B50AE"/>
    <w:rsid w:val="007B52B3"/>
    <w:rsid w:val="007B561A"/>
    <w:rsid w:val="007B5954"/>
    <w:rsid w:val="007B5C20"/>
    <w:rsid w:val="007B5C9B"/>
    <w:rsid w:val="007B62DE"/>
    <w:rsid w:val="007B64B8"/>
    <w:rsid w:val="007B69DC"/>
    <w:rsid w:val="007B74F0"/>
    <w:rsid w:val="007B7544"/>
    <w:rsid w:val="007B7841"/>
    <w:rsid w:val="007B7B99"/>
    <w:rsid w:val="007C004A"/>
    <w:rsid w:val="007C00C9"/>
    <w:rsid w:val="007C02E1"/>
    <w:rsid w:val="007C03A3"/>
    <w:rsid w:val="007C04F0"/>
    <w:rsid w:val="007C0844"/>
    <w:rsid w:val="007C0D2D"/>
    <w:rsid w:val="007C1447"/>
    <w:rsid w:val="007C1D9F"/>
    <w:rsid w:val="007C2425"/>
    <w:rsid w:val="007C2A42"/>
    <w:rsid w:val="007C38C2"/>
    <w:rsid w:val="007C3EEB"/>
    <w:rsid w:val="007C4516"/>
    <w:rsid w:val="007C4957"/>
    <w:rsid w:val="007C4E06"/>
    <w:rsid w:val="007C500F"/>
    <w:rsid w:val="007C52E4"/>
    <w:rsid w:val="007C5958"/>
    <w:rsid w:val="007C5E19"/>
    <w:rsid w:val="007C6370"/>
    <w:rsid w:val="007C65A7"/>
    <w:rsid w:val="007C6957"/>
    <w:rsid w:val="007C6AE2"/>
    <w:rsid w:val="007C6C04"/>
    <w:rsid w:val="007C7702"/>
    <w:rsid w:val="007D0252"/>
    <w:rsid w:val="007D0AB0"/>
    <w:rsid w:val="007D0B9B"/>
    <w:rsid w:val="007D0F65"/>
    <w:rsid w:val="007D1050"/>
    <w:rsid w:val="007D150E"/>
    <w:rsid w:val="007D1A76"/>
    <w:rsid w:val="007D1F1F"/>
    <w:rsid w:val="007D2170"/>
    <w:rsid w:val="007D2528"/>
    <w:rsid w:val="007D27F1"/>
    <w:rsid w:val="007D2869"/>
    <w:rsid w:val="007D2875"/>
    <w:rsid w:val="007D28ED"/>
    <w:rsid w:val="007D29F3"/>
    <w:rsid w:val="007D2C21"/>
    <w:rsid w:val="007D2D58"/>
    <w:rsid w:val="007D3E70"/>
    <w:rsid w:val="007D40D2"/>
    <w:rsid w:val="007D4104"/>
    <w:rsid w:val="007D41B9"/>
    <w:rsid w:val="007D4D05"/>
    <w:rsid w:val="007D4E7E"/>
    <w:rsid w:val="007D5133"/>
    <w:rsid w:val="007D515C"/>
    <w:rsid w:val="007D52A8"/>
    <w:rsid w:val="007D59C0"/>
    <w:rsid w:val="007D5B4E"/>
    <w:rsid w:val="007D7037"/>
    <w:rsid w:val="007D7A67"/>
    <w:rsid w:val="007D7D21"/>
    <w:rsid w:val="007D7DE9"/>
    <w:rsid w:val="007E0135"/>
    <w:rsid w:val="007E052B"/>
    <w:rsid w:val="007E0CB8"/>
    <w:rsid w:val="007E0FFF"/>
    <w:rsid w:val="007E20DF"/>
    <w:rsid w:val="007E2132"/>
    <w:rsid w:val="007E2495"/>
    <w:rsid w:val="007E2549"/>
    <w:rsid w:val="007E2738"/>
    <w:rsid w:val="007E27ED"/>
    <w:rsid w:val="007E28C5"/>
    <w:rsid w:val="007E2B10"/>
    <w:rsid w:val="007E2F48"/>
    <w:rsid w:val="007E2FA1"/>
    <w:rsid w:val="007E2FB7"/>
    <w:rsid w:val="007E348C"/>
    <w:rsid w:val="007E37FC"/>
    <w:rsid w:val="007E3819"/>
    <w:rsid w:val="007E3BBF"/>
    <w:rsid w:val="007E3DFC"/>
    <w:rsid w:val="007E437B"/>
    <w:rsid w:val="007E4402"/>
    <w:rsid w:val="007E464F"/>
    <w:rsid w:val="007E4764"/>
    <w:rsid w:val="007E487A"/>
    <w:rsid w:val="007E48A7"/>
    <w:rsid w:val="007E636A"/>
    <w:rsid w:val="007E640B"/>
    <w:rsid w:val="007E6429"/>
    <w:rsid w:val="007E682D"/>
    <w:rsid w:val="007E6964"/>
    <w:rsid w:val="007E6A6A"/>
    <w:rsid w:val="007E77F0"/>
    <w:rsid w:val="007E78CE"/>
    <w:rsid w:val="007E78FE"/>
    <w:rsid w:val="007F042D"/>
    <w:rsid w:val="007F0C80"/>
    <w:rsid w:val="007F0D08"/>
    <w:rsid w:val="007F11FE"/>
    <w:rsid w:val="007F155A"/>
    <w:rsid w:val="007F1981"/>
    <w:rsid w:val="007F1DD4"/>
    <w:rsid w:val="007F1E1C"/>
    <w:rsid w:val="007F2FB5"/>
    <w:rsid w:val="007F3586"/>
    <w:rsid w:val="007F4244"/>
    <w:rsid w:val="007F42DA"/>
    <w:rsid w:val="007F4468"/>
    <w:rsid w:val="007F4E9D"/>
    <w:rsid w:val="007F52DA"/>
    <w:rsid w:val="007F577A"/>
    <w:rsid w:val="007F5C70"/>
    <w:rsid w:val="007F5E99"/>
    <w:rsid w:val="007F5E9F"/>
    <w:rsid w:val="007F6E97"/>
    <w:rsid w:val="007F798B"/>
    <w:rsid w:val="0080008D"/>
    <w:rsid w:val="0080068F"/>
    <w:rsid w:val="0080076B"/>
    <w:rsid w:val="00800D54"/>
    <w:rsid w:val="00800D9E"/>
    <w:rsid w:val="0080119C"/>
    <w:rsid w:val="00801345"/>
    <w:rsid w:val="008014C3"/>
    <w:rsid w:val="00801BDA"/>
    <w:rsid w:val="00801C9D"/>
    <w:rsid w:val="00802028"/>
    <w:rsid w:val="008021D8"/>
    <w:rsid w:val="0080276F"/>
    <w:rsid w:val="008030B9"/>
    <w:rsid w:val="00803429"/>
    <w:rsid w:val="00803620"/>
    <w:rsid w:val="0080363F"/>
    <w:rsid w:val="00803F91"/>
    <w:rsid w:val="00804091"/>
    <w:rsid w:val="008040E7"/>
    <w:rsid w:val="00804123"/>
    <w:rsid w:val="008041BA"/>
    <w:rsid w:val="00804990"/>
    <w:rsid w:val="0080500C"/>
    <w:rsid w:val="0080520E"/>
    <w:rsid w:val="0080580E"/>
    <w:rsid w:val="0080584C"/>
    <w:rsid w:val="00805C39"/>
    <w:rsid w:val="00805FBC"/>
    <w:rsid w:val="0080600B"/>
    <w:rsid w:val="00806717"/>
    <w:rsid w:val="00806C07"/>
    <w:rsid w:val="0080733E"/>
    <w:rsid w:val="00807683"/>
    <w:rsid w:val="00807825"/>
    <w:rsid w:val="0080783C"/>
    <w:rsid w:val="00807F64"/>
    <w:rsid w:val="00810122"/>
    <w:rsid w:val="0081056C"/>
    <w:rsid w:val="008106DE"/>
    <w:rsid w:val="0081083C"/>
    <w:rsid w:val="0081110B"/>
    <w:rsid w:val="0081111B"/>
    <w:rsid w:val="00811159"/>
    <w:rsid w:val="00811522"/>
    <w:rsid w:val="00812202"/>
    <w:rsid w:val="00812323"/>
    <w:rsid w:val="00812C0A"/>
    <w:rsid w:val="008131FD"/>
    <w:rsid w:val="00813437"/>
    <w:rsid w:val="00813760"/>
    <w:rsid w:val="008139D2"/>
    <w:rsid w:val="00813B8A"/>
    <w:rsid w:val="00813DBD"/>
    <w:rsid w:val="00814288"/>
    <w:rsid w:val="00814391"/>
    <w:rsid w:val="00814399"/>
    <w:rsid w:val="00814BF6"/>
    <w:rsid w:val="00814D7D"/>
    <w:rsid w:val="0081521C"/>
    <w:rsid w:val="0081548B"/>
    <w:rsid w:val="008157C8"/>
    <w:rsid w:val="00816372"/>
    <w:rsid w:val="008166AC"/>
    <w:rsid w:val="00816872"/>
    <w:rsid w:val="008173F9"/>
    <w:rsid w:val="00817406"/>
    <w:rsid w:val="00817A2F"/>
    <w:rsid w:val="00820968"/>
    <w:rsid w:val="00820DA4"/>
    <w:rsid w:val="008215B1"/>
    <w:rsid w:val="0082212F"/>
    <w:rsid w:val="008223FE"/>
    <w:rsid w:val="0082259F"/>
    <w:rsid w:val="00822DCB"/>
    <w:rsid w:val="0082318F"/>
    <w:rsid w:val="00823361"/>
    <w:rsid w:val="00823AAA"/>
    <w:rsid w:val="00823B7E"/>
    <w:rsid w:val="00824029"/>
    <w:rsid w:val="008244D2"/>
    <w:rsid w:val="00824620"/>
    <w:rsid w:val="00824A4D"/>
    <w:rsid w:val="008250C4"/>
    <w:rsid w:val="00825144"/>
    <w:rsid w:val="00825196"/>
    <w:rsid w:val="00825377"/>
    <w:rsid w:val="008256A4"/>
    <w:rsid w:val="008258B2"/>
    <w:rsid w:val="00825931"/>
    <w:rsid w:val="00825C20"/>
    <w:rsid w:val="00825DCE"/>
    <w:rsid w:val="00826494"/>
    <w:rsid w:val="0082655C"/>
    <w:rsid w:val="0082657B"/>
    <w:rsid w:val="00827CDB"/>
    <w:rsid w:val="008303E8"/>
    <w:rsid w:val="00830A0F"/>
    <w:rsid w:val="00830DD6"/>
    <w:rsid w:val="00830EFF"/>
    <w:rsid w:val="00831402"/>
    <w:rsid w:val="00831830"/>
    <w:rsid w:val="00831D88"/>
    <w:rsid w:val="008321D9"/>
    <w:rsid w:val="00832568"/>
    <w:rsid w:val="008334FF"/>
    <w:rsid w:val="00833632"/>
    <w:rsid w:val="00833A18"/>
    <w:rsid w:val="008342F3"/>
    <w:rsid w:val="00834C2B"/>
    <w:rsid w:val="00834C74"/>
    <w:rsid w:val="00834EAF"/>
    <w:rsid w:val="00835235"/>
    <w:rsid w:val="00835701"/>
    <w:rsid w:val="008360EF"/>
    <w:rsid w:val="008364CE"/>
    <w:rsid w:val="00836501"/>
    <w:rsid w:val="0083682C"/>
    <w:rsid w:val="00836BC4"/>
    <w:rsid w:val="00836CBB"/>
    <w:rsid w:val="0083744C"/>
    <w:rsid w:val="00837A77"/>
    <w:rsid w:val="00837C94"/>
    <w:rsid w:val="00837EFC"/>
    <w:rsid w:val="00837FE0"/>
    <w:rsid w:val="0084072B"/>
    <w:rsid w:val="00840C9F"/>
    <w:rsid w:val="008415E8"/>
    <w:rsid w:val="00841636"/>
    <w:rsid w:val="00841D0B"/>
    <w:rsid w:val="008432D6"/>
    <w:rsid w:val="00843704"/>
    <w:rsid w:val="00843963"/>
    <w:rsid w:val="00843DC4"/>
    <w:rsid w:val="00843DFC"/>
    <w:rsid w:val="008442E7"/>
    <w:rsid w:val="0084498B"/>
    <w:rsid w:val="00844D09"/>
    <w:rsid w:val="00844E60"/>
    <w:rsid w:val="00844FB7"/>
    <w:rsid w:val="0084513F"/>
    <w:rsid w:val="008451C6"/>
    <w:rsid w:val="0084521E"/>
    <w:rsid w:val="00845739"/>
    <w:rsid w:val="0084579D"/>
    <w:rsid w:val="0084629F"/>
    <w:rsid w:val="008466E8"/>
    <w:rsid w:val="00846B24"/>
    <w:rsid w:val="00846C02"/>
    <w:rsid w:val="00846EB1"/>
    <w:rsid w:val="008474C6"/>
    <w:rsid w:val="00847553"/>
    <w:rsid w:val="00847C71"/>
    <w:rsid w:val="008500E3"/>
    <w:rsid w:val="00850C85"/>
    <w:rsid w:val="0085130E"/>
    <w:rsid w:val="00851336"/>
    <w:rsid w:val="00852365"/>
    <w:rsid w:val="00852619"/>
    <w:rsid w:val="00852B07"/>
    <w:rsid w:val="00853195"/>
    <w:rsid w:val="00853814"/>
    <w:rsid w:val="00853B66"/>
    <w:rsid w:val="00853DB1"/>
    <w:rsid w:val="00854120"/>
    <w:rsid w:val="00854449"/>
    <w:rsid w:val="00854690"/>
    <w:rsid w:val="0085481B"/>
    <w:rsid w:val="00854898"/>
    <w:rsid w:val="00854E77"/>
    <w:rsid w:val="00854ED7"/>
    <w:rsid w:val="00855094"/>
    <w:rsid w:val="0085551C"/>
    <w:rsid w:val="008555C4"/>
    <w:rsid w:val="00855875"/>
    <w:rsid w:val="0085640E"/>
    <w:rsid w:val="00856495"/>
    <w:rsid w:val="008565AA"/>
    <w:rsid w:val="0085736E"/>
    <w:rsid w:val="008573C3"/>
    <w:rsid w:val="0085760A"/>
    <w:rsid w:val="00860608"/>
    <w:rsid w:val="00860936"/>
    <w:rsid w:val="00860AE8"/>
    <w:rsid w:val="00861202"/>
    <w:rsid w:val="00861807"/>
    <w:rsid w:val="00861844"/>
    <w:rsid w:val="00861974"/>
    <w:rsid w:val="00861DB0"/>
    <w:rsid w:val="00861EB9"/>
    <w:rsid w:val="0086248F"/>
    <w:rsid w:val="008630D3"/>
    <w:rsid w:val="0086356E"/>
    <w:rsid w:val="008642E4"/>
    <w:rsid w:val="00864393"/>
    <w:rsid w:val="008647F8"/>
    <w:rsid w:val="00864DBD"/>
    <w:rsid w:val="00864ED2"/>
    <w:rsid w:val="00865215"/>
    <w:rsid w:val="00865CF9"/>
    <w:rsid w:val="0086687B"/>
    <w:rsid w:val="008671F0"/>
    <w:rsid w:val="00867A70"/>
    <w:rsid w:val="00867CDF"/>
    <w:rsid w:val="00867D5F"/>
    <w:rsid w:val="00867F1F"/>
    <w:rsid w:val="00870169"/>
    <w:rsid w:val="008706A5"/>
    <w:rsid w:val="008706FA"/>
    <w:rsid w:val="00870855"/>
    <w:rsid w:val="00870C6C"/>
    <w:rsid w:val="00870D62"/>
    <w:rsid w:val="00870EA6"/>
    <w:rsid w:val="00870EC4"/>
    <w:rsid w:val="00871213"/>
    <w:rsid w:val="008717C2"/>
    <w:rsid w:val="0087211B"/>
    <w:rsid w:val="00872202"/>
    <w:rsid w:val="008722ED"/>
    <w:rsid w:val="0087251D"/>
    <w:rsid w:val="0087381A"/>
    <w:rsid w:val="00873A49"/>
    <w:rsid w:val="00873CB2"/>
    <w:rsid w:val="00873D0B"/>
    <w:rsid w:val="008740B8"/>
    <w:rsid w:val="00874244"/>
    <w:rsid w:val="008745B7"/>
    <w:rsid w:val="00874620"/>
    <w:rsid w:val="00875020"/>
    <w:rsid w:val="0087527D"/>
    <w:rsid w:val="00876324"/>
    <w:rsid w:val="008767A0"/>
    <w:rsid w:val="00876A63"/>
    <w:rsid w:val="00877DCA"/>
    <w:rsid w:val="00877F05"/>
    <w:rsid w:val="00880246"/>
    <w:rsid w:val="00880300"/>
    <w:rsid w:val="00880372"/>
    <w:rsid w:val="00880462"/>
    <w:rsid w:val="008804CF"/>
    <w:rsid w:val="00880899"/>
    <w:rsid w:val="00880E59"/>
    <w:rsid w:val="008817E4"/>
    <w:rsid w:val="0088184B"/>
    <w:rsid w:val="00881C61"/>
    <w:rsid w:val="00881D37"/>
    <w:rsid w:val="00881E41"/>
    <w:rsid w:val="00882076"/>
    <w:rsid w:val="008827C6"/>
    <w:rsid w:val="00882BEA"/>
    <w:rsid w:val="00882DD9"/>
    <w:rsid w:val="00882E7D"/>
    <w:rsid w:val="0088354F"/>
    <w:rsid w:val="00883993"/>
    <w:rsid w:val="00883BA6"/>
    <w:rsid w:val="00883CF6"/>
    <w:rsid w:val="00883D66"/>
    <w:rsid w:val="0088465E"/>
    <w:rsid w:val="00884D03"/>
    <w:rsid w:val="008850FF"/>
    <w:rsid w:val="0088512B"/>
    <w:rsid w:val="0088617F"/>
    <w:rsid w:val="00886D8F"/>
    <w:rsid w:val="00886F42"/>
    <w:rsid w:val="00887618"/>
    <w:rsid w:val="0088773A"/>
    <w:rsid w:val="00887826"/>
    <w:rsid w:val="008879DA"/>
    <w:rsid w:val="00892604"/>
    <w:rsid w:val="008927AB"/>
    <w:rsid w:val="00893A5F"/>
    <w:rsid w:val="00893D25"/>
    <w:rsid w:val="0089440B"/>
    <w:rsid w:val="00894680"/>
    <w:rsid w:val="00894D33"/>
    <w:rsid w:val="00894F73"/>
    <w:rsid w:val="00895211"/>
    <w:rsid w:val="00895551"/>
    <w:rsid w:val="00895828"/>
    <w:rsid w:val="008958C6"/>
    <w:rsid w:val="00895B97"/>
    <w:rsid w:val="008960C9"/>
    <w:rsid w:val="00896170"/>
    <w:rsid w:val="00897167"/>
    <w:rsid w:val="0089717A"/>
    <w:rsid w:val="00897286"/>
    <w:rsid w:val="008972B5"/>
    <w:rsid w:val="0089731E"/>
    <w:rsid w:val="00897B60"/>
    <w:rsid w:val="00897CA4"/>
    <w:rsid w:val="008A0F86"/>
    <w:rsid w:val="008A12FC"/>
    <w:rsid w:val="008A14DA"/>
    <w:rsid w:val="008A2C64"/>
    <w:rsid w:val="008A303D"/>
    <w:rsid w:val="008A3121"/>
    <w:rsid w:val="008A325A"/>
    <w:rsid w:val="008A33DB"/>
    <w:rsid w:val="008A366D"/>
    <w:rsid w:val="008A3CC0"/>
    <w:rsid w:val="008A3DCD"/>
    <w:rsid w:val="008A3FF5"/>
    <w:rsid w:val="008A482F"/>
    <w:rsid w:val="008A4937"/>
    <w:rsid w:val="008A5096"/>
    <w:rsid w:val="008A5226"/>
    <w:rsid w:val="008A52B3"/>
    <w:rsid w:val="008A56BA"/>
    <w:rsid w:val="008A5B7B"/>
    <w:rsid w:val="008A5E82"/>
    <w:rsid w:val="008A5F79"/>
    <w:rsid w:val="008A6078"/>
    <w:rsid w:val="008A61D1"/>
    <w:rsid w:val="008A67F6"/>
    <w:rsid w:val="008A6BF8"/>
    <w:rsid w:val="008A6C4B"/>
    <w:rsid w:val="008A6ED8"/>
    <w:rsid w:val="008A6F1C"/>
    <w:rsid w:val="008A730B"/>
    <w:rsid w:val="008A7A11"/>
    <w:rsid w:val="008B0180"/>
    <w:rsid w:val="008B0A32"/>
    <w:rsid w:val="008B1B49"/>
    <w:rsid w:val="008B1D86"/>
    <w:rsid w:val="008B1F33"/>
    <w:rsid w:val="008B2378"/>
    <w:rsid w:val="008B250C"/>
    <w:rsid w:val="008B267B"/>
    <w:rsid w:val="008B3828"/>
    <w:rsid w:val="008B3D74"/>
    <w:rsid w:val="008B430B"/>
    <w:rsid w:val="008B4412"/>
    <w:rsid w:val="008B44DA"/>
    <w:rsid w:val="008B4599"/>
    <w:rsid w:val="008B491B"/>
    <w:rsid w:val="008B4C1B"/>
    <w:rsid w:val="008B4EE2"/>
    <w:rsid w:val="008B4FE4"/>
    <w:rsid w:val="008B5049"/>
    <w:rsid w:val="008B512C"/>
    <w:rsid w:val="008B580F"/>
    <w:rsid w:val="008B5974"/>
    <w:rsid w:val="008B6466"/>
    <w:rsid w:val="008B65A2"/>
    <w:rsid w:val="008B6861"/>
    <w:rsid w:val="008B6CD4"/>
    <w:rsid w:val="008B7089"/>
    <w:rsid w:val="008B71DA"/>
    <w:rsid w:val="008C02AD"/>
    <w:rsid w:val="008C0572"/>
    <w:rsid w:val="008C0EFD"/>
    <w:rsid w:val="008C188C"/>
    <w:rsid w:val="008C207C"/>
    <w:rsid w:val="008C2469"/>
    <w:rsid w:val="008C2F2B"/>
    <w:rsid w:val="008C2F81"/>
    <w:rsid w:val="008C384A"/>
    <w:rsid w:val="008C39C0"/>
    <w:rsid w:val="008C3A46"/>
    <w:rsid w:val="008C3DFB"/>
    <w:rsid w:val="008C47CF"/>
    <w:rsid w:val="008C4D28"/>
    <w:rsid w:val="008C4E62"/>
    <w:rsid w:val="008C57B8"/>
    <w:rsid w:val="008C5A2A"/>
    <w:rsid w:val="008C5BAC"/>
    <w:rsid w:val="008C5EDE"/>
    <w:rsid w:val="008C6B52"/>
    <w:rsid w:val="008C6B9D"/>
    <w:rsid w:val="008C6DB4"/>
    <w:rsid w:val="008C7266"/>
    <w:rsid w:val="008C7B3A"/>
    <w:rsid w:val="008C7CDE"/>
    <w:rsid w:val="008C7D10"/>
    <w:rsid w:val="008C7E42"/>
    <w:rsid w:val="008C7EC4"/>
    <w:rsid w:val="008D01BE"/>
    <w:rsid w:val="008D02AE"/>
    <w:rsid w:val="008D0602"/>
    <w:rsid w:val="008D0743"/>
    <w:rsid w:val="008D0C0F"/>
    <w:rsid w:val="008D0E44"/>
    <w:rsid w:val="008D1627"/>
    <w:rsid w:val="008D177A"/>
    <w:rsid w:val="008D1FE5"/>
    <w:rsid w:val="008D20D9"/>
    <w:rsid w:val="008D25D7"/>
    <w:rsid w:val="008D2855"/>
    <w:rsid w:val="008D3BF7"/>
    <w:rsid w:val="008D3E8C"/>
    <w:rsid w:val="008D4449"/>
    <w:rsid w:val="008D4630"/>
    <w:rsid w:val="008D4BFB"/>
    <w:rsid w:val="008D50A5"/>
    <w:rsid w:val="008D50CC"/>
    <w:rsid w:val="008D5330"/>
    <w:rsid w:val="008D5B2C"/>
    <w:rsid w:val="008D5C6E"/>
    <w:rsid w:val="008D5EBF"/>
    <w:rsid w:val="008D64F3"/>
    <w:rsid w:val="008D743F"/>
    <w:rsid w:val="008D7B04"/>
    <w:rsid w:val="008D7D4C"/>
    <w:rsid w:val="008E11E2"/>
    <w:rsid w:val="008E1CC2"/>
    <w:rsid w:val="008E21C5"/>
    <w:rsid w:val="008E280F"/>
    <w:rsid w:val="008E3064"/>
    <w:rsid w:val="008E3427"/>
    <w:rsid w:val="008E403A"/>
    <w:rsid w:val="008E4491"/>
    <w:rsid w:val="008E4AA3"/>
    <w:rsid w:val="008E4EAA"/>
    <w:rsid w:val="008E4ECD"/>
    <w:rsid w:val="008E5AF1"/>
    <w:rsid w:val="008E6012"/>
    <w:rsid w:val="008E613E"/>
    <w:rsid w:val="008E6270"/>
    <w:rsid w:val="008E6434"/>
    <w:rsid w:val="008E6E40"/>
    <w:rsid w:val="008E6FB1"/>
    <w:rsid w:val="008E7128"/>
    <w:rsid w:val="008E72AC"/>
    <w:rsid w:val="008E78F3"/>
    <w:rsid w:val="008E7907"/>
    <w:rsid w:val="008E7E2C"/>
    <w:rsid w:val="008F0254"/>
    <w:rsid w:val="008F07FE"/>
    <w:rsid w:val="008F0801"/>
    <w:rsid w:val="008F0988"/>
    <w:rsid w:val="008F1CF9"/>
    <w:rsid w:val="008F1ED6"/>
    <w:rsid w:val="008F21B1"/>
    <w:rsid w:val="008F2E70"/>
    <w:rsid w:val="008F3430"/>
    <w:rsid w:val="008F3F03"/>
    <w:rsid w:val="008F414D"/>
    <w:rsid w:val="008F417D"/>
    <w:rsid w:val="008F46F4"/>
    <w:rsid w:val="008F4C4D"/>
    <w:rsid w:val="008F4EEE"/>
    <w:rsid w:val="008F5273"/>
    <w:rsid w:val="008F565C"/>
    <w:rsid w:val="008F5D67"/>
    <w:rsid w:val="008F66D6"/>
    <w:rsid w:val="008F6799"/>
    <w:rsid w:val="008F68E5"/>
    <w:rsid w:val="008F7226"/>
    <w:rsid w:val="0090016A"/>
    <w:rsid w:val="009008C5"/>
    <w:rsid w:val="00900911"/>
    <w:rsid w:val="00900D7B"/>
    <w:rsid w:val="00900D9D"/>
    <w:rsid w:val="00900EF2"/>
    <w:rsid w:val="00901015"/>
    <w:rsid w:val="00901495"/>
    <w:rsid w:val="00901981"/>
    <w:rsid w:val="00902736"/>
    <w:rsid w:val="009031DD"/>
    <w:rsid w:val="00903216"/>
    <w:rsid w:val="009033E2"/>
    <w:rsid w:val="00903B46"/>
    <w:rsid w:val="00903EF9"/>
    <w:rsid w:val="00904395"/>
    <w:rsid w:val="00904ED1"/>
    <w:rsid w:val="00905183"/>
    <w:rsid w:val="00906B5D"/>
    <w:rsid w:val="00906F98"/>
    <w:rsid w:val="009070B9"/>
    <w:rsid w:val="009078E6"/>
    <w:rsid w:val="00907942"/>
    <w:rsid w:val="0090795C"/>
    <w:rsid w:val="0091002F"/>
    <w:rsid w:val="00910D1A"/>
    <w:rsid w:val="00911258"/>
    <w:rsid w:val="009118B3"/>
    <w:rsid w:val="00911933"/>
    <w:rsid w:val="00911A9C"/>
    <w:rsid w:val="009122D8"/>
    <w:rsid w:val="0091308B"/>
    <w:rsid w:val="009138F0"/>
    <w:rsid w:val="00913FCC"/>
    <w:rsid w:val="009144A6"/>
    <w:rsid w:val="00914711"/>
    <w:rsid w:val="00914B8A"/>
    <w:rsid w:val="00915B5C"/>
    <w:rsid w:val="00915BD4"/>
    <w:rsid w:val="00915D94"/>
    <w:rsid w:val="0091671A"/>
    <w:rsid w:val="00916FC4"/>
    <w:rsid w:val="00917054"/>
    <w:rsid w:val="0091727B"/>
    <w:rsid w:val="009174F2"/>
    <w:rsid w:val="0091764E"/>
    <w:rsid w:val="00917937"/>
    <w:rsid w:val="00917981"/>
    <w:rsid w:val="009179F5"/>
    <w:rsid w:val="009204D7"/>
    <w:rsid w:val="00920658"/>
    <w:rsid w:val="00920AB3"/>
    <w:rsid w:val="0092152E"/>
    <w:rsid w:val="00921B54"/>
    <w:rsid w:val="00921EB8"/>
    <w:rsid w:val="00922251"/>
    <w:rsid w:val="00922939"/>
    <w:rsid w:val="0092294E"/>
    <w:rsid w:val="00922E07"/>
    <w:rsid w:val="009231DE"/>
    <w:rsid w:val="009232B4"/>
    <w:rsid w:val="009232D4"/>
    <w:rsid w:val="009237A6"/>
    <w:rsid w:val="00923AF9"/>
    <w:rsid w:val="00923FCB"/>
    <w:rsid w:val="0092434D"/>
    <w:rsid w:val="00924661"/>
    <w:rsid w:val="009247BC"/>
    <w:rsid w:val="009247BD"/>
    <w:rsid w:val="00924826"/>
    <w:rsid w:val="00924BBB"/>
    <w:rsid w:val="00925369"/>
    <w:rsid w:val="00925626"/>
    <w:rsid w:val="0092598A"/>
    <w:rsid w:val="00927030"/>
    <w:rsid w:val="009270A3"/>
    <w:rsid w:val="00927BF5"/>
    <w:rsid w:val="009300A2"/>
    <w:rsid w:val="0093059C"/>
    <w:rsid w:val="0093066A"/>
    <w:rsid w:val="0093072C"/>
    <w:rsid w:val="00930B67"/>
    <w:rsid w:val="00930EC2"/>
    <w:rsid w:val="009314D4"/>
    <w:rsid w:val="009325C0"/>
    <w:rsid w:val="009329EA"/>
    <w:rsid w:val="00932B0E"/>
    <w:rsid w:val="0093325E"/>
    <w:rsid w:val="009335FF"/>
    <w:rsid w:val="00933914"/>
    <w:rsid w:val="00933E1F"/>
    <w:rsid w:val="00933F68"/>
    <w:rsid w:val="00934087"/>
    <w:rsid w:val="00934A8C"/>
    <w:rsid w:val="0093532D"/>
    <w:rsid w:val="0093546D"/>
    <w:rsid w:val="0093590A"/>
    <w:rsid w:val="00936B92"/>
    <w:rsid w:val="00936E6B"/>
    <w:rsid w:val="00937835"/>
    <w:rsid w:val="00937CC7"/>
    <w:rsid w:val="00937DB3"/>
    <w:rsid w:val="00937F8E"/>
    <w:rsid w:val="009402B5"/>
    <w:rsid w:val="009403D3"/>
    <w:rsid w:val="00940831"/>
    <w:rsid w:val="0094098F"/>
    <w:rsid w:val="009409C7"/>
    <w:rsid w:val="00940A83"/>
    <w:rsid w:val="00940AE4"/>
    <w:rsid w:val="00940D18"/>
    <w:rsid w:val="00941C5A"/>
    <w:rsid w:val="0094287A"/>
    <w:rsid w:val="00942BBE"/>
    <w:rsid w:val="00942BF6"/>
    <w:rsid w:val="00942DE1"/>
    <w:rsid w:val="00942F5F"/>
    <w:rsid w:val="00943040"/>
    <w:rsid w:val="00943387"/>
    <w:rsid w:val="00943CA3"/>
    <w:rsid w:val="00943D88"/>
    <w:rsid w:val="00945020"/>
    <w:rsid w:val="009452D8"/>
    <w:rsid w:val="00945C72"/>
    <w:rsid w:val="009469C5"/>
    <w:rsid w:val="00946C79"/>
    <w:rsid w:val="00947A9F"/>
    <w:rsid w:val="00947C57"/>
    <w:rsid w:val="00950001"/>
    <w:rsid w:val="00950B0F"/>
    <w:rsid w:val="00950C54"/>
    <w:rsid w:val="00950C57"/>
    <w:rsid w:val="00950CE3"/>
    <w:rsid w:val="00950D03"/>
    <w:rsid w:val="009510F9"/>
    <w:rsid w:val="009515F1"/>
    <w:rsid w:val="00951B26"/>
    <w:rsid w:val="00951F11"/>
    <w:rsid w:val="009520E0"/>
    <w:rsid w:val="009528A7"/>
    <w:rsid w:val="009529DB"/>
    <w:rsid w:val="00952CCC"/>
    <w:rsid w:val="00952E51"/>
    <w:rsid w:val="00953299"/>
    <w:rsid w:val="009534D9"/>
    <w:rsid w:val="0095366A"/>
    <w:rsid w:val="009536A3"/>
    <w:rsid w:val="00953EE4"/>
    <w:rsid w:val="009546F4"/>
    <w:rsid w:val="00954731"/>
    <w:rsid w:val="00954817"/>
    <w:rsid w:val="009549FC"/>
    <w:rsid w:val="0095538D"/>
    <w:rsid w:val="00955468"/>
    <w:rsid w:val="00955551"/>
    <w:rsid w:val="00955A13"/>
    <w:rsid w:val="00955DC0"/>
    <w:rsid w:val="00955DCC"/>
    <w:rsid w:val="00956182"/>
    <w:rsid w:val="00956276"/>
    <w:rsid w:val="00956455"/>
    <w:rsid w:val="00956DD5"/>
    <w:rsid w:val="00956FEA"/>
    <w:rsid w:val="00957519"/>
    <w:rsid w:val="00957957"/>
    <w:rsid w:val="00957DE9"/>
    <w:rsid w:val="00957E09"/>
    <w:rsid w:val="0096017E"/>
    <w:rsid w:val="00960B92"/>
    <w:rsid w:val="00960C0A"/>
    <w:rsid w:val="00961080"/>
    <w:rsid w:val="009611BF"/>
    <w:rsid w:val="00961668"/>
    <w:rsid w:val="00961BFA"/>
    <w:rsid w:val="00962566"/>
    <w:rsid w:val="0096304D"/>
    <w:rsid w:val="00963277"/>
    <w:rsid w:val="00963387"/>
    <w:rsid w:val="009636E6"/>
    <w:rsid w:val="009637C0"/>
    <w:rsid w:val="00963927"/>
    <w:rsid w:val="00963BD7"/>
    <w:rsid w:val="00964737"/>
    <w:rsid w:val="009650A5"/>
    <w:rsid w:val="0096559D"/>
    <w:rsid w:val="0096594A"/>
    <w:rsid w:val="00965B1A"/>
    <w:rsid w:val="0096701C"/>
    <w:rsid w:val="00967264"/>
    <w:rsid w:val="00967571"/>
    <w:rsid w:val="00967625"/>
    <w:rsid w:val="00967F0F"/>
    <w:rsid w:val="00970006"/>
    <w:rsid w:val="009708A7"/>
    <w:rsid w:val="00970E56"/>
    <w:rsid w:val="00971026"/>
    <w:rsid w:val="009718EE"/>
    <w:rsid w:val="009727FF"/>
    <w:rsid w:val="00973085"/>
    <w:rsid w:val="00973947"/>
    <w:rsid w:val="00973A7C"/>
    <w:rsid w:val="00973FEA"/>
    <w:rsid w:val="00974671"/>
    <w:rsid w:val="0097478C"/>
    <w:rsid w:val="0097487C"/>
    <w:rsid w:val="0097494B"/>
    <w:rsid w:val="00974BCD"/>
    <w:rsid w:val="00974C20"/>
    <w:rsid w:val="009753AC"/>
    <w:rsid w:val="00975E31"/>
    <w:rsid w:val="00975E9B"/>
    <w:rsid w:val="009761F8"/>
    <w:rsid w:val="00976C10"/>
    <w:rsid w:val="00977044"/>
    <w:rsid w:val="0097737D"/>
    <w:rsid w:val="00977A58"/>
    <w:rsid w:val="00977C2D"/>
    <w:rsid w:val="00977DD0"/>
    <w:rsid w:val="009801AC"/>
    <w:rsid w:val="00980372"/>
    <w:rsid w:val="0098055E"/>
    <w:rsid w:val="00980A3B"/>
    <w:rsid w:val="00981091"/>
    <w:rsid w:val="00981C39"/>
    <w:rsid w:val="0098251D"/>
    <w:rsid w:val="00982F40"/>
    <w:rsid w:val="009835ED"/>
    <w:rsid w:val="00983727"/>
    <w:rsid w:val="009837EA"/>
    <w:rsid w:val="00983E76"/>
    <w:rsid w:val="009840FD"/>
    <w:rsid w:val="00984619"/>
    <w:rsid w:val="00984976"/>
    <w:rsid w:val="00984A8D"/>
    <w:rsid w:val="00984E21"/>
    <w:rsid w:val="009850D1"/>
    <w:rsid w:val="0098536C"/>
    <w:rsid w:val="0098545A"/>
    <w:rsid w:val="00985528"/>
    <w:rsid w:val="00985C5C"/>
    <w:rsid w:val="009860FA"/>
    <w:rsid w:val="009861B4"/>
    <w:rsid w:val="0098623D"/>
    <w:rsid w:val="00986364"/>
    <w:rsid w:val="0098662C"/>
    <w:rsid w:val="009869F8"/>
    <w:rsid w:val="00986A3D"/>
    <w:rsid w:val="009902A9"/>
    <w:rsid w:val="009905FF"/>
    <w:rsid w:val="00990ABC"/>
    <w:rsid w:val="0099142F"/>
    <w:rsid w:val="0099190B"/>
    <w:rsid w:val="00993163"/>
    <w:rsid w:val="00993FC8"/>
    <w:rsid w:val="009942B0"/>
    <w:rsid w:val="009948E0"/>
    <w:rsid w:val="00995117"/>
    <w:rsid w:val="00995460"/>
    <w:rsid w:val="009958A5"/>
    <w:rsid w:val="00996182"/>
    <w:rsid w:val="009961CA"/>
    <w:rsid w:val="009961ED"/>
    <w:rsid w:val="00996344"/>
    <w:rsid w:val="00996DBF"/>
    <w:rsid w:val="009973F2"/>
    <w:rsid w:val="009975FC"/>
    <w:rsid w:val="0099796F"/>
    <w:rsid w:val="009979E3"/>
    <w:rsid w:val="00997B49"/>
    <w:rsid w:val="009A0211"/>
    <w:rsid w:val="009A09A8"/>
    <w:rsid w:val="009A0B42"/>
    <w:rsid w:val="009A0DF8"/>
    <w:rsid w:val="009A11E9"/>
    <w:rsid w:val="009A1322"/>
    <w:rsid w:val="009A14F7"/>
    <w:rsid w:val="009A17BF"/>
    <w:rsid w:val="009A1A64"/>
    <w:rsid w:val="009A21D6"/>
    <w:rsid w:val="009A232A"/>
    <w:rsid w:val="009A2BB7"/>
    <w:rsid w:val="009A35E3"/>
    <w:rsid w:val="009A4851"/>
    <w:rsid w:val="009A5236"/>
    <w:rsid w:val="009A525B"/>
    <w:rsid w:val="009A52FA"/>
    <w:rsid w:val="009A5678"/>
    <w:rsid w:val="009A595D"/>
    <w:rsid w:val="009A605C"/>
    <w:rsid w:val="009A6291"/>
    <w:rsid w:val="009A697B"/>
    <w:rsid w:val="009A6B6E"/>
    <w:rsid w:val="009A6FB4"/>
    <w:rsid w:val="009A705F"/>
    <w:rsid w:val="009A72FB"/>
    <w:rsid w:val="009A7B2D"/>
    <w:rsid w:val="009A7E08"/>
    <w:rsid w:val="009B055E"/>
    <w:rsid w:val="009B0598"/>
    <w:rsid w:val="009B0C7C"/>
    <w:rsid w:val="009B0FF7"/>
    <w:rsid w:val="009B1590"/>
    <w:rsid w:val="009B1685"/>
    <w:rsid w:val="009B1898"/>
    <w:rsid w:val="009B1DE3"/>
    <w:rsid w:val="009B1F69"/>
    <w:rsid w:val="009B1FD3"/>
    <w:rsid w:val="009B2146"/>
    <w:rsid w:val="009B2850"/>
    <w:rsid w:val="009B301D"/>
    <w:rsid w:val="009B3B94"/>
    <w:rsid w:val="009B3EFE"/>
    <w:rsid w:val="009B4688"/>
    <w:rsid w:val="009B4D83"/>
    <w:rsid w:val="009B568D"/>
    <w:rsid w:val="009B56E3"/>
    <w:rsid w:val="009B5827"/>
    <w:rsid w:val="009B5B94"/>
    <w:rsid w:val="009B69BB"/>
    <w:rsid w:val="009B6C32"/>
    <w:rsid w:val="009B6DE6"/>
    <w:rsid w:val="009B6E8B"/>
    <w:rsid w:val="009B7CBB"/>
    <w:rsid w:val="009B7DBA"/>
    <w:rsid w:val="009B7E8D"/>
    <w:rsid w:val="009B7EDC"/>
    <w:rsid w:val="009B7F87"/>
    <w:rsid w:val="009C01C4"/>
    <w:rsid w:val="009C0482"/>
    <w:rsid w:val="009C0541"/>
    <w:rsid w:val="009C0D05"/>
    <w:rsid w:val="009C161C"/>
    <w:rsid w:val="009C1C7A"/>
    <w:rsid w:val="009C1D61"/>
    <w:rsid w:val="009C1E9A"/>
    <w:rsid w:val="009C22B0"/>
    <w:rsid w:val="009C2910"/>
    <w:rsid w:val="009C2A9F"/>
    <w:rsid w:val="009C2C07"/>
    <w:rsid w:val="009C31FD"/>
    <w:rsid w:val="009C33D5"/>
    <w:rsid w:val="009C3A62"/>
    <w:rsid w:val="009C3AB4"/>
    <w:rsid w:val="009C3E44"/>
    <w:rsid w:val="009C3F72"/>
    <w:rsid w:val="009C476C"/>
    <w:rsid w:val="009C47AF"/>
    <w:rsid w:val="009C4B5D"/>
    <w:rsid w:val="009C51F7"/>
    <w:rsid w:val="009C53C1"/>
    <w:rsid w:val="009C53C9"/>
    <w:rsid w:val="009C5B25"/>
    <w:rsid w:val="009C620C"/>
    <w:rsid w:val="009C63EF"/>
    <w:rsid w:val="009C6E4B"/>
    <w:rsid w:val="009C6FB6"/>
    <w:rsid w:val="009C73D8"/>
    <w:rsid w:val="009C740C"/>
    <w:rsid w:val="009C7F1A"/>
    <w:rsid w:val="009D00A5"/>
    <w:rsid w:val="009D07A1"/>
    <w:rsid w:val="009D10E7"/>
    <w:rsid w:val="009D1883"/>
    <w:rsid w:val="009D18DD"/>
    <w:rsid w:val="009D1921"/>
    <w:rsid w:val="009D1FE5"/>
    <w:rsid w:val="009D208F"/>
    <w:rsid w:val="009D2123"/>
    <w:rsid w:val="009D22D7"/>
    <w:rsid w:val="009D2366"/>
    <w:rsid w:val="009D2900"/>
    <w:rsid w:val="009D3131"/>
    <w:rsid w:val="009D3749"/>
    <w:rsid w:val="009D3B2F"/>
    <w:rsid w:val="009D4A95"/>
    <w:rsid w:val="009D6270"/>
    <w:rsid w:val="009D63CF"/>
    <w:rsid w:val="009D6603"/>
    <w:rsid w:val="009D6BBB"/>
    <w:rsid w:val="009D77F3"/>
    <w:rsid w:val="009E02E1"/>
    <w:rsid w:val="009E1F19"/>
    <w:rsid w:val="009E26C9"/>
    <w:rsid w:val="009E35AD"/>
    <w:rsid w:val="009E3A14"/>
    <w:rsid w:val="009E3D8A"/>
    <w:rsid w:val="009E43B5"/>
    <w:rsid w:val="009E460A"/>
    <w:rsid w:val="009E49CA"/>
    <w:rsid w:val="009E4B21"/>
    <w:rsid w:val="009E4DD7"/>
    <w:rsid w:val="009E529E"/>
    <w:rsid w:val="009E56D9"/>
    <w:rsid w:val="009E576F"/>
    <w:rsid w:val="009E5E8C"/>
    <w:rsid w:val="009E643C"/>
    <w:rsid w:val="009E6B74"/>
    <w:rsid w:val="009E76E3"/>
    <w:rsid w:val="009F0243"/>
    <w:rsid w:val="009F0683"/>
    <w:rsid w:val="009F075E"/>
    <w:rsid w:val="009F0807"/>
    <w:rsid w:val="009F0933"/>
    <w:rsid w:val="009F16FB"/>
    <w:rsid w:val="009F1C5E"/>
    <w:rsid w:val="009F22D7"/>
    <w:rsid w:val="009F27A0"/>
    <w:rsid w:val="009F27B1"/>
    <w:rsid w:val="009F3467"/>
    <w:rsid w:val="009F3814"/>
    <w:rsid w:val="009F3CCC"/>
    <w:rsid w:val="009F440D"/>
    <w:rsid w:val="009F45BB"/>
    <w:rsid w:val="009F45F8"/>
    <w:rsid w:val="009F5A38"/>
    <w:rsid w:val="009F5AFB"/>
    <w:rsid w:val="009F5FAF"/>
    <w:rsid w:val="009F63D9"/>
    <w:rsid w:val="009F66B7"/>
    <w:rsid w:val="009F7384"/>
    <w:rsid w:val="009F74E8"/>
    <w:rsid w:val="00A00011"/>
    <w:rsid w:val="00A00183"/>
    <w:rsid w:val="00A006DF"/>
    <w:rsid w:val="00A00C61"/>
    <w:rsid w:val="00A00E59"/>
    <w:rsid w:val="00A01902"/>
    <w:rsid w:val="00A01A94"/>
    <w:rsid w:val="00A01BA8"/>
    <w:rsid w:val="00A01EE1"/>
    <w:rsid w:val="00A01F69"/>
    <w:rsid w:val="00A027B4"/>
    <w:rsid w:val="00A02930"/>
    <w:rsid w:val="00A02A24"/>
    <w:rsid w:val="00A030BB"/>
    <w:rsid w:val="00A032BA"/>
    <w:rsid w:val="00A03F13"/>
    <w:rsid w:val="00A03F2A"/>
    <w:rsid w:val="00A04368"/>
    <w:rsid w:val="00A0440E"/>
    <w:rsid w:val="00A044B8"/>
    <w:rsid w:val="00A04DC2"/>
    <w:rsid w:val="00A0594B"/>
    <w:rsid w:val="00A0610A"/>
    <w:rsid w:val="00A063E2"/>
    <w:rsid w:val="00A064C0"/>
    <w:rsid w:val="00A064CF"/>
    <w:rsid w:val="00A06818"/>
    <w:rsid w:val="00A06AC9"/>
    <w:rsid w:val="00A06BF0"/>
    <w:rsid w:val="00A06CE8"/>
    <w:rsid w:val="00A06DC2"/>
    <w:rsid w:val="00A07C21"/>
    <w:rsid w:val="00A1021B"/>
    <w:rsid w:val="00A10396"/>
    <w:rsid w:val="00A1049A"/>
    <w:rsid w:val="00A11731"/>
    <w:rsid w:val="00A11E71"/>
    <w:rsid w:val="00A121C0"/>
    <w:rsid w:val="00A12A1D"/>
    <w:rsid w:val="00A12A21"/>
    <w:rsid w:val="00A12D2D"/>
    <w:rsid w:val="00A1374E"/>
    <w:rsid w:val="00A13758"/>
    <w:rsid w:val="00A13C8D"/>
    <w:rsid w:val="00A1478C"/>
    <w:rsid w:val="00A1483C"/>
    <w:rsid w:val="00A14900"/>
    <w:rsid w:val="00A14A28"/>
    <w:rsid w:val="00A14F8C"/>
    <w:rsid w:val="00A15463"/>
    <w:rsid w:val="00A155C8"/>
    <w:rsid w:val="00A15C0A"/>
    <w:rsid w:val="00A1608A"/>
    <w:rsid w:val="00A16358"/>
    <w:rsid w:val="00A16BE2"/>
    <w:rsid w:val="00A16F70"/>
    <w:rsid w:val="00A17914"/>
    <w:rsid w:val="00A20398"/>
    <w:rsid w:val="00A20A5D"/>
    <w:rsid w:val="00A20DBF"/>
    <w:rsid w:val="00A20EB0"/>
    <w:rsid w:val="00A21520"/>
    <w:rsid w:val="00A216E8"/>
    <w:rsid w:val="00A21883"/>
    <w:rsid w:val="00A21989"/>
    <w:rsid w:val="00A21D4B"/>
    <w:rsid w:val="00A224B8"/>
    <w:rsid w:val="00A227FE"/>
    <w:rsid w:val="00A22B00"/>
    <w:rsid w:val="00A22EAD"/>
    <w:rsid w:val="00A22F9E"/>
    <w:rsid w:val="00A23156"/>
    <w:rsid w:val="00A231F2"/>
    <w:rsid w:val="00A23452"/>
    <w:rsid w:val="00A23601"/>
    <w:rsid w:val="00A23DB2"/>
    <w:rsid w:val="00A241B3"/>
    <w:rsid w:val="00A2444A"/>
    <w:rsid w:val="00A25600"/>
    <w:rsid w:val="00A25754"/>
    <w:rsid w:val="00A2580D"/>
    <w:rsid w:val="00A25BE7"/>
    <w:rsid w:val="00A261B6"/>
    <w:rsid w:val="00A26294"/>
    <w:rsid w:val="00A2670C"/>
    <w:rsid w:val="00A2691F"/>
    <w:rsid w:val="00A2732C"/>
    <w:rsid w:val="00A27362"/>
    <w:rsid w:val="00A275A7"/>
    <w:rsid w:val="00A27BD6"/>
    <w:rsid w:val="00A30333"/>
    <w:rsid w:val="00A3047E"/>
    <w:rsid w:val="00A305D3"/>
    <w:rsid w:val="00A30717"/>
    <w:rsid w:val="00A30825"/>
    <w:rsid w:val="00A30B72"/>
    <w:rsid w:val="00A3109A"/>
    <w:rsid w:val="00A3158F"/>
    <w:rsid w:val="00A31A6A"/>
    <w:rsid w:val="00A31B8C"/>
    <w:rsid w:val="00A31F8F"/>
    <w:rsid w:val="00A32D11"/>
    <w:rsid w:val="00A32ED8"/>
    <w:rsid w:val="00A32F95"/>
    <w:rsid w:val="00A33522"/>
    <w:rsid w:val="00A339C1"/>
    <w:rsid w:val="00A33AC6"/>
    <w:rsid w:val="00A33B9A"/>
    <w:rsid w:val="00A344FF"/>
    <w:rsid w:val="00A34ADD"/>
    <w:rsid w:val="00A34E4F"/>
    <w:rsid w:val="00A35187"/>
    <w:rsid w:val="00A3562B"/>
    <w:rsid w:val="00A35B50"/>
    <w:rsid w:val="00A35BAD"/>
    <w:rsid w:val="00A35C7E"/>
    <w:rsid w:val="00A35CDD"/>
    <w:rsid w:val="00A35F08"/>
    <w:rsid w:val="00A35F58"/>
    <w:rsid w:val="00A36112"/>
    <w:rsid w:val="00A3663A"/>
    <w:rsid w:val="00A3667D"/>
    <w:rsid w:val="00A371F5"/>
    <w:rsid w:val="00A37565"/>
    <w:rsid w:val="00A37869"/>
    <w:rsid w:val="00A37F92"/>
    <w:rsid w:val="00A403EB"/>
    <w:rsid w:val="00A40F77"/>
    <w:rsid w:val="00A4141D"/>
    <w:rsid w:val="00A41436"/>
    <w:rsid w:val="00A4168F"/>
    <w:rsid w:val="00A41828"/>
    <w:rsid w:val="00A423C4"/>
    <w:rsid w:val="00A424F5"/>
    <w:rsid w:val="00A4291D"/>
    <w:rsid w:val="00A42B9F"/>
    <w:rsid w:val="00A438E8"/>
    <w:rsid w:val="00A43A0A"/>
    <w:rsid w:val="00A43A20"/>
    <w:rsid w:val="00A4419C"/>
    <w:rsid w:val="00A447A2"/>
    <w:rsid w:val="00A44A80"/>
    <w:rsid w:val="00A44C05"/>
    <w:rsid w:val="00A4527B"/>
    <w:rsid w:val="00A45697"/>
    <w:rsid w:val="00A459BD"/>
    <w:rsid w:val="00A45B60"/>
    <w:rsid w:val="00A462E2"/>
    <w:rsid w:val="00A465BA"/>
    <w:rsid w:val="00A46601"/>
    <w:rsid w:val="00A4685A"/>
    <w:rsid w:val="00A476CB"/>
    <w:rsid w:val="00A47BD1"/>
    <w:rsid w:val="00A502EF"/>
    <w:rsid w:val="00A50A9F"/>
    <w:rsid w:val="00A510E0"/>
    <w:rsid w:val="00A5128C"/>
    <w:rsid w:val="00A52676"/>
    <w:rsid w:val="00A52810"/>
    <w:rsid w:val="00A528FD"/>
    <w:rsid w:val="00A52AA9"/>
    <w:rsid w:val="00A53300"/>
    <w:rsid w:val="00A53793"/>
    <w:rsid w:val="00A54088"/>
    <w:rsid w:val="00A541F9"/>
    <w:rsid w:val="00A54334"/>
    <w:rsid w:val="00A54459"/>
    <w:rsid w:val="00A54A70"/>
    <w:rsid w:val="00A55070"/>
    <w:rsid w:val="00A550CC"/>
    <w:rsid w:val="00A55926"/>
    <w:rsid w:val="00A55979"/>
    <w:rsid w:val="00A56275"/>
    <w:rsid w:val="00A5698B"/>
    <w:rsid w:val="00A56A56"/>
    <w:rsid w:val="00A57098"/>
    <w:rsid w:val="00A57608"/>
    <w:rsid w:val="00A5790A"/>
    <w:rsid w:val="00A57CD6"/>
    <w:rsid w:val="00A57D40"/>
    <w:rsid w:val="00A57D6D"/>
    <w:rsid w:val="00A6070C"/>
    <w:rsid w:val="00A60BAC"/>
    <w:rsid w:val="00A60CC8"/>
    <w:rsid w:val="00A61415"/>
    <w:rsid w:val="00A614DD"/>
    <w:rsid w:val="00A619EA"/>
    <w:rsid w:val="00A61EC1"/>
    <w:rsid w:val="00A6200E"/>
    <w:rsid w:val="00A6213C"/>
    <w:rsid w:val="00A624AD"/>
    <w:rsid w:val="00A6258F"/>
    <w:rsid w:val="00A62F0B"/>
    <w:rsid w:val="00A632EE"/>
    <w:rsid w:val="00A63856"/>
    <w:rsid w:val="00A63FDC"/>
    <w:rsid w:val="00A641CB"/>
    <w:rsid w:val="00A64479"/>
    <w:rsid w:val="00A64486"/>
    <w:rsid w:val="00A654A1"/>
    <w:rsid w:val="00A655BA"/>
    <w:rsid w:val="00A65751"/>
    <w:rsid w:val="00A65B79"/>
    <w:rsid w:val="00A65C6A"/>
    <w:rsid w:val="00A66A05"/>
    <w:rsid w:val="00A66A5D"/>
    <w:rsid w:val="00A671B1"/>
    <w:rsid w:val="00A67F50"/>
    <w:rsid w:val="00A70218"/>
    <w:rsid w:val="00A7081C"/>
    <w:rsid w:val="00A70C68"/>
    <w:rsid w:val="00A713C4"/>
    <w:rsid w:val="00A71DE1"/>
    <w:rsid w:val="00A7253B"/>
    <w:rsid w:val="00A72735"/>
    <w:rsid w:val="00A72C53"/>
    <w:rsid w:val="00A73206"/>
    <w:rsid w:val="00A734F1"/>
    <w:rsid w:val="00A7373D"/>
    <w:rsid w:val="00A73BD0"/>
    <w:rsid w:val="00A7423A"/>
    <w:rsid w:val="00A742D9"/>
    <w:rsid w:val="00A743F1"/>
    <w:rsid w:val="00A74B94"/>
    <w:rsid w:val="00A74DDC"/>
    <w:rsid w:val="00A74EE3"/>
    <w:rsid w:val="00A754EC"/>
    <w:rsid w:val="00A75C30"/>
    <w:rsid w:val="00A76306"/>
    <w:rsid w:val="00A76A16"/>
    <w:rsid w:val="00A76A30"/>
    <w:rsid w:val="00A76B16"/>
    <w:rsid w:val="00A76D2D"/>
    <w:rsid w:val="00A76DCA"/>
    <w:rsid w:val="00A76E0C"/>
    <w:rsid w:val="00A77523"/>
    <w:rsid w:val="00A77699"/>
    <w:rsid w:val="00A77C60"/>
    <w:rsid w:val="00A8035F"/>
    <w:rsid w:val="00A804BB"/>
    <w:rsid w:val="00A807AC"/>
    <w:rsid w:val="00A808D9"/>
    <w:rsid w:val="00A80C65"/>
    <w:rsid w:val="00A80DA9"/>
    <w:rsid w:val="00A80E20"/>
    <w:rsid w:val="00A812AE"/>
    <w:rsid w:val="00A813CD"/>
    <w:rsid w:val="00A817A3"/>
    <w:rsid w:val="00A81912"/>
    <w:rsid w:val="00A824BC"/>
    <w:rsid w:val="00A8290F"/>
    <w:rsid w:val="00A82F51"/>
    <w:rsid w:val="00A832B6"/>
    <w:rsid w:val="00A83C08"/>
    <w:rsid w:val="00A83EFC"/>
    <w:rsid w:val="00A8413B"/>
    <w:rsid w:val="00A84322"/>
    <w:rsid w:val="00A845A8"/>
    <w:rsid w:val="00A8479E"/>
    <w:rsid w:val="00A84A26"/>
    <w:rsid w:val="00A84BA1"/>
    <w:rsid w:val="00A84BE0"/>
    <w:rsid w:val="00A85594"/>
    <w:rsid w:val="00A85660"/>
    <w:rsid w:val="00A8567D"/>
    <w:rsid w:val="00A85842"/>
    <w:rsid w:val="00A85D5F"/>
    <w:rsid w:val="00A86142"/>
    <w:rsid w:val="00A86503"/>
    <w:rsid w:val="00A8707F"/>
    <w:rsid w:val="00A8708B"/>
    <w:rsid w:val="00A873AD"/>
    <w:rsid w:val="00A876FE"/>
    <w:rsid w:val="00A878DF"/>
    <w:rsid w:val="00A90B19"/>
    <w:rsid w:val="00A914ED"/>
    <w:rsid w:val="00A91C97"/>
    <w:rsid w:val="00A91EDE"/>
    <w:rsid w:val="00A921C4"/>
    <w:rsid w:val="00A92614"/>
    <w:rsid w:val="00A929D5"/>
    <w:rsid w:val="00A93301"/>
    <w:rsid w:val="00A93491"/>
    <w:rsid w:val="00A93603"/>
    <w:rsid w:val="00A93ACC"/>
    <w:rsid w:val="00A93BF5"/>
    <w:rsid w:val="00A93F04"/>
    <w:rsid w:val="00A9404C"/>
    <w:rsid w:val="00A94307"/>
    <w:rsid w:val="00A944A5"/>
    <w:rsid w:val="00A947F2"/>
    <w:rsid w:val="00A949AE"/>
    <w:rsid w:val="00A94D51"/>
    <w:rsid w:val="00A9599B"/>
    <w:rsid w:val="00A95EA9"/>
    <w:rsid w:val="00A965AB"/>
    <w:rsid w:val="00A970DA"/>
    <w:rsid w:val="00A97230"/>
    <w:rsid w:val="00AA0376"/>
    <w:rsid w:val="00AA082F"/>
    <w:rsid w:val="00AA08F8"/>
    <w:rsid w:val="00AA153C"/>
    <w:rsid w:val="00AA15A8"/>
    <w:rsid w:val="00AA1E44"/>
    <w:rsid w:val="00AA2012"/>
    <w:rsid w:val="00AA2479"/>
    <w:rsid w:val="00AA24BE"/>
    <w:rsid w:val="00AA2D7C"/>
    <w:rsid w:val="00AA314B"/>
    <w:rsid w:val="00AA3217"/>
    <w:rsid w:val="00AA3219"/>
    <w:rsid w:val="00AA36D5"/>
    <w:rsid w:val="00AA3F16"/>
    <w:rsid w:val="00AA4132"/>
    <w:rsid w:val="00AA417D"/>
    <w:rsid w:val="00AA418E"/>
    <w:rsid w:val="00AA4778"/>
    <w:rsid w:val="00AA4783"/>
    <w:rsid w:val="00AA4C45"/>
    <w:rsid w:val="00AA4CAF"/>
    <w:rsid w:val="00AA4DB9"/>
    <w:rsid w:val="00AA4E29"/>
    <w:rsid w:val="00AA4FEC"/>
    <w:rsid w:val="00AA51F6"/>
    <w:rsid w:val="00AA53D0"/>
    <w:rsid w:val="00AA5580"/>
    <w:rsid w:val="00AA587A"/>
    <w:rsid w:val="00AA64F7"/>
    <w:rsid w:val="00AA7063"/>
    <w:rsid w:val="00AA7888"/>
    <w:rsid w:val="00AB00DB"/>
    <w:rsid w:val="00AB022D"/>
    <w:rsid w:val="00AB03D9"/>
    <w:rsid w:val="00AB055E"/>
    <w:rsid w:val="00AB0661"/>
    <w:rsid w:val="00AB0C1B"/>
    <w:rsid w:val="00AB0CE6"/>
    <w:rsid w:val="00AB155F"/>
    <w:rsid w:val="00AB169D"/>
    <w:rsid w:val="00AB16BC"/>
    <w:rsid w:val="00AB2129"/>
    <w:rsid w:val="00AB2574"/>
    <w:rsid w:val="00AB2D0C"/>
    <w:rsid w:val="00AB2FC0"/>
    <w:rsid w:val="00AB30CD"/>
    <w:rsid w:val="00AB311A"/>
    <w:rsid w:val="00AB32EC"/>
    <w:rsid w:val="00AB3B2B"/>
    <w:rsid w:val="00AB3BF7"/>
    <w:rsid w:val="00AB3FF0"/>
    <w:rsid w:val="00AB412F"/>
    <w:rsid w:val="00AB4340"/>
    <w:rsid w:val="00AB448A"/>
    <w:rsid w:val="00AB467D"/>
    <w:rsid w:val="00AB5A57"/>
    <w:rsid w:val="00AB5A77"/>
    <w:rsid w:val="00AB668E"/>
    <w:rsid w:val="00AB66CA"/>
    <w:rsid w:val="00AB688B"/>
    <w:rsid w:val="00AB68E5"/>
    <w:rsid w:val="00AB726C"/>
    <w:rsid w:val="00AB78F4"/>
    <w:rsid w:val="00AC008E"/>
    <w:rsid w:val="00AC019B"/>
    <w:rsid w:val="00AC07E4"/>
    <w:rsid w:val="00AC098B"/>
    <w:rsid w:val="00AC09CE"/>
    <w:rsid w:val="00AC0BE8"/>
    <w:rsid w:val="00AC10E7"/>
    <w:rsid w:val="00AC14FB"/>
    <w:rsid w:val="00AC15F0"/>
    <w:rsid w:val="00AC169E"/>
    <w:rsid w:val="00AC1CE7"/>
    <w:rsid w:val="00AC1ED6"/>
    <w:rsid w:val="00AC2802"/>
    <w:rsid w:val="00AC2883"/>
    <w:rsid w:val="00AC28E3"/>
    <w:rsid w:val="00AC2CBC"/>
    <w:rsid w:val="00AC2E36"/>
    <w:rsid w:val="00AC2F0D"/>
    <w:rsid w:val="00AC3142"/>
    <w:rsid w:val="00AC3363"/>
    <w:rsid w:val="00AC3A00"/>
    <w:rsid w:val="00AC3FDA"/>
    <w:rsid w:val="00AC4A41"/>
    <w:rsid w:val="00AC4A4B"/>
    <w:rsid w:val="00AC51D6"/>
    <w:rsid w:val="00AC550A"/>
    <w:rsid w:val="00AC57FC"/>
    <w:rsid w:val="00AC62BE"/>
    <w:rsid w:val="00AC68A6"/>
    <w:rsid w:val="00AC6A1D"/>
    <w:rsid w:val="00AC7107"/>
    <w:rsid w:val="00AC7318"/>
    <w:rsid w:val="00AC750C"/>
    <w:rsid w:val="00AD01B4"/>
    <w:rsid w:val="00AD0880"/>
    <w:rsid w:val="00AD08E2"/>
    <w:rsid w:val="00AD0A70"/>
    <w:rsid w:val="00AD0BB1"/>
    <w:rsid w:val="00AD0EDB"/>
    <w:rsid w:val="00AD0F27"/>
    <w:rsid w:val="00AD21C2"/>
    <w:rsid w:val="00AD2692"/>
    <w:rsid w:val="00AD2817"/>
    <w:rsid w:val="00AD2E2A"/>
    <w:rsid w:val="00AD32F6"/>
    <w:rsid w:val="00AD33FF"/>
    <w:rsid w:val="00AD3AB8"/>
    <w:rsid w:val="00AD49A1"/>
    <w:rsid w:val="00AD4A8B"/>
    <w:rsid w:val="00AD5399"/>
    <w:rsid w:val="00AD5E2A"/>
    <w:rsid w:val="00AD6190"/>
    <w:rsid w:val="00AD61CC"/>
    <w:rsid w:val="00AD630A"/>
    <w:rsid w:val="00AD680D"/>
    <w:rsid w:val="00AD6AED"/>
    <w:rsid w:val="00AD7478"/>
    <w:rsid w:val="00AD789E"/>
    <w:rsid w:val="00AD7BF4"/>
    <w:rsid w:val="00AD7E71"/>
    <w:rsid w:val="00AE058E"/>
    <w:rsid w:val="00AE0AF9"/>
    <w:rsid w:val="00AE1255"/>
    <w:rsid w:val="00AE1280"/>
    <w:rsid w:val="00AE1678"/>
    <w:rsid w:val="00AE1BEF"/>
    <w:rsid w:val="00AE2077"/>
    <w:rsid w:val="00AE26AA"/>
    <w:rsid w:val="00AE2A36"/>
    <w:rsid w:val="00AE3484"/>
    <w:rsid w:val="00AE35F8"/>
    <w:rsid w:val="00AE3617"/>
    <w:rsid w:val="00AE361A"/>
    <w:rsid w:val="00AE3647"/>
    <w:rsid w:val="00AE39C4"/>
    <w:rsid w:val="00AE3CAB"/>
    <w:rsid w:val="00AE4149"/>
    <w:rsid w:val="00AE428F"/>
    <w:rsid w:val="00AE4A90"/>
    <w:rsid w:val="00AE52BD"/>
    <w:rsid w:val="00AE54AE"/>
    <w:rsid w:val="00AE565C"/>
    <w:rsid w:val="00AE57E8"/>
    <w:rsid w:val="00AE5C64"/>
    <w:rsid w:val="00AE61D3"/>
    <w:rsid w:val="00AE665E"/>
    <w:rsid w:val="00AE6F62"/>
    <w:rsid w:val="00AE6F99"/>
    <w:rsid w:val="00AE7671"/>
    <w:rsid w:val="00AE7BDB"/>
    <w:rsid w:val="00AE7FA1"/>
    <w:rsid w:val="00AF032D"/>
    <w:rsid w:val="00AF0493"/>
    <w:rsid w:val="00AF063B"/>
    <w:rsid w:val="00AF09B6"/>
    <w:rsid w:val="00AF1108"/>
    <w:rsid w:val="00AF1273"/>
    <w:rsid w:val="00AF25EA"/>
    <w:rsid w:val="00AF431A"/>
    <w:rsid w:val="00AF4685"/>
    <w:rsid w:val="00AF4FC6"/>
    <w:rsid w:val="00AF54E2"/>
    <w:rsid w:val="00AF5624"/>
    <w:rsid w:val="00AF6288"/>
    <w:rsid w:val="00AF62EA"/>
    <w:rsid w:val="00AF62EE"/>
    <w:rsid w:val="00AF68D2"/>
    <w:rsid w:val="00AF6E25"/>
    <w:rsid w:val="00AF719C"/>
    <w:rsid w:val="00AF7824"/>
    <w:rsid w:val="00AF794F"/>
    <w:rsid w:val="00AF7F84"/>
    <w:rsid w:val="00B00247"/>
    <w:rsid w:val="00B007B0"/>
    <w:rsid w:val="00B00D0E"/>
    <w:rsid w:val="00B01961"/>
    <w:rsid w:val="00B02A08"/>
    <w:rsid w:val="00B02A54"/>
    <w:rsid w:val="00B02B8B"/>
    <w:rsid w:val="00B03F95"/>
    <w:rsid w:val="00B04075"/>
    <w:rsid w:val="00B044AF"/>
    <w:rsid w:val="00B04504"/>
    <w:rsid w:val="00B045D7"/>
    <w:rsid w:val="00B046C2"/>
    <w:rsid w:val="00B049B8"/>
    <w:rsid w:val="00B04CE5"/>
    <w:rsid w:val="00B04DCC"/>
    <w:rsid w:val="00B05928"/>
    <w:rsid w:val="00B05942"/>
    <w:rsid w:val="00B05B55"/>
    <w:rsid w:val="00B05F6F"/>
    <w:rsid w:val="00B0627C"/>
    <w:rsid w:val="00B06B1D"/>
    <w:rsid w:val="00B06CF0"/>
    <w:rsid w:val="00B07283"/>
    <w:rsid w:val="00B0743D"/>
    <w:rsid w:val="00B07675"/>
    <w:rsid w:val="00B07B25"/>
    <w:rsid w:val="00B101E8"/>
    <w:rsid w:val="00B10515"/>
    <w:rsid w:val="00B10609"/>
    <w:rsid w:val="00B10CF6"/>
    <w:rsid w:val="00B1144F"/>
    <w:rsid w:val="00B116BB"/>
    <w:rsid w:val="00B11AB3"/>
    <w:rsid w:val="00B12688"/>
    <w:rsid w:val="00B12A1C"/>
    <w:rsid w:val="00B12B6F"/>
    <w:rsid w:val="00B12EA6"/>
    <w:rsid w:val="00B12F03"/>
    <w:rsid w:val="00B13112"/>
    <w:rsid w:val="00B13355"/>
    <w:rsid w:val="00B13A68"/>
    <w:rsid w:val="00B13B23"/>
    <w:rsid w:val="00B1486D"/>
    <w:rsid w:val="00B1543C"/>
    <w:rsid w:val="00B1553E"/>
    <w:rsid w:val="00B15A90"/>
    <w:rsid w:val="00B160D2"/>
    <w:rsid w:val="00B161B5"/>
    <w:rsid w:val="00B16898"/>
    <w:rsid w:val="00B1726A"/>
    <w:rsid w:val="00B17616"/>
    <w:rsid w:val="00B20336"/>
    <w:rsid w:val="00B20980"/>
    <w:rsid w:val="00B2199E"/>
    <w:rsid w:val="00B21B37"/>
    <w:rsid w:val="00B21B83"/>
    <w:rsid w:val="00B22490"/>
    <w:rsid w:val="00B22785"/>
    <w:rsid w:val="00B22955"/>
    <w:rsid w:val="00B235A3"/>
    <w:rsid w:val="00B23CB2"/>
    <w:rsid w:val="00B24160"/>
    <w:rsid w:val="00B24755"/>
    <w:rsid w:val="00B247F0"/>
    <w:rsid w:val="00B251F4"/>
    <w:rsid w:val="00B25D19"/>
    <w:rsid w:val="00B25E74"/>
    <w:rsid w:val="00B26011"/>
    <w:rsid w:val="00B265B8"/>
    <w:rsid w:val="00B26D5A"/>
    <w:rsid w:val="00B2753C"/>
    <w:rsid w:val="00B27BA0"/>
    <w:rsid w:val="00B27EDA"/>
    <w:rsid w:val="00B305F6"/>
    <w:rsid w:val="00B30626"/>
    <w:rsid w:val="00B30685"/>
    <w:rsid w:val="00B30F4C"/>
    <w:rsid w:val="00B31B12"/>
    <w:rsid w:val="00B31F11"/>
    <w:rsid w:val="00B32128"/>
    <w:rsid w:val="00B3293A"/>
    <w:rsid w:val="00B32B02"/>
    <w:rsid w:val="00B33068"/>
    <w:rsid w:val="00B33102"/>
    <w:rsid w:val="00B332A5"/>
    <w:rsid w:val="00B334C9"/>
    <w:rsid w:val="00B33FAE"/>
    <w:rsid w:val="00B349E5"/>
    <w:rsid w:val="00B34DEC"/>
    <w:rsid w:val="00B35AD5"/>
    <w:rsid w:val="00B3662A"/>
    <w:rsid w:val="00B36824"/>
    <w:rsid w:val="00B36899"/>
    <w:rsid w:val="00B368CA"/>
    <w:rsid w:val="00B36C6F"/>
    <w:rsid w:val="00B37186"/>
    <w:rsid w:val="00B37469"/>
    <w:rsid w:val="00B40030"/>
    <w:rsid w:val="00B41276"/>
    <w:rsid w:val="00B4129A"/>
    <w:rsid w:val="00B412D6"/>
    <w:rsid w:val="00B41739"/>
    <w:rsid w:val="00B419DF"/>
    <w:rsid w:val="00B422C2"/>
    <w:rsid w:val="00B4237B"/>
    <w:rsid w:val="00B4258B"/>
    <w:rsid w:val="00B42997"/>
    <w:rsid w:val="00B4323C"/>
    <w:rsid w:val="00B4354D"/>
    <w:rsid w:val="00B438E7"/>
    <w:rsid w:val="00B43FC3"/>
    <w:rsid w:val="00B44240"/>
    <w:rsid w:val="00B446AC"/>
    <w:rsid w:val="00B446D1"/>
    <w:rsid w:val="00B44AF2"/>
    <w:rsid w:val="00B44EDA"/>
    <w:rsid w:val="00B452B7"/>
    <w:rsid w:val="00B458FB"/>
    <w:rsid w:val="00B45C4F"/>
    <w:rsid w:val="00B46228"/>
    <w:rsid w:val="00B463DE"/>
    <w:rsid w:val="00B47958"/>
    <w:rsid w:val="00B47AA4"/>
    <w:rsid w:val="00B50405"/>
    <w:rsid w:val="00B505D2"/>
    <w:rsid w:val="00B507CC"/>
    <w:rsid w:val="00B50987"/>
    <w:rsid w:val="00B50D2D"/>
    <w:rsid w:val="00B50E65"/>
    <w:rsid w:val="00B50F98"/>
    <w:rsid w:val="00B51736"/>
    <w:rsid w:val="00B51A70"/>
    <w:rsid w:val="00B51C14"/>
    <w:rsid w:val="00B51DF2"/>
    <w:rsid w:val="00B52179"/>
    <w:rsid w:val="00B529AD"/>
    <w:rsid w:val="00B53890"/>
    <w:rsid w:val="00B53E7C"/>
    <w:rsid w:val="00B54035"/>
    <w:rsid w:val="00B54123"/>
    <w:rsid w:val="00B5423E"/>
    <w:rsid w:val="00B5449F"/>
    <w:rsid w:val="00B54715"/>
    <w:rsid w:val="00B5476F"/>
    <w:rsid w:val="00B54CA3"/>
    <w:rsid w:val="00B54EF6"/>
    <w:rsid w:val="00B54F6D"/>
    <w:rsid w:val="00B55207"/>
    <w:rsid w:val="00B55849"/>
    <w:rsid w:val="00B55AB9"/>
    <w:rsid w:val="00B55D20"/>
    <w:rsid w:val="00B55E67"/>
    <w:rsid w:val="00B56591"/>
    <w:rsid w:val="00B56989"/>
    <w:rsid w:val="00B56A5C"/>
    <w:rsid w:val="00B56DF0"/>
    <w:rsid w:val="00B5706B"/>
    <w:rsid w:val="00B572DF"/>
    <w:rsid w:val="00B573AE"/>
    <w:rsid w:val="00B5792C"/>
    <w:rsid w:val="00B603C2"/>
    <w:rsid w:val="00B60708"/>
    <w:rsid w:val="00B61370"/>
    <w:rsid w:val="00B62367"/>
    <w:rsid w:val="00B62C09"/>
    <w:rsid w:val="00B62DBD"/>
    <w:rsid w:val="00B633CE"/>
    <w:rsid w:val="00B639C6"/>
    <w:rsid w:val="00B6422A"/>
    <w:rsid w:val="00B6455D"/>
    <w:rsid w:val="00B64B6C"/>
    <w:rsid w:val="00B64C50"/>
    <w:rsid w:val="00B64CC0"/>
    <w:rsid w:val="00B64D2B"/>
    <w:rsid w:val="00B65173"/>
    <w:rsid w:val="00B651BC"/>
    <w:rsid w:val="00B6526A"/>
    <w:rsid w:val="00B65347"/>
    <w:rsid w:val="00B65391"/>
    <w:rsid w:val="00B65EBC"/>
    <w:rsid w:val="00B66064"/>
    <w:rsid w:val="00B66228"/>
    <w:rsid w:val="00B66247"/>
    <w:rsid w:val="00B66332"/>
    <w:rsid w:val="00B66448"/>
    <w:rsid w:val="00B66B2F"/>
    <w:rsid w:val="00B66EF5"/>
    <w:rsid w:val="00B67091"/>
    <w:rsid w:val="00B670C2"/>
    <w:rsid w:val="00B6740A"/>
    <w:rsid w:val="00B67C86"/>
    <w:rsid w:val="00B70542"/>
    <w:rsid w:val="00B70B1B"/>
    <w:rsid w:val="00B713C5"/>
    <w:rsid w:val="00B714D7"/>
    <w:rsid w:val="00B71B51"/>
    <w:rsid w:val="00B721FD"/>
    <w:rsid w:val="00B7227F"/>
    <w:rsid w:val="00B728D7"/>
    <w:rsid w:val="00B72DE1"/>
    <w:rsid w:val="00B72EDF"/>
    <w:rsid w:val="00B7322F"/>
    <w:rsid w:val="00B732B4"/>
    <w:rsid w:val="00B7375A"/>
    <w:rsid w:val="00B73766"/>
    <w:rsid w:val="00B7394C"/>
    <w:rsid w:val="00B73B1A"/>
    <w:rsid w:val="00B7418F"/>
    <w:rsid w:val="00B7436C"/>
    <w:rsid w:val="00B747CE"/>
    <w:rsid w:val="00B74992"/>
    <w:rsid w:val="00B74F51"/>
    <w:rsid w:val="00B7586E"/>
    <w:rsid w:val="00B75A24"/>
    <w:rsid w:val="00B75D06"/>
    <w:rsid w:val="00B76146"/>
    <w:rsid w:val="00B775B1"/>
    <w:rsid w:val="00B777AD"/>
    <w:rsid w:val="00B77A25"/>
    <w:rsid w:val="00B77F28"/>
    <w:rsid w:val="00B80563"/>
    <w:rsid w:val="00B806C8"/>
    <w:rsid w:val="00B80769"/>
    <w:rsid w:val="00B80825"/>
    <w:rsid w:val="00B80977"/>
    <w:rsid w:val="00B80A46"/>
    <w:rsid w:val="00B80AAC"/>
    <w:rsid w:val="00B80B93"/>
    <w:rsid w:val="00B80E28"/>
    <w:rsid w:val="00B81192"/>
    <w:rsid w:val="00B81202"/>
    <w:rsid w:val="00B81E7D"/>
    <w:rsid w:val="00B8214C"/>
    <w:rsid w:val="00B8247B"/>
    <w:rsid w:val="00B82752"/>
    <w:rsid w:val="00B82E3E"/>
    <w:rsid w:val="00B8330F"/>
    <w:rsid w:val="00B83541"/>
    <w:rsid w:val="00B8357C"/>
    <w:rsid w:val="00B83E1D"/>
    <w:rsid w:val="00B841FC"/>
    <w:rsid w:val="00B8448E"/>
    <w:rsid w:val="00B84A39"/>
    <w:rsid w:val="00B84B73"/>
    <w:rsid w:val="00B84D33"/>
    <w:rsid w:val="00B852C8"/>
    <w:rsid w:val="00B858BB"/>
    <w:rsid w:val="00B858DC"/>
    <w:rsid w:val="00B85D38"/>
    <w:rsid w:val="00B85FE1"/>
    <w:rsid w:val="00B86081"/>
    <w:rsid w:val="00B86386"/>
    <w:rsid w:val="00B863DA"/>
    <w:rsid w:val="00B86B0C"/>
    <w:rsid w:val="00B87450"/>
    <w:rsid w:val="00B87561"/>
    <w:rsid w:val="00B87C58"/>
    <w:rsid w:val="00B90010"/>
    <w:rsid w:val="00B9013B"/>
    <w:rsid w:val="00B901CC"/>
    <w:rsid w:val="00B905C8"/>
    <w:rsid w:val="00B91C97"/>
    <w:rsid w:val="00B91F3A"/>
    <w:rsid w:val="00B92CFF"/>
    <w:rsid w:val="00B9304C"/>
    <w:rsid w:val="00B93A56"/>
    <w:rsid w:val="00B93D75"/>
    <w:rsid w:val="00B9406D"/>
    <w:rsid w:val="00B945EA"/>
    <w:rsid w:val="00B96170"/>
    <w:rsid w:val="00B9630E"/>
    <w:rsid w:val="00B963E2"/>
    <w:rsid w:val="00B96496"/>
    <w:rsid w:val="00B96A3B"/>
    <w:rsid w:val="00B96D23"/>
    <w:rsid w:val="00B97286"/>
    <w:rsid w:val="00B9738B"/>
    <w:rsid w:val="00B97978"/>
    <w:rsid w:val="00B979BD"/>
    <w:rsid w:val="00B97BA9"/>
    <w:rsid w:val="00B97E3C"/>
    <w:rsid w:val="00BA0176"/>
    <w:rsid w:val="00BA017C"/>
    <w:rsid w:val="00BA036C"/>
    <w:rsid w:val="00BA03BB"/>
    <w:rsid w:val="00BA121A"/>
    <w:rsid w:val="00BA1287"/>
    <w:rsid w:val="00BA1533"/>
    <w:rsid w:val="00BA16B8"/>
    <w:rsid w:val="00BA1962"/>
    <w:rsid w:val="00BA1C10"/>
    <w:rsid w:val="00BA1CE0"/>
    <w:rsid w:val="00BA1F56"/>
    <w:rsid w:val="00BA2158"/>
    <w:rsid w:val="00BA2D36"/>
    <w:rsid w:val="00BA3600"/>
    <w:rsid w:val="00BA3777"/>
    <w:rsid w:val="00BA3814"/>
    <w:rsid w:val="00BA3B2E"/>
    <w:rsid w:val="00BA3FA8"/>
    <w:rsid w:val="00BA400C"/>
    <w:rsid w:val="00BA5740"/>
    <w:rsid w:val="00BA5D28"/>
    <w:rsid w:val="00BA65CA"/>
    <w:rsid w:val="00BA7050"/>
    <w:rsid w:val="00BA7115"/>
    <w:rsid w:val="00BA7A3F"/>
    <w:rsid w:val="00BA7E4F"/>
    <w:rsid w:val="00BB0662"/>
    <w:rsid w:val="00BB0D38"/>
    <w:rsid w:val="00BB1088"/>
    <w:rsid w:val="00BB10C8"/>
    <w:rsid w:val="00BB17DF"/>
    <w:rsid w:val="00BB1BFF"/>
    <w:rsid w:val="00BB2102"/>
    <w:rsid w:val="00BB2E29"/>
    <w:rsid w:val="00BB2FC5"/>
    <w:rsid w:val="00BB3860"/>
    <w:rsid w:val="00BB4129"/>
    <w:rsid w:val="00BB44E8"/>
    <w:rsid w:val="00BB4505"/>
    <w:rsid w:val="00BB564C"/>
    <w:rsid w:val="00BB5B92"/>
    <w:rsid w:val="00BB6D14"/>
    <w:rsid w:val="00BB6FC8"/>
    <w:rsid w:val="00BB71B2"/>
    <w:rsid w:val="00BB7546"/>
    <w:rsid w:val="00BB764E"/>
    <w:rsid w:val="00BB7693"/>
    <w:rsid w:val="00BB7717"/>
    <w:rsid w:val="00BC0D4A"/>
    <w:rsid w:val="00BC1A8B"/>
    <w:rsid w:val="00BC1B63"/>
    <w:rsid w:val="00BC1ED9"/>
    <w:rsid w:val="00BC2095"/>
    <w:rsid w:val="00BC2381"/>
    <w:rsid w:val="00BC240D"/>
    <w:rsid w:val="00BC2445"/>
    <w:rsid w:val="00BC24B1"/>
    <w:rsid w:val="00BC25F6"/>
    <w:rsid w:val="00BC26D6"/>
    <w:rsid w:val="00BC2EC3"/>
    <w:rsid w:val="00BC3195"/>
    <w:rsid w:val="00BC3477"/>
    <w:rsid w:val="00BC418B"/>
    <w:rsid w:val="00BC501C"/>
    <w:rsid w:val="00BC50F6"/>
    <w:rsid w:val="00BC51C5"/>
    <w:rsid w:val="00BC5B8A"/>
    <w:rsid w:val="00BC5D25"/>
    <w:rsid w:val="00BC5EED"/>
    <w:rsid w:val="00BC5F86"/>
    <w:rsid w:val="00BC6379"/>
    <w:rsid w:val="00BC675F"/>
    <w:rsid w:val="00BC6A29"/>
    <w:rsid w:val="00BC6C09"/>
    <w:rsid w:val="00BC7ABF"/>
    <w:rsid w:val="00BC7ADF"/>
    <w:rsid w:val="00BC7CF3"/>
    <w:rsid w:val="00BC7EF8"/>
    <w:rsid w:val="00BD0222"/>
    <w:rsid w:val="00BD03C9"/>
    <w:rsid w:val="00BD0AE4"/>
    <w:rsid w:val="00BD0E3F"/>
    <w:rsid w:val="00BD0ED2"/>
    <w:rsid w:val="00BD13FA"/>
    <w:rsid w:val="00BD1449"/>
    <w:rsid w:val="00BD1B5F"/>
    <w:rsid w:val="00BD21FE"/>
    <w:rsid w:val="00BD243D"/>
    <w:rsid w:val="00BD2900"/>
    <w:rsid w:val="00BD2EA0"/>
    <w:rsid w:val="00BD3622"/>
    <w:rsid w:val="00BD43B6"/>
    <w:rsid w:val="00BD4C41"/>
    <w:rsid w:val="00BD4F68"/>
    <w:rsid w:val="00BD5128"/>
    <w:rsid w:val="00BD545D"/>
    <w:rsid w:val="00BD5784"/>
    <w:rsid w:val="00BD5DAB"/>
    <w:rsid w:val="00BD6197"/>
    <w:rsid w:val="00BD6317"/>
    <w:rsid w:val="00BD669B"/>
    <w:rsid w:val="00BD66C7"/>
    <w:rsid w:val="00BD672A"/>
    <w:rsid w:val="00BD6F51"/>
    <w:rsid w:val="00BD734A"/>
    <w:rsid w:val="00BD77EA"/>
    <w:rsid w:val="00BD7EC4"/>
    <w:rsid w:val="00BE04D9"/>
    <w:rsid w:val="00BE0A87"/>
    <w:rsid w:val="00BE0B25"/>
    <w:rsid w:val="00BE0D0B"/>
    <w:rsid w:val="00BE1151"/>
    <w:rsid w:val="00BE1333"/>
    <w:rsid w:val="00BE13BC"/>
    <w:rsid w:val="00BE1765"/>
    <w:rsid w:val="00BE1DCE"/>
    <w:rsid w:val="00BE1EAD"/>
    <w:rsid w:val="00BE1FD0"/>
    <w:rsid w:val="00BE208F"/>
    <w:rsid w:val="00BE213F"/>
    <w:rsid w:val="00BE2E54"/>
    <w:rsid w:val="00BE2F7B"/>
    <w:rsid w:val="00BE4170"/>
    <w:rsid w:val="00BE470C"/>
    <w:rsid w:val="00BE48B1"/>
    <w:rsid w:val="00BE4CC1"/>
    <w:rsid w:val="00BE5160"/>
    <w:rsid w:val="00BE567F"/>
    <w:rsid w:val="00BE5733"/>
    <w:rsid w:val="00BE5D3B"/>
    <w:rsid w:val="00BE5DA9"/>
    <w:rsid w:val="00BE63F2"/>
    <w:rsid w:val="00BE662A"/>
    <w:rsid w:val="00BE6C04"/>
    <w:rsid w:val="00BE6D5D"/>
    <w:rsid w:val="00BE7042"/>
    <w:rsid w:val="00BE7131"/>
    <w:rsid w:val="00BE72CE"/>
    <w:rsid w:val="00BE7BF7"/>
    <w:rsid w:val="00BE7EC8"/>
    <w:rsid w:val="00BF02E2"/>
    <w:rsid w:val="00BF03FE"/>
    <w:rsid w:val="00BF06C9"/>
    <w:rsid w:val="00BF08FE"/>
    <w:rsid w:val="00BF0D1A"/>
    <w:rsid w:val="00BF0ED3"/>
    <w:rsid w:val="00BF2F34"/>
    <w:rsid w:val="00BF2FB3"/>
    <w:rsid w:val="00BF3028"/>
    <w:rsid w:val="00BF316D"/>
    <w:rsid w:val="00BF34A3"/>
    <w:rsid w:val="00BF34C4"/>
    <w:rsid w:val="00BF3AF3"/>
    <w:rsid w:val="00BF3C5C"/>
    <w:rsid w:val="00BF46F9"/>
    <w:rsid w:val="00BF473C"/>
    <w:rsid w:val="00BF48BC"/>
    <w:rsid w:val="00BF4E63"/>
    <w:rsid w:val="00BF51A7"/>
    <w:rsid w:val="00BF51C0"/>
    <w:rsid w:val="00BF5383"/>
    <w:rsid w:val="00BF6088"/>
    <w:rsid w:val="00BF64FA"/>
    <w:rsid w:val="00BF6818"/>
    <w:rsid w:val="00BF6B0A"/>
    <w:rsid w:val="00BF6CB0"/>
    <w:rsid w:val="00BF7728"/>
    <w:rsid w:val="00BF77B8"/>
    <w:rsid w:val="00BF7B26"/>
    <w:rsid w:val="00BF7B50"/>
    <w:rsid w:val="00BF7E52"/>
    <w:rsid w:val="00C00CA2"/>
    <w:rsid w:val="00C00DC9"/>
    <w:rsid w:val="00C00EB7"/>
    <w:rsid w:val="00C01001"/>
    <w:rsid w:val="00C01115"/>
    <w:rsid w:val="00C0131F"/>
    <w:rsid w:val="00C01379"/>
    <w:rsid w:val="00C01737"/>
    <w:rsid w:val="00C01BBD"/>
    <w:rsid w:val="00C02109"/>
    <w:rsid w:val="00C0230B"/>
    <w:rsid w:val="00C02330"/>
    <w:rsid w:val="00C0251C"/>
    <w:rsid w:val="00C0259A"/>
    <w:rsid w:val="00C03678"/>
    <w:rsid w:val="00C03745"/>
    <w:rsid w:val="00C0387B"/>
    <w:rsid w:val="00C04D22"/>
    <w:rsid w:val="00C04E6D"/>
    <w:rsid w:val="00C05F5C"/>
    <w:rsid w:val="00C062A0"/>
    <w:rsid w:val="00C063D8"/>
    <w:rsid w:val="00C0659F"/>
    <w:rsid w:val="00C06914"/>
    <w:rsid w:val="00C06DC5"/>
    <w:rsid w:val="00C06E4B"/>
    <w:rsid w:val="00C07308"/>
    <w:rsid w:val="00C07850"/>
    <w:rsid w:val="00C07AF3"/>
    <w:rsid w:val="00C07D2A"/>
    <w:rsid w:val="00C105DC"/>
    <w:rsid w:val="00C10849"/>
    <w:rsid w:val="00C10B50"/>
    <w:rsid w:val="00C11058"/>
    <w:rsid w:val="00C11104"/>
    <w:rsid w:val="00C1136B"/>
    <w:rsid w:val="00C115A9"/>
    <w:rsid w:val="00C11844"/>
    <w:rsid w:val="00C11A69"/>
    <w:rsid w:val="00C11D58"/>
    <w:rsid w:val="00C1246F"/>
    <w:rsid w:val="00C1272A"/>
    <w:rsid w:val="00C12FD3"/>
    <w:rsid w:val="00C130B9"/>
    <w:rsid w:val="00C13203"/>
    <w:rsid w:val="00C13652"/>
    <w:rsid w:val="00C136B6"/>
    <w:rsid w:val="00C137FF"/>
    <w:rsid w:val="00C13864"/>
    <w:rsid w:val="00C13AFC"/>
    <w:rsid w:val="00C13D7B"/>
    <w:rsid w:val="00C13ED3"/>
    <w:rsid w:val="00C14C68"/>
    <w:rsid w:val="00C14DA3"/>
    <w:rsid w:val="00C167E2"/>
    <w:rsid w:val="00C167EF"/>
    <w:rsid w:val="00C168C6"/>
    <w:rsid w:val="00C16B46"/>
    <w:rsid w:val="00C16F72"/>
    <w:rsid w:val="00C174ED"/>
    <w:rsid w:val="00C17545"/>
    <w:rsid w:val="00C17D4B"/>
    <w:rsid w:val="00C201DB"/>
    <w:rsid w:val="00C20622"/>
    <w:rsid w:val="00C20BEC"/>
    <w:rsid w:val="00C20E19"/>
    <w:rsid w:val="00C20F32"/>
    <w:rsid w:val="00C218C1"/>
    <w:rsid w:val="00C219CA"/>
    <w:rsid w:val="00C21E92"/>
    <w:rsid w:val="00C221C1"/>
    <w:rsid w:val="00C225BA"/>
    <w:rsid w:val="00C22C88"/>
    <w:rsid w:val="00C22CCF"/>
    <w:rsid w:val="00C22FAA"/>
    <w:rsid w:val="00C23497"/>
    <w:rsid w:val="00C23A84"/>
    <w:rsid w:val="00C23E14"/>
    <w:rsid w:val="00C2408E"/>
    <w:rsid w:val="00C244FC"/>
    <w:rsid w:val="00C2479C"/>
    <w:rsid w:val="00C24F33"/>
    <w:rsid w:val="00C25297"/>
    <w:rsid w:val="00C25A81"/>
    <w:rsid w:val="00C25B5D"/>
    <w:rsid w:val="00C25EC3"/>
    <w:rsid w:val="00C25ECB"/>
    <w:rsid w:val="00C25EE1"/>
    <w:rsid w:val="00C26452"/>
    <w:rsid w:val="00C26651"/>
    <w:rsid w:val="00C2678A"/>
    <w:rsid w:val="00C26AF7"/>
    <w:rsid w:val="00C26C24"/>
    <w:rsid w:val="00C26E0D"/>
    <w:rsid w:val="00C27083"/>
    <w:rsid w:val="00C27362"/>
    <w:rsid w:val="00C2737D"/>
    <w:rsid w:val="00C2782F"/>
    <w:rsid w:val="00C27D61"/>
    <w:rsid w:val="00C300E6"/>
    <w:rsid w:val="00C303D8"/>
    <w:rsid w:val="00C30E8F"/>
    <w:rsid w:val="00C3135F"/>
    <w:rsid w:val="00C318DA"/>
    <w:rsid w:val="00C32B25"/>
    <w:rsid w:val="00C333F3"/>
    <w:rsid w:val="00C3342C"/>
    <w:rsid w:val="00C34DDB"/>
    <w:rsid w:val="00C3537C"/>
    <w:rsid w:val="00C35503"/>
    <w:rsid w:val="00C35B02"/>
    <w:rsid w:val="00C36780"/>
    <w:rsid w:val="00C37FEF"/>
    <w:rsid w:val="00C4024E"/>
    <w:rsid w:val="00C405B0"/>
    <w:rsid w:val="00C40960"/>
    <w:rsid w:val="00C4101C"/>
    <w:rsid w:val="00C414C7"/>
    <w:rsid w:val="00C41558"/>
    <w:rsid w:val="00C41E6D"/>
    <w:rsid w:val="00C42937"/>
    <w:rsid w:val="00C42D7F"/>
    <w:rsid w:val="00C42E8D"/>
    <w:rsid w:val="00C430F5"/>
    <w:rsid w:val="00C43920"/>
    <w:rsid w:val="00C43D9D"/>
    <w:rsid w:val="00C43E9E"/>
    <w:rsid w:val="00C45129"/>
    <w:rsid w:val="00C45179"/>
    <w:rsid w:val="00C4524A"/>
    <w:rsid w:val="00C460E0"/>
    <w:rsid w:val="00C46605"/>
    <w:rsid w:val="00C46BA1"/>
    <w:rsid w:val="00C46BAC"/>
    <w:rsid w:val="00C46E64"/>
    <w:rsid w:val="00C47065"/>
    <w:rsid w:val="00C47594"/>
    <w:rsid w:val="00C47904"/>
    <w:rsid w:val="00C47B00"/>
    <w:rsid w:val="00C47F62"/>
    <w:rsid w:val="00C47FE7"/>
    <w:rsid w:val="00C50223"/>
    <w:rsid w:val="00C5027A"/>
    <w:rsid w:val="00C50B66"/>
    <w:rsid w:val="00C50C44"/>
    <w:rsid w:val="00C50F4E"/>
    <w:rsid w:val="00C51318"/>
    <w:rsid w:val="00C516C3"/>
    <w:rsid w:val="00C51B7E"/>
    <w:rsid w:val="00C51FE7"/>
    <w:rsid w:val="00C520FE"/>
    <w:rsid w:val="00C5232B"/>
    <w:rsid w:val="00C5246B"/>
    <w:rsid w:val="00C525F7"/>
    <w:rsid w:val="00C528A9"/>
    <w:rsid w:val="00C52B79"/>
    <w:rsid w:val="00C53375"/>
    <w:rsid w:val="00C54C6A"/>
    <w:rsid w:val="00C54E12"/>
    <w:rsid w:val="00C55348"/>
    <w:rsid w:val="00C56060"/>
    <w:rsid w:val="00C567E7"/>
    <w:rsid w:val="00C56FC3"/>
    <w:rsid w:val="00C571D5"/>
    <w:rsid w:val="00C574B1"/>
    <w:rsid w:val="00C57E91"/>
    <w:rsid w:val="00C57F6B"/>
    <w:rsid w:val="00C57FAD"/>
    <w:rsid w:val="00C57FF2"/>
    <w:rsid w:val="00C60006"/>
    <w:rsid w:val="00C60119"/>
    <w:rsid w:val="00C60705"/>
    <w:rsid w:val="00C6071E"/>
    <w:rsid w:val="00C6098E"/>
    <w:rsid w:val="00C60A09"/>
    <w:rsid w:val="00C60EEB"/>
    <w:rsid w:val="00C61350"/>
    <w:rsid w:val="00C6246A"/>
    <w:rsid w:val="00C628A8"/>
    <w:rsid w:val="00C62FF7"/>
    <w:rsid w:val="00C633EA"/>
    <w:rsid w:val="00C635C6"/>
    <w:rsid w:val="00C64CA9"/>
    <w:rsid w:val="00C64D0A"/>
    <w:rsid w:val="00C64E7B"/>
    <w:rsid w:val="00C652E5"/>
    <w:rsid w:val="00C671DB"/>
    <w:rsid w:val="00C67278"/>
    <w:rsid w:val="00C67350"/>
    <w:rsid w:val="00C6792C"/>
    <w:rsid w:val="00C67A5D"/>
    <w:rsid w:val="00C67A65"/>
    <w:rsid w:val="00C67D1D"/>
    <w:rsid w:val="00C70118"/>
    <w:rsid w:val="00C710F7"/>
    <w:rsid w:val="00C71372"/>
    <w:rsid w:val="00C713F8"/>
    <w:rsid w:val="00C713F9"/>
    <w:rsid w:val="00C71A08"/>
    <w:rsid w:val="00C71E3D"/>
    <w:rsid w:val="00C71F2B"/>
    <w:rsid w:val="00C7258F"/>
    <w:rsid w:val="00C72D19"/>
    <w:rsid w:val="00C73063"/>
    <w:rsid w:val="00C7393A"/>
    <w:rsid w:val="00C73AE1"/>
    <w:rsid w:val="00C7427A"/>
    <w:rsid w:val="00C7475D"/>
    <w:rsid w:val="00C751AF"/>
    <w:rsid w:val="00C75391"/>
    <w:rsid w:val="00C75885"/>
    <w:rsid w:val="00C760FE"/>
    <w:rsid w:val="00C761F7"/>
    <w:rsid w:val="00C76A80"/>
    <w:rsid w:val="00C773B6"/>
    <w:rsid w:val="00C77EB2"/>
    <w:rsid w:val="00C80DAD"/>
    <w:rsid w:val="00C81517"/>
    <w:rsid w:val="00C81B1A"/>
    <w:rsid w:val="00C8276B"/>
    <w:rsid w:val="00C8277E"/>
    <w:rsid w:val="00C82A30"/>
    <w:rsid w:val="00C82BC3"/>
    <w:rsid w:val="00C82C7A"/>
    <w:rsid w:val="00C82CAA"/>
    <w:rsid w:val="00C831B7"/>
    <w:rsid w:val="00C832B3"/>
    <w:rsid w:val="00C83303"/>
    <w:rsid w:val="00C84423"/>
    <w:rsid w:val="00C845E8"/>
    <w:rsid w:val="00C84D1E"/>
    <w:rsid w:val="00C85176"/>
    <w:rsid w:val="00C85433"/>
    <w:rsid w:val="00C85681"/>
    <w:rsid w:val="00C85E8A"/>
    <w:rsid w:val="00C8682B"/>
    <w:rsid w:val="00C86AFC"/>
    <w:rsid w:val="00C87172"/>
    <w:rsid w:val="00C877CF"/>
    <w:rsid w:val="00C87CFC"/>
    <w:rsid w:val="00C87F33"/>
    <w:rsid w:val="00C9007E"/>
    <w:rsid w:val="00C90155"/>
    <w:rsid w:val="00C9028B"/>
    <w:rsid w:val="00C905BF"/>
    <w:rsid w:val="00C90656"/>
    <w:rsid w:val="00C9077B"/>
    <w:rsid w:val="00C91408"/>
    <w:rsid w:val="00C91651"/>
    <w:rsid w:val="00C91AEA"/>
    <w:rsid w:val="00C92BD7"/>
    <w:rsid w:val="00C92FB3"/>
    <w:rsid w:val="00C9302F"/>
    <w:rsid w:val="00C93746"/>
    <w:rsid w:val="00C937B0"/>
    <w:rsid w:val="00C9382D"/>
    <w:rsid w:val="00C939F4"/>
    <w:rsid w:val="00C93F48"/>
    <w:rsid w:val="00C93FF3"/>
    <w:rsid w:val="00C94831"/>
    <w:rsid w:val="00C94A1C"/>
    <w:rsid w:val="00C950FC"/>
    <w:rsid w:val="00C9510A"/>
    <w:rsid w:val="00C951C2"/>
    <w:rsid w:val="00C9549E"/>
    <w:rsid w:val="00C957DC"/>
    <w:rsid w:val="00C96775"/>
    <w:rsid w:val="00C970A3"/>
    <w:rsid w:val="00C97DE2"/>
    <w:rsid w:val="00CA0161"/>
    <w:rsid w:val="00CA06BB"/>
    <w:rsid w:val="00CA12F2"/>
    <w:rsid w:val="00CA1683"/>
    <w:rsid w:val="00CA2377"/>
    <w:rsid w:val="00CA2815"/>
    <w:rsid w:val="00CA2A31"/>
    <w:rsid w:val="00CA32B6"/>
    <w:rsid w:val="00CA3525"/>
    <w:rsid w:val="00CA37BA"/>
    <w:rsid w:val="00CA3AF2"/>
    <w:rsid w:val="00CA3CA9"/>
    <w:rsid w:val="00CA44F9"/>
    <w:rsid w:val="00CA585F"/>
    <w:rsid w:val="00CA5BF8"/>
    <w:rsid w:val="00CA5E87"/>
    <w:rsid w:val="00CA63C3"/>
    <w:rsid w:val="00CA6677"/>
    <w:rsid w:val="00CA667E"/>
    <w:rsid w:val="00CA6840"/>
    <w:rsid w:val="00CA6CEB"/>
    <w:rsid w:val="00CA76DC"/>
    <w:rsid w:val="00CA77D2"/>
    <w:rsid w:val="00CA7AE8"/>
    <w:rsid w:val="00CA7D8F"/>
    <w:rsid w:val="00CA7F15"/>
    <w:rsid w:val="00CB005A"/>
    <w:rsid w:val="00CB0223"/>
    <w:rsid w:val="00CB17A9"/>
    <w:rsid w:val="00CB18D5"/>
    <w:rsid w:val="00CB1A27"/>
    <w:rsid w:val="00CB1E0C"/>
    <w:rsid w:val="00CB2035"/>
    <w:rsid w:val="00CB2A24"/>
    <w:rsid w:val="00CB2B2C"/>
    <w:rsid w:val="00CB2F01"/>
    <w:rsid w:val="00CB3024"/>
    <w:rsid w:val="00CB369D"/>
    <w:rsid w:val="00CB4086"/>
    <w:rsid w:val="00CB430F"/>
    <w:rsid w:val="00CB47D2"/>
    <w:rsid w:val="00CB53D5"/>
    <w:rsid w:val="00CB56F9"/>
    <w:rsid w:val="00CB5BA7"/>
    <w:rsid w:val="00CB666F"/>
    <w:rsid w:val="00CB6C6D"/>
    <w:rsid w:val="00CB7040"/>
    <w:rsid w:val="00CB712B"/>
    <w:rsid w:val="00CB7172"/>
    <w:rsid w:val="00CB7177"/>
    <w:rsid w:val="00CC00DD"/>
    <w:rsid w:val="00CC0462"/>
    <w:rsid w:val="00CC04E2"/>
    <w:rsid w:val="00CC07C6"/>
    <w:rsid w:val="00CC086E"/>
    <w:rsid w:val="00CC0A6F"/>
    <w:rsid w:val="00CC0B35"/>
    <w:rsid w:val="00CC0D31"/>
    <w:rsid w:val="00CC0D90"/>
    <w:rsid w:val="00CC0DC1"/>
    <w:rsid w:val="00CC147D"/>
    <w:rsid w:val="00CC14D9"/>
    <w:rsid w:val="00CC1F9A"/>
    <w:rsid w:val="00CC21F4"/>
    <w:rsid w:val="00CC3257"/>
    <w:rsid w:val="00CC3284"/>
    <w:rsid w:val="00CC3324"/>
    <w:rsid w:val="00CC3573"/>
    <w:rsid w:val="00CC3C09"/>
    <w:rsid w:val="00CC433B"/>
    <w:rsid w:val="00CC45E6"/>
    <w:rsid w:val="00CC4639"/>
    <w:rsid w:val="00CC49F3"/>
    <w:rsid w:val="00CC4F9D"/>
    <w:rsid w:val="00CC4FDA"/>
    <w:rsid w:val="00CC4FFE"/>
    <w:rsid w:val="00CC5C7D"/>
    <w:rsid w:val="00CC6872"/>
    <w:rsid w:val="00CC6E03"/>
    <w:rsid w:val="00CC7187"/>
    <w:rsid w:val="00CC72B9"/>
    <w:rsid w:val="00CC7BCE"/>
    <w:rsid w:val="00CD0C3C"/>
    <w:rsid w:val="00CD1054"/>
    <w:rsid w:val="00CD1412"/>
    <w:rsid w:val="00CD1466"/>
    <w:rsid w:val="00CD1766"/>
    <w:rsid w:val="00CD184F"/>
    <w:rsid w:val="00CD1EB9"/>
    <w:rsid w:val="00CD26DD"/>
    <w:rsid w:val="00CD27EE"/>
    <w:rsid w:val="00CD28D1"/>
    <w:rsid w:val="00CD2AE4"/>
    <w:rsid w:val="00CD2C0B"/>
    <w:rsid w:val="00CD2C9B"/>
    <w:rsid w:val="00CD358E"/>
    <w:rsid w:val="00CD3BFC"/>
    <w:rsid w:val="00CD3C46"/>
    <w:rsid w:val="00CD3F38"/>
    <w:rsid w:val="00CD4629"/>
    <w:rsid w:val="00CD53C6"/>
    <w:rsid w:val="00CD5A46"/>
    <w:rsid w:val="00CD5B4E"/>
    <w:rsid w:val="00CD6010"/>
    <w:rsid w:val="00CD65F8"/>
    <w:rsid w:val="00CD7029"/>
    <w:rsid w:val="00CD7B55"/>
    <w:rsid w:val="00CE05CA"/>
    <w:rsid w:val="00CE065C"/>
    <w:rsid w:val="00CE09AC"/>
    <w:rsid w:val="00CE0B02"/>
    <w:rsid w:val="00CE1157"/>
    <w:rsid w:val="00CE157D"/>
    <w:rsid w:val="00CE15F3"/>
    <w:rsid w:val="00CE2F2D"/>
    <w:rsid w:val="00CE32F0"/>
    <w:rsid w:val="00CE35FB"/>
    <w:rsid w:val="00CE3C69"/>
    <w:rsid w:val="00CE47F9"/>
    <w:rsid w:val="00CE4FBE"/>
    <w:rsid w:val="00CE5AC5"/>
    <w:rsid w:val="00CE5DD0"/>
    <w:rsid w:val="00CE6692"/>
    <w:rsid w:val="00CE682B"/>
    <w:rsid w:val="00CE6A7A"/>
    <w:rsid w:val="00CE6B50"/>
    <w:rsid w:val="00CE7675"/>
    <w:rsid w:val="00CE773E"/>
    <w:rsid w:val="00CE7858"/>
    <w:rsid w:val="00CE7954"/>
    <w:rsid w:val="00CE7CD5"/>
    <w:rsid w:val="00CE7EFB"/>
    <w:rsid w:val="00CF06F6"/>
    <w:rsid w:val="00CF07BB"/>
    <w:rsid w:val="00CF0D72"/>
    <w:rsid w:val="00CF0EC8"/>
    <w:rsid w:val="00CF13F0"/>
    <w:rsid w:val="00CF1784"/>
    <w:rsid w:val="00CF181E"/>
    <w:rsid w:val="00CF1952"/>
    <w:rsid w:val="00CF1979"/>
    <w:rsid w:val="00CF1A6D"/>
    <w:rsid w:val="00CF1BF7"/>
    <w:rsid w:val="00CF28F0"/>
    <w:rsid w:val="00CF2B32"/>
    <w:rsid w:val="00CF30CA"/>
    <w:rsid w:val="00CF325D"/>
    <w:rsid w:val="00CF36EA"/>
    <w:rsid w:val="00CF398B"/>
    <w:rsid w:val="00CF3E75"/>
    <w:rsid w:val="00CF5A8A"/>
    <w:rsid w:val="00CF5CDF"/>
    <w:rsid w:val="00CF5F97"/>
    <w:rsid w:val="00CF6398"/>
    <w:rsid w:val="00CF66E3"/>
    <w:rsid w:val="00CF69E4"/>
    <w:rsid w:val="00CF71E9"/>
    <w:rsid w:val="00CF784B"/>
    <w:rsid w:val="00CF7A80"/>
    <w:rsid w:val="00CF7BA0"/>
    <w:rsid w:val="00D00941"/>
    <w:rsid w:val="00D00A40"/>
    <w:rsid w:val="00D01042"/>
    <w:rsid w:val="00D0146C"/>
    <w:rsid w:val="00D01801"/>
    <w:rsid w:val="00D01AC9"/>
    <w:rsid w:val="00D020F2"/>
    <w:rsid w:val="00D0408A"/>
    <w:rsid w:val="00D04A46"/>
    <w:rsid w:val="00D05296"/>
    <w:rsid w:val="00D05830"/>
    <w:rsid w:val="00D05C82"/>
    <w:rsid w:val="00D05F69"/>
    <w:rsid w:val="00D05FA1"/>
    <w:rsid w:val="00D066B4"/>
    <w:rsid w:val="00D066B9"/>
    <w:rsid w:val="00D07535"/>
    <w:rsid w:val="00D07907"/>
    <w:rsid w:val="00D1010F"/>
    <w:rsid w:val="00D10609"/>
    <w:rsid w:val="00D10C32"/>
    <w:rsid w:val="00D1121E"/>
    <w:rsid w:val="00D11346"/>
    <w:rsid w:val="00D11C39"/>
    <w:rsid w:val="00D11FB6"/>
    <w:rsid w:val="00D1208E"/>
    <w:rsid w:val="00D12903"/>
    <w:rsid w:val="00D129BF"/>
    <w:rsid w:val="00D12A44"/>
    <w:rsid w:val="00D13346"/>
    <w:rsid w:val="00D13A97"/>
    <w:rsid w:val="00D13BAB"/>
    <w:rsid w:val="00D13BEB"/>
    <w:rsid w:val="00D13BEE"/>
    <w:rsid w:val="00D14384"/>
    <w:rsid w:val="00D14BF3"/>
    <w:rsid w:val="00D14FC7"/>
    <w:rsid w:val="00D15223"/>
    <w:rsid w:val="00D152BB"/>
    <w:rsid w:val="00D15466"/>
    <w:rsid w:val="00D1548D"/>
    <w:rsid w:val="00D1553F"/>
    <w:rsid w:val="00D15592"/>
    <w:rsid w:val="00D15ACF"/>
    <w:rsid w:val="00D160C0"/>
    <w:rsid w:val="00D164B9"/>
    <w:rsid w:val="00D1667A"/>
    <w:rsid w:val="00D16D5B"/>
    <w:rsid w:val="00D1716A"/>
    <w:rsid w:val="00D1727C"/>
    <w:rsid w:val="00D17796"/>
    <w:rsid w:val="00D1794B"/>
    <w:rsid w:val="00D17FC0"/>
    <w:rsid w:val="00D20968"/>
    <w:rsid w:val="00D20990"/>
    <w:rsid w:val="00D20C15"/>
    <w:rsid w:val="00D20C73"/>
    <w:rsid w:val="00D2147E"/>
    <w:rsid w:val="00D21701"/>
    <w:rsid w:val="00D21761"/>
    <w:rsid w:val="00D21D6C"/>
    <w:rsid w:val="00D21F32"/>
    <w:rsid w:val="00D224C2"/>
    <w:rsid w:val="00D22D1F"/>
    <w:rsid w:val="00D23418"/>
    <w:rsid w:val="00D236C3"/>
    <w:rsid w:val="00D2372D"/>
    <w:rsid w:val="00D23B72"/>
    <w:rsid w:val="00D24741"/>
    <w:rsid w:val="00D24EBA"/>
    <w:rsid w:val="00D2501C"/>
    <w:rsid w:val="00D2529F"/>
    <w:rsid w:val="00D25352"/>
    <w:rsid w:val="00D25CBA"/>
    <w:rsid w:val="00D2670E"/>
    <w:rsid w:val="00D2675F"/>
    <w:rsid w:val="00D26C07"/>
    <w:rsid w:val="00D27066"/>
    <w:rsid w:val="00D277D7"/>
    <w:rsid w:val="00D30485"/>
    <w:rsid w:val="00D30617"/>
    <w:rsid w:val="00D311B0"/>
    <w:rsid w:val="00D3132A"/>
    <w:rsid w:val="00D315C2"/>
    <w:rsid w:val="00D316C0"/>
    <w:rsid w:val="00D3186F"/>
    <w:rsid w:val="00D31A6C"/>
    <w:rsid w:val="00D31A7C"/>
    <w:rsid w:val="00D31E88"/>
    <w:rsid w:val="00D32082"/>
    <w:rsid w:val="00D3265C"/>
    <w:rsid w:val="00D32CB1"/>
    <w:rsid w:val="00D3342D"/>
    <w:rsid w:val="00D3401B"/>
    <w:rsid w:val="00D34772"/>
    <w:rsid w:val="00D34AE1"/>
    <w:rsid w:val="00D34EB9"/>
    <w:rsid w:val="00D3536A"/>
    <w:rsid w:val="00D3549E"/>
    <w:rsid w:val="00D35999"/>
    <w:rsid w:val="00D35C3A"/>
    <w:rsid w:val="00D362FD"/>
    <w:rsid w:val="00D36514"/>
    <w:rsid w:val="00D365BD"/>
    <w:rsid w:val="00D365CC"/>
    <w:rsid w:val="00D36756"/>
    <w:rsid w:val="00D36AA7"/>
    <w:rsid w:val="00D36AF9"/>
    <w:rsid w:val="00D37704"/>
    <w:rsid w:val="00D378C1"/>
    <w:rsid w:val="00D37911"/>
    <w:rsid w:val="00D400E5"/>
    <w:rsid w:val="00D40122"/>
    <w:rsid w:val="00D401DF"/>
    <w:rsid w:val="00D403CF"/>
    <w:rsid w:val="00D40DF5"/>
    <w:rsid w:val="00D40FDB"/>
    <w:rsid w:val="00D40FFC"/>
    <w:rsid w:val="00D41154"/>
    <w:rsid w:val="00D41653"/>
    <w:rsid w:val="00D4177E"/>
    <w:rsid w:val="00D417DC"/>
    <w:rsid w:val="00D41908"/>
    <w:rsid w:val="00D41FD6"/>
    <w:rsid w:val="00D422F5"/>
    <w:rsid w:val="00D42329"/>
    <w:rsid w:val="00D42BB0"/>
    <w:rsid w:val="00D42D2F"/>
    <w:rsid w:val="00D43485"/>
    <w:rsid w:val="00D434AC"/>
    <w:rsid w:val="00D43F77"/>
    <w:rsid w:val="00D44693"/>
    <w:rsid w:val="00D44D9C"/>
    <w:rsid w:val="00D45BB7"/>
    <w:rsid w:val="00D45F98"/>
    <w:rsid w:val="00D4658D"/>
    <w:rsid w:val="00D4662B"/>
    <w:rsid w:val="00D46DA3"/>
    <w:rsid w:val="00D470A7"/>
    <w:rsid w:val="00D47BF7"/>
    <w:rsid w:val="00D505CB"/>
    <w:rsid w:val="00D5075B"/>
    <w:rsid w:val="00D50D42"/>
    <w:rsid w:val="00D50DD9"/>
    <w:rsid w:val="00D50F9D"/>
    <w:rsid w:val="00D51A33"/>
    <w:rsid w:val="00D51A72"/>
    <w:rsid w:val="00D51CD1"/>
    <w:rsid w:val="00D51D33"/>
    <w:rsid w:val="00D51D66"/>
    <w:rsid w:val="00D51DA5"/>
    <w:rsid w:val="00D52078"/>
    <w:rsid w:val="00D52216"/>
    <w:rsid w:val="00D5276F"/>
    <w:rsid w:val="00D52C58"/>
    <w:rsid w:val="00D53030"/>
    <w:rsid w:val="00D5322F"/>
    <w:rsid w:val="00D53363"/>
    <w:rsid w:val="00D535D8"/>
    <w:rsid w:val="00D53663"/>
    <w:rsid w:val="00D53EC5"/>
    <w:rsid w:val="00D5418E"/>
    <w:rsid w:val="00D54506"/>
    <w:rsid w:val="00D54C67"/>
    <w:rsid w:val="00D553B0"/>
    <w:rsid w:val="00D5591D"/>
    <w:rsid w:val="00D55E9F"/>
    <w:rsid w:val="00D56965"/>
    <w:rsid w:val="00D56E04"/>
    <w:rsid w:val="00D570B2"/>
    <w:rsid w:val="00D575A5"/>
    <w:rsid w:val="00D57877"/>
    <w:rsid w:val="00D57984"/>
    <w:rsid w:val="00D579A7"/>
    <w:rsid w:val="00D57CB8"/>
    <w:rsid w:val="00D57F06"/>
    <w:rsid w:val="00D60869"/>
    <w:rsid w:val="00D60A15"/>
    <w:rsid w:val="00D60D38"/>
    <w:rsid w:val="00D60F5B"/>
    <w:rsid w:val="00D611CF"/>
    <w:rsid w:val="00D61F11"/>
    <w:rsid w:val="00D6224A"/>
    <w:rsid w:val="00D623ED"/>
    <w:rsid w:val="00D62BB9"/>
    <w:rsid w:val="00D62E2E"/>
    <w:rsid w:val="00D62E4E"/>
    <w:rsid w:val="00D63084"/>
    <w:rsid w:val="00D63837"/>
    <w:rsid w:val="00D63A41"/>
    <w:rsid w:val="00D63F12"/>
    <w:rsid w:val="00D64165"/>
    <w:rsid w:val="00D643E1"/>
    <w:rsid w:val="00D64578"/>
    <w:rsid w:val="00D6469B"/>
    <w:rsid w:val="00D646DD"/>
    <w:rsid w:val="00D64C42"/>
    <w:rsid w:val="00D655FE"/>
    <w:rsid w:val="00D656F7"/>
    <w:rsid w:val="00D65AE5"/>
    <w:rsid w:val="00D65E7B"/>
    <w:rsid w:val="00D661D2"/>
    <w:rsid w:val="00D673D9"/>
    <w:rsid w:val="00D677C9"/>
    <w:rsid w:val="00D70FF9"/>
    <w:rsid w:val="00D711F6"/>
    <w:rsid w:val="00D715B3"/>
    <w:rsid w:val="00D715D4"/>
    <w:rsid w:val="00D716AE"/>
    <w:rsid w:val="00D72100"/>
    <w:rsid w:val="00D72456"/>
    <w:rsid w:val="00D727FB"/>
    <w:rsid w:val="00D7287B"/>
    <w:rsid w:val="00D728A0"/>
    <w:rsid w:val="00D72B21"/>
    <w:rsid w:val="00D73446"/>
    <w:rsid w:val="00D73864"/>
    <w:rsid w:val="00D744BC"/>
    <w:rsid w:val="00D74E13"/>
    <w:rsid w:val="00D75135"/>
    <w:rsid w:val="00D752D7"/>
    <w:rsid w:val="00D755E8"/>
    <w:rsid w:val="00D75766"/>
    <w:rsid w:val="00D75917"/>
    <w:rsid w:val="00D76081"/>
    <w:rsid w:val="00D76526"/>
    <w:rsid w:val="00D76B7F"/>
    <w:rsid w:val="00D76BFF"/>
    <w:rsid w:val="00D77246"/>
    <w:rsid w:val="00D77A61"/>
    <w:rsid w:val="00D8028F"/>
    <w:rsid w:val="00D807DE"/>
    <w:rsid w:val="00D80865"/>
    <w:rsid w:val="00D809E4"/>
    <w:rsid w:val="00D81055"/>
    <w:rsid w:val="00D817FC"/>
    <w:rsid w:val="00D81F6C"/>
    <w:rsid w:val="00D82851"/>
    <w:rsid w:val="00D82D03"/>
    <w:rsid w:val="00D82FAA"/>
    <w:rsid w:val="00D83091"/>
    <w:rsid w:val="00D83944"/>
    <w:rsid w:val="00D84215"/>
    <w:rsid w:val="00D84663"/>
    <w:rsid w:val="00D848DC"/>
    <w:rsid w:val="00D84E94"/>
    <w:rsid w:val="00D8501B"/>
    <w:rsid w:val="00D85D43"/>
    <w:rsid w:val="00D85FAA"/>
    <w:rsid w:val="00D8666A"/>
    <w:rsid w:val="00D87439"/>
    <w:rsid w:val="00D87A7C"/>
    <w:rsid w:val="00D902F8"/>
    <w:rsid w:val="00D91CF5"/>
    <w:rsid w:val="00D91F4B"/>
    <w:rsid w:val="00D9211A"/>
    <w:rsid w:val="00D9306A"/>
    <w:rsid w:val="00D9314D"/>
    <w:rsid w:val="00D93F3B"/>
    <w:rsid w:val="00D943E8"/>
    <w:rsid w:val="00D948C5"/>
    <w:rsid w:val="00D94E23"/>
    <w:rsid w:val="00D9537B"/>
    <w:rsid w:val="00D953B3"/>
    <w:rsid w:val="00D9548A"/>
    <w:rsid w:val="00D95D56"/>
    <w:rsid w:val="00D95FFC"/>
    <w:rsid w:val="00D966F7"/>
    <w:rsid w:val="00D9692B"/>
    <w:rsid w:val="00D96BDD"/>
    <w:rsid w:val="00D96CF0"/>
    <w:rsid w:val="00D96DF9"/>
    <w:rsid w:val="00D96E19"/>
    <w:rsid w:val="00D971F7"/>
    <w:rsid w:val="00D9745B"/>
    <w:rsid w:val="00D977C5"/>
    <w:rsid w:val="00D97A1A"/>
    <w:rsid w:val="00DA0889"/>
    <w:rsid w:val="00DA17AC"/>
    <w:rsid w:val="00DA1B00"/>
    <w:rsid w:val="00DA1EBF"/>
    <w:rsid w:val="00DA1F07"/>
    <w:rsid w:val="00DA2975"/>
    <w:rsid w:val="00DA2E9C"/>
    <w:rsid w:val="00DA3195"/>
    <w:rsid w:val="00DA3771"/>
    <w:rsid w:val="00DA385E"/>
    <w:rsid w:val="00DA3FE6"/>
    <w:rsid w:val="00DA44E4"/>
    <w:rsid w:val="00DA4743"/>
    <w:rsid w:val="00DA4B0C"/>
    <w:rsid w:val="00DA4B14"/>
    <w:rsid w:val="00DA4B5C"/>
    <w:rsid w:val="00DA4C81"/>
    <w:rsid w:val="00DA4F42"/>
    <w:rsid w:val="00DA51BC"/>
    <w:rsid w:val="00DA5268"/>
    <w:rsid w:val="00DA5590"/>
    <w:rsid w:val="00DA5647"/>
    <w:rsid w:val="00DA5AE8"/>
    <w:rsid w:val="00DA5C4A"/>
    <w:rsid w:val="00DA6C82"/>
    <w:rsid w:val="00DA6FA9"/>
    <w:rsid w:val="00DA77F8"/>
    <w:rsid w:val="00DA7822"/>
    <w:rsid w:val="00DA7DF1"/>
    <w:rsid w:val="00DA7E15"/>
    <w:rsid w:val="00DB1256"/>
    <w:rsid w:val="00DB12B3"/>
    <w:rsid w:val="00DB1EEF"/>
    <w:rsid w:val="00DB1F58"/>
    <w:rsid w:val="00DB2659"/>
    <w:rsid w:val="00DB3060"/>
    <w:rsid w:val="00DB314B"/>
    <w:rsid w:val="00DB3977"/>
    <w:rsid w:val="00DB3C11"/>
    <w:rsid w:val="00DB3EAC"/>
    <w:rsid w:val="00DB49A1"/>
    <w:rsid w:val="00DB4BD9"/>
    <w:rsid w:val="00DB4C0D"/>
    <w:rsid w:val="00DB5348"/>
    <w:rsid w:val="00DB534A"/>
    <w:rsid w:val="00DB5354"/>
    <w:rsid w:val="00DB655C"/>
    <w:rsid w:val="00DB6C05"/>
    <w:rsid w:val="00DB72E1"/>
    <w:rsid w:val="00DB76BA"/>
    <w:rsid w:val="00DB78D7"/>
    <w:rsid w:val="00DB7A46"/>
    <w:rsid w:val="00DC0789"/>
    <w:rsid w:val="00DC0D13"/>
    <w:rsid w:val="00DC1BDE"/>
    <w:rsid w:val="00DC35F0"/>
    <w:rsid w:val="00DC42FB"/>
    <w:rsid w:val="00DC43D4"/>
    <w:rsid w:val="00DC442A"/>
    <w:rsid w:val="00DC4A24"/>
    <w:rsid w:val="00DC4B1E"/>
    <w:rsid w:val="00DC4C3C"/>
    <w:rsid w:val="00DC51AD"/>
    <w:rsid w:val="00DC52DF"/>
    <w:rsid w:val="00DC5398"/>
    <w:rsid w:val="00DC5549"/>
    <w:rsid w:val="00DC5AE8"/>
    <w:rsid w:val="00DC5B26"/>
    <w:rsid w:val="00DC5BB5"/>
    <w:rsid w:val="00DC60F7"/>
    <w:rsid w:val="00DC61AF"/>
    <w:rsid w:val="00DC6756"/>
    <w:rsid w:val="00DC6757"/>
    <w:rsid w:val="00DC6C70"/>
    <w:rsid w:val="00DC6C87"/>
    <w:rsid w:val="00DC760A"/>
    <w:rsid w:val="00DC7FC8"/>
    <w:rsid w:val="00DD01B2"/>
    <w:rsid w:val="00DD0370"/>
    <w:rsid w:val="00DD0B01"/>
    <w:rsid w:val="00DD0FBF"/>
    <w:rsid w:val="00DD105C"/>
    <w:rsid w:val="00DD156B"/>
    <w:rsid w:val="00DD19AC"/>
    <w:rsid w:val="00DD1A45"/>
    <w:rsid w:val="00DD1B55"/>
    <w:rsid w:val="00DD1CBB"/>
    <w:rsid w:val="00DD2C40"/>
    <w:rsid w:val="00DD38A4"/>
    <w:rsid w:val="00DD38FE"/>
    <w:rsid w:val="00DD3EE9"/>
    <w:rsid w:val="00DD427C"/>
    <w:rsid w:val="00DD4577"/>
    <w:rsid w:val="00DD4606"/>
    <w:rsid w:val="00DD4C5C"/>
    <w:rsid w:val="00DD5294"/>
    <w:rsid w:val="00DD5680"/>
    <w:rsid w:val="00DD5945"/>
    <w:rsid w:val="00DD5DB6"/>
    <w:rsid w:val="00DD6166"/>
    <w:rsid w:val="00DD6C4A"/>
    <w:rsid w:val="00DD6CFD"/>
    <w:rsid w:val="00DD700D"/>
    <w:rsid w:val="00DD7393"/>
    <w:rsid w:val="00DD748C"/>
    <w:rsid w:val="00DD7F9C"/>
    <w:rsid w:val="00DE071E"/>
    <w:rsid w:val="00DE074E"/>
    <w:rsid w:val="00DE0993"/>
    <w:rsid w:val="00DE1044"/>
    <w:rsid w:val="00DE1309"/>
    <w:rsid w:val="00DE1E8B"/>
    <w:rsid w:val="00DE1F05"/>
    <w:rsid w:val="00DE267D"/>
    <w:rsid w:val="00DE292E"/>
    <w:rsid w:val="00DE32B8"/>
    <w:rsid w:val="00DE34BB"/>
    <w:rsid w:val="00DE3728"/>
    <w:rsid w:val="00DE3EE7"/>
    <w:rsid w:val="00DE415A"/>
    <w:rsid w:val="00DE5772"/>
    <w:rsid w:val="00DE6AA7"/>
    <w:rsid w:val="00DE6B09"/>
    <w:rsid w:val="00DE7025"/>
    <w:rsid w:val="00DE7768"/>
    <w:rsid w:val="00DE77D5"/>
    <w:rsid w:val="00DE7823"/>
    <w:rsid w:val="00DE7827"/>
    <w:rsid w:val="00DE7A0C"/>
    <w:rsid w:val="00DF052C"/>
    <w:rsid w:val="00DF0A16"/>
    <w:rsid w:val="00DF1690"/>
    <w:rsid w:val="00DF1695"/>
    <w:rsid w:val="00DF19BF"/>
    <w:rsid w:val="00DF1DDE"/>
    <w:rsid w:val="00DF1E9C"/>
    <w:rsid w:val="00DF25B6"/>
    <w:rsid w:val="00DF2DD9"/>
    <w:rsid w:val="00DF314E"/>
    <w:rsid w:val="00DF3955"/>
    <w:rsid w:val="00DF3CD2"/>
    <w:rsid w:val="00DF3D3D"/>
    <w:rsid w:val="00DF41F4"/>
    <w:rsid w:val="00DF42FF"/>
    <w:rsid w:val="00DF4F11"/>
    <w:rsid w:val="00DF50D8"/>
    <w:rsid w:val="00DF5301"/>
    <w:rsid w:val="00DF5427"/>
    <w:rsid w:val="00DF57B1"/>
    <w:rsid w:val="00DF5A53"/>
    <w:rsid w:val="00DF5CDC"/>
    <w:rsid w:val="00DF5D0D"/>
    <w:rsid w:val="00DF5E53"/>
    <w:rsid w:val="00DF6180"/>
    <w:rsid w:val="00DF69B3"/>
    <w:rsid w:val="00DF6CD1"/>
    <w:rsid w:val="00DF73FD"/>
    <w:rsid w:val="00DF7522"/>
    <w:rsid w:val="00DF75BA"/>
    <w:rsid w:val="00DF7A1A"/>
    <w:rsid w:val="00DF7D4F"/>
    <w:rsid w:val="00DF7F07"/>
    <w:rsid w:val="00E00E3A"/>
    <w:rsid w:val="00E01566"/>
    <w:rsid w:val="00E015A0"/>
    <w:rsid w:val="00E0163F"/>
    <w:rsid w:val="00E016B2"/>
    <w:rsid w:val="00E01EF3"/>
    <w:rsid w:val="00E0200D"/>
    <w:rsid w:val="00E0228B"/>
    <w:rsid w:val="00E02AC2"/>
    <w:rsid w:val="00E02D5C"/>
    <w:rsid w:val="00E03114"/>
    <w:rsid w:val="00E03568"/>
    <w:rsid w:val="00E03593"/>
    <w:rsid w:val="00E04613"/>
    <w:rsid w:val="00E04699"/>
    <w:rsid w:val="00E0540A"/>
    <w:rsid w:val="00E05919"/>
    <w:rsid w:val="00E05CC4"/>
    <w:rsid w:val="00E05F5A"/>
    <w:rsid w:val="00E06296"/>
    <w:rsid w:val="00E067AB"/>
    <w:rsid w:val="00E06E6C"/>
    <w:rsid w:val="00E06F76"/>
    <w:rsid w:val="00E073DB"/>
    <w:rsid w:val="00E07647"/>
    <w:rsid w:val="00E1022D"/>
    <w:rsid w:val="00E10B54"/>
    <w:rsid w:val="00E11728"/>
    <w:rsid w:val="00E1208A"/>
    <w:rsid w:val="00E127EA"/>
    <w:rsid w:val="00E12857"/>
    <w:rsid w:val="00E12AE6"/>
    <w:rsid w:val="00E12CC6"/>
    <w:rsid w:val="00E12D2A"/>
    <w:rsid w:val="00E13A16"/>
    <w:rsid w:val="00E13A86"/>
    <w:rsid w:val="00E13ABE"/>
    <w:rsid w:val="00E13CDD"/>
    <w:rsid w:val="00E146E8"/>
    <w:rsid w:val="00E14A89"/>
    <w:rsid w:val="00E14D0B"/>
    <w:rsid w:val="00E14D97"/>
    <w:rsid w:val="00E14DF9"/>
    <w:rsid w:val="00E1504F"/>
    <w:rsid w:val="00E15300"/>
    <w:rsid w:val="00E1555F"/>
    <w:rsid w:val="00E1560E"/>
    <w:rsid w:val="00E15CBB"/>
    <w:rsid w:val="00E15DC6"/>
    <w:rsid w:val="00E1639B"/>
    <w:rsid w:val="00E16598"/>
    <w:rsid w:val="00E16855"/>
    <w:rsid w:val="00E17290"/>
    <w:rsid w:val="00E17897"/>
    <w:rsid w:val="00E17DAF"/>
    <w:rsid w:val="00E17F67"/>
    <w:rsid w:val="00E21600"/>
    <w:rsid w:val="00E21616"/>
    <w:rsid w:val="00E22274"/>
    <w:rsid w:val="00E22B28"/>
    <w:rsid w:val="00E22C02"/>
    <w:rsid w:val="00E22F1B"/>
    <w:rsid w:val="00E22F27"/>
    <w:rsid w:val="00E2328B"/>
    <w:rsid w:val="00E232FC"/>
    <w:rsid w:val="00E235E4"/>
    <w:rsid w:val="00E238A8"/>
    <w:rsid w:val="00E23905"/>
    <w:rsid w:val="00E23C65"/>
    <w:rsid w:val="00E23F3D"/>
    <w:rsid w:val="00E2470B"/>
    <w:rsid w:val="00E24A50"/>
    <w:rsid w:val="00E24C46"/>
    <w:rsid w:val="00E252A5"/>
    <w:rsid w:val="00E255F3"/>
    <w:rsid w:val="00E25983"/>
    <w:rsid w:val="00E26404"/>
    <w:rsid w:val="00E2653F"/>
    <w:rsid w:val="00E26712"/>
    <w:rsid w:val="00E26830"/>
    <w:rsid w:val="00E26964"/>
    <w:rsid w:val="00E26D45"/>
    <w:rsid w:val="00E270DF"/>
    <w:rsid w:val="00E2722E"/>
    <w:rsid w:val="00E27509"/>
    <w:rsid w:val="00E27B30"/>
    <w:rsid w:val="00E27D96"/>
    <w:rsid w:val="00E27F55"/>
    <w:rsid w:val="00E31038"/>
    <w:rsid w:val="00E323D3"/>
    <w:rsid w:val="00E325D1"/>
    <w:rsid w:val="00E32842"/>
    <w:rsid w:val="00E32F7F"/>
    <w:rsid w:val="00E33439"/>
    <w:rsid w:val="00E334D5"/>
    <w:rsid w:val="00E336F8"/>
    <w:rsid w:val="00E33D21"/>
    <w:rsid w:val="00E33D2B"/>
    <w:rsid w:val="00E33F8F"/>
    <w:rsid w:val="00E34CE3"/>
    <w:rsid w:val="00E34DF4"/>
    <w:rsid w:val="00E35390"/>
    <w:rsid w:val="00E35E35"/>
    <w:rsid w:val="00E362C3"/>
    <w:rsid w:val="00E36314"/>
    <w:rsid w:val="00E36516"/>
    <w:rsid w:val="00E36A4C"/>
    <w:rsid w:val="00E36A78"/>
    <w:rsid w:val="00E3785D"/>
    <w:rsid w:val="00E37A22"/>
    <w:rsid w:val="00E37C35"/>
    <w:rsid w:val="00E40366"/>
    <w:rsid w:val="00E40D67"/>
    <w:rsid w:val="00E40EEF"/>
    <w:rsid w:val="00E4153D"/>
    <w:rsid w:val="00E41BF8"/>
    <w:rsid w:val="00E41F0A"/>
    <w:rsid w:val="00E421FD"/>
    <w:rsid w:val="00E42267"/>
    <w:rsid w:val="00E428F2"/>
    <w:rsid w:val="00E429B2"/>
    <w:rsid w:val="00E42C4A"/>
    <w:rsid w:val="00E4306F"/>
    <w:rsid w:val="00E432CE"/>
    <w:rsid w:val="00E43322"/>
    <w:rsid w:val="00E433B7"/>
    <w:rsid w:val="00E43D19"/>
    <w:rsid w:val="00E43DB6"/>
    <w:rsid w:val="00E43E6F"/>
    <w:rsid w:val="00E43F17"/>
    <w:rsid w:val="00E44B70"/>
    <w:rsid w:val="00E45957"/>
    <w:rsid w:val="00E467D6"/>
    <w:rsid w:val="00E46E01"/>
    <w:rsid w:val="00E47016"/>
    <w:rsid w:val="00E4705C"/>
    <w:rsid w:val="00E4707A"/>
    <w:rsid w:val="00E47125"/>
    <w:rsid w:val="00E50266"/>
    <w:rsid w:val="00E50B1F"/>
    <w:rsid w:val="00E50D49"/>
    <w:rsid w:val="00E511CE"/>
    <w:rsid w:val="00E51523"/>
    <w:rsid w:val="00E516F1"/>
    <w:rsid w:val="00E51B90"/>
    <w:rsid w:val="00E52B86"/>
    <w:rsid w:val="00E52BFA"/>
    <w:rsid w:val="00E52E67"/>
    <w:rsid w:val="00E5345D"/>
    <w:rsid w:val="00E53C7D"/>
    <w:rsid w:val="00E543FA"/>
    <w:rsid w:val="00E546F7"/>
    <w:rsid w:val="00E54961"/>
    <w:rsid w:val="00E54D8D"/>
    <w:rsid w:val="00E54E09"/>
    <w:rsid w:val="00E54F08"/>
    <w:rsid w:val="00E55742"/>
    <w:rsid w:val="00E55923"/>
    <w:rsid w:val="00E55D25"/>
    <w:rsid w:val="00E55DE4"/>
    <w:rsid w:val="00E56573"/>
    <w:rsid w:val="00E56AC1"/>
    <w:rsid w:val="00E56AFA"/>
    <w:rsid w:val="00E57204"/>
    <w:rsid w:val="00E57BDE"/>
    <w:rsid w:val="00E57CBA"/>
    <w:rsid w:val="00E6033A"/>
    <w:rsid w:val="00E606E5"/>
    <w:rsid w:val="00E6081B"/>
    <w:rsid w:val="00E60A71"/>
    <w:rsid w:val="00E60F91"/>
    <w:rsid w:val="00E610C3"/>
    <w:rsid w:val="00E61209"/>
    <w:rsid w:val="00E61509"/>
    <w:rsid w:val="00E617DA"/>
    <w:rsid w:val="00E618AC"/>
    <w:rsid w:val="00E618B7"/>
    <w:rsid w:val="00E61A0B"/>
    <w:rsid w:val="00E61AFF"/>
    <w:rsid w:val="00E61B83"/>
    <w:rsid w:val="00E61BE9"/>
    <w:rsid w:val="00E62040"/>
    <w:rsid w:val="00E6263A"/>
    <w:rsid w:val="00E62892"/>
    <w:rsid w:val="00E62C1A"/>
    <w:rsid w:val="00E630B0"/>
    <w:rsid w:val="00E637FB"/>
    <w:rsid w:val="00E63ACB"/>
    <w:rsid w:val="00E63D18"/>
    <w:rsid w:val="00E63D3C"/>
    <w:rsid w:val="00E64029"/>
    <w:rsid w:val="00E640FE"/>
    <w:rsid w:val="00E644BF"/>
    <w:rsid w:val="00E65054"/>
    <w:rsid w:val="00E654A0"/>
    <w:rsid w:val="00E65539"/>
    <w:rsid w:val="00E66A3A"/>
    <w:rsid w:val="00E6702C"/>
    <w:rsid w:val="00E6795D"/>
    <w:rsid w:val="00E67D4D"/>
    <w:rsid w:val="00E67D7C"/>
    <w:rsid w:val="00E70391"/>
    <w:rsid w:val="00E706CB"/>
    <w:rsid w:val="00E70BA9"/>
    <w:rsid w:val="00E70CB7"/>
    <w:rsid w:val="00E712EC"/>
    <w:rsid w:val="00E715DC"/>
    <w:rsid w:val="00E72805"/>
    <w:rsid w:val="00E72D20"/>
    <w:rsid w:val="00E72D8D"/>
    <w:rsid w:val="00E73583"/>
    <w:rsid w:val="00E74067"/>
    <w:rsid w:val="00E7482F"/>
    <w:rsid w:val="00E74E9D"/>
    <w:rsid w:val="00E75B0E"/>
    <w:rsid w:val="00E76009"/>
    <w:rsid w:val="00E763C9"/>
    <w:rsid w:val="00E766EC"/>
    <w:rsid w:val="00E76740"/>
    <w:rsid w:val="00E76ECB"/>
    <w:rsid w:val="00E76F2F"/>
    <w:rsid w:val="00E77C47"/>
    <w:rsid w:val="00E804F4"/>
    <w:rsid w:val="00E80686"/>
    <w:rsid w:val="00E80C6C"/>
    <w:rsid w:val="00E81B97"/>
    <w:rsid w:val="00E81BDC"/>
    <w:rsid w:val="00E82B75"/>
    <w:rsid w:val="00E835CD"/>
    <w:rsid w:val="00E83EBF"/>
    <w:rsid w:val="00E84329"/>
    <w:rsid w:val="00E84450"/>
    <w:rsid w:val="00E8462E"/>
    <w:rsid w:val="00E84AF5"/>
    <w:rsid w:val="00E84CAD"/>
    <w:rsid w:val="00E85427"/>
    <w:rsid w:val="00E857E4"/>
    <w:rsid w:val="00E8665D"/>
    <w:rsid w:val="00E86979"/>
    <w:rsid w:val="00E87108"/>
    <w:rsid w:val="00E873EB"/>
    <w:rsid w:val="00E8749A"/>
    <w:rsid w:val="00E874DA"/>
    <w:rsid w:val="00E877AC"/>
    <w:rsid w:val="00E917C4"/>
    <w:rsid w:val="00E9200B"/>
    <w:rsid w:val="00E92093"/>
    <w:rsid w:val="00E92AB5"/>
    <w:rsid w:val="00E92E2A"/>
    <w:rsid w:val="00E9303B"/>
    <w:rsid w:val="00E93552"/>
    <w:rsid w:val="00E94138"/>
    <w:rsid w:val="00E943D0"/>
    <w:rsid w:val="00E94F3E"/>
    <w:rsid w:val="00E94F80"/>
    <w:rsid w:val="00E95394"/>
    <w:rsid w:val="00E953DD"/>
    <w:rsid w:val="00E95634"/>
    <w:rsid w:val="00E95A20"/>
    <w:rsid w:val="00E95BC3"/>
    <w:rsid w:val="00E9653D"/>
    <w:rsid w:val="00E967FD"/>
    <w:rsid w:val="00E96EA1"/>
    <w:rsid w:val="00E96ED5"/>
    <w:rsid w:val="00E96F62"/>
    <w:rsid w:val="00E974A8"/>
    <w:rsid w:val="00E979CF"/>
    <w:rsid w:val="00E97D46"/>
    <w:rsid w:val="00EA001B"/>
    <w:rsid w:val="00EA038E"/>
    <w:rsid w:val="00EA0B3D"/>
    <w:rsid w:val="00EA0C52"/>
    <w:rsid w:val="00EA1053"/>
    <w:rsid w:val="00EA16ED"/>
    <w:rsid w:val="00EA235F"/>
    <w:rsid w:val="00EA2527"/>
    <w:rsid w:val="00EA2B95"/>
    <w:rsid w:val="00EA363B"/>
    <w:rsid w:val="00EA3A3B"/>
    <w:rsid w:val="00EA3E0F"/>
    <w:rsid w:val="00EA442F"/>
    <w:rsid w:val="00EA4496"/>
    <w:rsid w:val="00EA4589"/>
    <w:rsid w:val="00EA4C20"/>
    <w:rsid w:val="00EA5376"/>
    <w:rsid w:val="00EA5486"/>
    <w:rsid w:val="00EA5FB0"/>
    <w:rsid w:val="00EA60B0"/>
    <w:rsid w:val="00EA6112"/>
    <w:rsid w:val="00EA613E"/>
    <w:rsid w:val="00EA6895"/>
    <w:rsid w:val="00EA69F8"/>
    <w:rsid w:val="00EA73ED"/>
    <w:rsid w:val="00EA7B73"/>
    <w:rsid w:val="00EA7DB1"/>
    <w:rsid w:val="00EB000A"/>
    <w:rsid w:val="00EB00C2"/>
    <w:rsid w:val="00EB0A7A"/>
    <w:rsid w:val="00EB0CFC"/>
    <w:rsid w:val="00EB114D"/>
    <w:rsid w:val="00EB18F2"/>
    <w:rsid w:val="00EB1AC8"/>
    <w:rsid w:val="00EB25DE"/>
    <w:rsid w:val="00EB2AFF"/>
    <w:rsid w:val="00EB2B18"/>
    <w:rsid w:val="00EB312B"/>
    <w:rsid w:val="00EB36A6"/>
    <w:rsid w:val="00EB37B8"/>
    <w:rsid w:val="00EB3C84"/>
    <w:rsid w:val="00EB3F53"/>
    <w:rsid w:val="00EB456B"/>
    <w:rsid w:val="00EB4A3E"/>
    <w:rsid w:val="00EB4AB6"/>
    <w:rsid w:val="00EB4BC2"/>
    <w:rsid w:val="00EB58A9"/>
    <w:rsid w:val="00EB58DA"/>
    <w:rsid w:val="00EB5FC1"/>
    <w:rsid w:val="00EB624B"/>
    <w:rsid w:val="00EB65AC"/>
    <w:rsid w:val="00EB6DF3"/>
    <w:rsid w:val="00EB71DB"/>
    <w:rsid w:val="00EB73C9"/>
    <w:rsid w:val="00EB7532"/>
    <w:rsid w:val="00EB75D9"/>
    <w:rsid w:val="00EB769E"/>
    <w:rsid w:val="00EB79F5"/>
    <w:rsid w:val="00EB7A15"/>
    <w:rsid w:val="00EB7B9E"/>
    <w:rsid w:val="00EB7D21"/>
    <w:rsid w:val="00EC05D8"/>
    <w:rsid w:val="00EC0818"/>
    <w:rsid w:val="00EC0ACB"/>
    <w:rsid w:val="00EC0EC6"/>
    <w:rsid w:val="00EC12EA"/>
    <w:rsid w:val="00EC1731"/>
    <w:rsid w:val="00EC1B2B"/>
    <w:rsid w:val="00EC1E7A"/>
    <w:rsid w:val="00EC2D64"/>
    <w:rsid w:val="00EC30F1"/>
    <w:rsid w:val="00EC31B8"/>
    <w:rsid w:val="00EC32AE"/>
    <w:rsid w:val="00EC4C77"/>
    <w:rsid w:val="00EC4DD9"/>
    <w:rsid w:val="00EC56F6"/>
    <w:rsid w:val="00EC5C50"/>
    <w:rsid w:val="00EC5DE9"/>
    <w:rsid w:val="00EC6667"/>
    <w:rsid w:val="00EC7AFC"/>
    <w:rsid w:val="00ED038B"/>
    <w:rsid w:val="00ED0790"/>
    <w:rsid w:val="00ED0938"/>
    <w:rsid w:val="00ED0D4B"/>
    <w:rsid w:val="00ED0EE8"/>
    <w:rsid w:val="00ED1483"/>
    <w:rsid w:val="00ED167C"/>
    <w:rsid w:val="00ED2483"/>
    <w:rsid w:val="00ED2EB5"/>
    <w:rsid w:val="00ED3036"/>
    <w:rsid w:val="00ED3260"/>
    <w:rsid w:val="00ED32EF"/>
    <w:rsid w:val="00ED3C67"/>
    <w:rsid w:val="00ED47C6"/>
    <w:rsid w:val="00ED52F1"/>
    <w:rsid w:val="00ED582E"/>
    <w:rsid w:val="00ED5F2D"/>
    <w:rsid w:val="00ED6638"/>
    <w:rsid w:val="00ED68D2"/>
    <w:rsid w:val="00ED69CC"/>
    <w:rsid w:val="00ED6ADB"/>
    <w:rsid w:val="00ED70E5"/>
    <w:rsid w:val="00ED7800"/>
    <w:rsid w:val="00ED799F"/>
    <w:rsid w:val="00ED7B4B"/>
    <w:rsid w:val="00ED7B62"/>
    <w:rsid w:val="00ED7B89"/>
    <w:rsid w:val="00EE0045"/>
    <w:rsid w:val="00EE0174"/>
    <w:rsid w:val="00EE0D26"/>
    <w:rsid w:val="00EE0E5C"/>
    <w:rsid w:val="00EE0FE5"/>
    <w:rsid w:val="00EE16FA"/>
    <w:rsid w:val="00EE1E48"/>
    <w:rsid w:val="00EE203D"/>
    <w:rsid w:val="00EE23A9"/>
    <w:rsid w:val="00EE249F"/>
    <w:rsid w:val="00EE2A2F"/>
    <w:rsid w:val="00EE2C86"/>
    <w:rsid w:val="00EE2FBF"/>
    <w:rsid w:val="00EE34B4"/>
    <w:rsid w:val="00EE34F7"/>
    <w:rsid w:val="00EE4286"/>
    <w:rsid w:val="00EE4659"/>
    <w:rsid w:val="00EE5243"/>
    <w:rsid w:val="00EE5327"/>
    <w:rsid w:val="00EE5780"/>
    <w:rsid w:val="00EE6126"/>
    <w:rsid w:val="00EE63ED"/>
    <w:rsid w:val="00EE69FC"/>
    <w:rsid w:val="00EE6AAB"/>
    <w:rsid w:val="00EE6E1E"/>
    <w:rsid w:val="00EE6E87"/>
    <w:rsid w:val="00EE73A3"/>
    <w:rsid w:val="00EE759E"/>
    <w:rsid w:val="00EE7758"/>
    <w:rsid w:val="00EE7784"/>
    <w:rsid w:val="00EE78D1"/>
    <w:rsid w:val="00EE7AA2"/>
    <w:rsid w:val="00EE7BFA"/>
    <w:rsid w:val="00EE7EB8"/>
    <w:rsid w:val="00EF0018"/>
    <w:rsid w:val="00EF0922"/>
    <w:rsid w:val="00EF0BA9"/>
    <w:rsid w:val="00EF1985"/>
    <w:rsid w:val="00EF25A7"/>
    <w:rsid w:val="00EF2C1E"/>
    <w:rsid w:val="00EF2F93"/>
    <w:rsid w:val="00EF35C8"/>
    <w:rsid w:val="00EF364E"/>
    <w:rsid w:val="00EF38DD"/>
    <w:rsid w:val="00EF42D0"/>
    <w:rsid w:val="00EF4347"/>
    <w:rsid w:val="00EF445D"/>
    <w:rsid w:val="00EF4A3B"/>
    <w:rsid w:val="00EF512F"/>
    <w:rsid w:val="00EF5CFE"/>
    <w:rsid w:val="00EF5E54"/>
    <w:rsid w:val="00EF6243"/>
    <w:rsid w:val="00EF6473"/>
    <w:rsid w:val="00EF65EF"/>
    <w:rsid w:val="00EF6A2D"/>
    <w:rsid w:val="00EF7361"/>
    <w:rsid w:val="00EF7C47"/>
    <w:rsid w:val="00EF7C61"/>
    <w:rsid w:val="00F00078"/>
    <w:rsid w:val="00F00215"/>
    <w:rsid w:val="00F00D60"/>
    <w:rsid w:val="00F01572"/>
    <w:rsid w:val="00F02417"/>
    <w:rsid w:val="00F02799"/>
    <w:rsid w:val="00F02A7D"/>
    <w:rsid w:val="00F02AD4"/>
    <w:rsid w:val="00F02BE1"/>
    <w:rsid w:val="00F02D50"/>
    <w:rsid w:val="00F031EF"/>
    <w:rsid w:val="00F044E9"/>
    <w:rsid w:val="00F04922"/>
    <w:rsid w:val="00F04B9F"/>
    <w:rsid w:val="00F04BCA"/>
    <w:rsid w:val="00F04BFB"/>
    <w:rsid w:val="00F05D9D"/>
    <w:rsid w:val="00F06623"/>
    <w:rsid w:val="00F077ED"/>
    <w:rsid w:val="00F07AD9"/>
    <w:rsid w:val="00F100C3"/>
    <w:rsid w:val="00F108AD"/>
    <w:rsid w:val="00F10CB4"/>
    <w:rsid w:val="00F10F91"/>
    <w:rsid w:val="00F117F3"/>
    <w:rsid w:val="00F11B55"/>
    <w:rsid w:val="00F11D14"/>
    <w:rsid w:val="00F11FE3"/>
    <w:rsid w:val="00F12AE1"/>
    <w:rsid w:val="00F12EA0"/>
    <w:rsid w:val="00F12EB7"/>
    <w:rsid w:val="00F13373"/>
    <w:rsid w:val="00F1383E"/>
    <w:rsid w:val="00F13B0D"/>
    <w:rsid w:val="00F13C98"/>
    <w:rsid w:val="00F140E7"/>
    <w:rsid w:val="00F1492D"/>
    <w:rsid w:val="00F14EE3"/>
    <w:rsid w:val="00F156AD"/>
    <w:rsid w:val="00F16055"/>
    <w:rsid w:val="00F16493"/>
    <w:rsid w:val="00F16691"/>
    <w:rsid w:val="00F17658"/>
    <w:rsid w:val="00F17A32"/>
    <w:rsid w:val="00F2016C"/>
    <w:rsid w:val="00F2019E"/>
    <w:rsid w:val="00F2052C"/>
    <w:rsid w:val="00F20798"/>
    <w:rsid w:val="00F20CE8"/>
    <w:rsid w:val="00F21117"/>
    <w:rsid w:val="00F2122C"/>
    <w:rsid w:val="00F223E1"/>
    <w:rsid w:val="00F227C3"/>
    <w:rsid w:val="00F22946"/>
    <w:rsid w:val="00F229E8"/>
    <w:rsid w:val="00F22CA6"/>
    <w:rsid w:val="00F23360"/>
    <w:rsid w:val="00F23754"/>
    <w:rsid w:val="00F23F82"/>
    <w:rsid w:val="00F24C11"/>
    <w:rsid w:val="00F24EEA"/>
    <w:rsid w:val="00F25716"/>
    <w:rsid w:val="00F25913"/>
    <w:rsid w:val="00F2637A"/>
    <w:rsid w:val="00F268B8"/>
    <w:rsid w:val="00F26997"/>
    <w:rsid w:val="00F26BA7"/>
    <w:rsid w:val="00F26D05"/>
    <w:rsid w:val="00F26D11"/>
    <w:rsid w:val="00F26DEE"/>
    <w:rsid w:val="00F2738B"/>
    <w:rsid w:val="00F276C8"/>
    <w:rsid w:val="00F27703"/>
    <w:rsid w:val="00F27F97"/>
    <w:rsid w:val="00F304D1"/>
    <w:rsid w:val="00F305F3"/>
    <w:rsid w:val="00F30996"/>
    <w:rsid w:val="00F30C14"/>
    <w:rsid w:val="00F313C8"/>
    <w:rsid w:val="00F31A10"/>
    <w:rsid w:val="00F31A3A"/>
    <w:rsid w:val="00F32251"/>
    <w:rsid w:val="00F3261C"/>
    <w:rsid w:val="00F33809"/>
    <w:rsid w:val="00F3383B"/>
    <w:rsid w:val="00F33BC7"/>
    <w:rsid w:val="00F341FE"/>
    <w:rsid w:val="00F348CE"/>
    <w:rsid w:val="00F35192"/>
    <w:rsid w:val="00F3575D"/>
    <w:rsid w:val="00F359D6"/>
    <w:rsid w:val="00F364FB"/>
    <w:rsid w:val="00F36544"/>
    <w:rsid w:val="00F3689F"/>
    <w:rsid w:val="00F36969"/>
    <w:rsid w:val="00F36D19"/>
    <w:rsid w:val="00F374A1"/>
    <w:rsid w:val="00F37816"/>
    <w:rsid w:val="00F37AF4"/>
    <w:rsid w:val="00F40022"/>
    <w:rsid w:val="00F40456"/>
    <w:rsid w:val="00F4060F"/>
    <w:rsid w:val="00F40A57"/>
    <w:rsid w:val="00F40E8E"/>
    <w:rsid w:val="00F40EBD"/>
    <w:rsid w:val="00F410A8"/>
    <w:rsid w:val="00F413E6"/>
    <w:rsid w:val="00F41582"/>
    <w:rsid w:val="00F4192B"/>
    <w:rsid w:val="00F41AB5"/>
    <w:rsid w:val="00F41CE3"/>
    <w:rsid w:val="00F43375"/>
    <w:rsid w:val="00F434F2"/>
    <w:rsid w:val="00F4424B"/>
    <w:rsid w:val="00F44588"/>
    <w:rsid w:val="00F44865"/>
    <w:rsid w:val="00F44CC0"/>
    <w:rsid w:val="00F44E43"/>
    <w:rsid w:val="00F44E7F"/>
    <w:rsid w:val="00F44E92"/>
    <w:rsid w:val="00F44FCB"/>
    <w:rsid w:val="00F459BC"/>
    <w:rsid w:val="00F45BA5"/>
    <w:rsid w:val="00F45BE9"/>
    <w:rsid w:val="00F46314"/>
    <w:rsid w:val="00F46470"/>
    <w:rsid w:val="00F46516"/>
    <w:rsid w:val="00F468E2"/>
    <w:rsid w:val="00F46B4D"/>
    <w:rsid w:val="00F46CF4"/>
    <w:rsid w:val="00F46E64"/>
    <w:rsid w:val="00F46EDB"/>
    <w:rsid w:val="00F46F7A"/>
    <w:rsid w:val="00F46F81"/>
    <w:rsid w:val="00F470AA"/>
    <w:rsid w:val="00F474B5"/>
    <w:rsid w:val="00F476B2"/>
    <w:rsid w:val="00F4784C"/>
    <w:rsid w:val="00F47C85"/>
    <w:rsid w:val="00F503FF"/>
    <w:rsid w:val="00F504A4"/>
    <w:rsid w:val="00F5069F"/>
    <w:rsid w:val="00F50C1B"/>
    <w:rsid w:val="00F50DA5"/>
    <w:rsid w:val="00F51191"/>
    <w:rsid w:val="00F51319"/>
    <w:rsid w:val="00F51373"/>
    <w:rsid w:val="00F514D9"/>
    <w:rsid w:val="00F51953"/>
    <w:rsid w:val="00F51C20"/>
    <w:rsid w:val="00F51E7B"/>
    <w:rsid w:val="00F52063"/>
    <w:rsid w:val="00F53150"/>
    <w:rsid w:val="00F531CC"/>
    <w:rsid w:val="00F53405"/>
    <w:rsid w:val="00F53814"/>
    <w:rsid w:val="00F539CB"/>
    <w:rsid w:val="00F53B02"/>
    <w:rsid w:val="00F53C0C"/>
    <w:rsid w:val="00F541D7"/>
    <w:rsid w:val="00F5464A"/>
    <w:rsid w:val="00F54F62"/>
    <w:rsid w:val="00F55842"/>
    <w:rsid w:val="00F55B64"/>
    <w:rsid w:val="00F56456"/>
    <w:rsid w:val="00F57544"/>
    <w:rsid w:val="00F57CBA"/>
    <w:rsid w:val="00F57F87"/>
    <w:rsid w:val="00F60111"/>
    <w:rsid w:val="00F607B0"/>
    <w:rsid w:val="00F61995"/>
    <w:rsid w:val="00F61DF8"/>
    <w:rsid w:val="00F6205A"/>
    <w:rsid w:val="00F621E7"/>
    <w:rsid w:val="00F6235C"/>
    <w:rsid w:val="00F6239F"/>
    <w:rsid w:val="00F62683"/>
    <w:rsid w:val="00F62817"/>
    <w:rsid w:val="00F62F81"/>
    <w:rsid w:val="00F6323C"/>
    <w:rsid w:val="00F6363A"/>
    <w:rsid w:val="00F63C24"/>
    <w:rsid w:val="00F63F19"/>
    <w:rsid w:val="00F649FA"/>
    <w:rsid w:val="00F64DBC"/>
    <w:rsid w:val="00F65282"/>
    <w:rsid w:val="00F65344"/>
    <w:rsid w:val="00F65A09"/>
    <w:rsid w:val="00F65A13"/>
    <w:rsid w:val="00F65B5E"/>
    <w:rsid w:val="00F65C52"/>
    <w:rsid w:val="00F65D00"/>
    <w:rsid w:val="00F6670E"/>
    <w:rsid w:val="00F6694D"/>
    <w:rsid w:val="00F66CA9"/>
    <w:rsid w:val="00F670ED"/>
    <w:rsid w:val="00F67139"/>
    <w:rsid w:val="00F672A0"/>
    <w:rsid w:val="00F67CB7"/>
    <w:rsid w:val="00F67D3C"/>
    <w:rsid w:val="00F7050D"/>
    <w:rsid w:val="00F708DD"/>
    <w:rsid w:val="00F70B31"/>
    <w:rsid w:val="00F70BD7"/>
    <w:rsid w:val="00F70C0C"/>
    <w:rsid w:val="00F70CE5"/>
    <w:rsid w:val="00F70E5F"/>
    <w:rsid w:val="00F70F8E"/>
    <w:rsid w:val="00F71B25"/>
    <w:rsid w:val="00F71B64"/>
    <w:rsid w:val="00F7277C"/>
    <w:rsid w:val="00F727E7"/>
    <w:rsid w:val="00F72CFE"/>
    <w:rsid w:val="00F72E30"/>
    <w:rsid w:val="00F72E47"/>
    <w:rsid w:val="00F72F51"/>
    <w:rsid w:val="00F735BE"/>
    <w:rsid w:val="00F73B7B"/>
    <w:rsid w:val="00F73C51"/>
    <w:rsid w:val="00F749E3"/>
    <w:rsid w:val="00F75491"/>
    <w:rsid w:val="00F755FA"/>
    <w:rsid w:val="00F75675"/>
    <w:rsid w:val="00F75ED9"/>
    <w:rsid w:val="00F75F4C"/>
    <w:rsid w:val="00F76EEA"/>
    <w:rsid w:val="00F772F1"/>
    <w:rsid w:val="00F7755C"/>
    <w:rsid w:val="00F77603"/>
    <w:rsid w:val="00F77F75"/>
    <w:rsid w:val="00F80355"/>
    <w:rsid w:val="00F8079F"/>
    <w:rsid w:val="00F80E89"/>
    <w:rsid w:val="00F81870"/>
    <w:rsid w:val="00F818EA"/>
    <w:rsid w:val="00F81C39"/>
    <w:rsid w:val="00F8255D"/>
    <w:rsid w:val="00F82A88"/>
    <w:rsid w:val="00F82B26"/>
    <w:rsid w:val="00F82DAE"/>
    <w:rsid w:val="00F83072"/>
    <w:rsid w:val="00F832EC"/>
    <w:rsid w:val="00F83AC2"/>
    <w:rsid w:val="00F83BC7"/>
    <w:rsid w:val="00F84B65"/>
    <w:rsid w:val="00F84FE3"/>
    <w:rsid w:val="00F84FE9"/>
    <w:rsid w:val="00F85727"/>
    <w:rsid w:val="00F85D90"/>
    <w:rsid w:val="00F86929"/>
    <w:rsid w:val="00F86BE1"/>
    <w:rsid w:val="00F86E76"/>
    <w:rsid w:val="00F8777A"/>
    <w:rsid w:val="00F878D0"/>
    <w:rsid w:val="00F8794B"/>
    <w:rsid w:val="00F87D53"/>
    <w:rsid w:val="00F87F0B"/>
    <w:rsid w:val="00F90A62"/>
    <w:rsid w:val="00F90E78"/>
    <w:rsid w:val="00F9103B"/>
    <w:rsid w:val="00F9112F"/>
    <w:rsid w:val="00F913B6"/>
    <w:rsid w:val="00F91C5E"/>
    <w:rsid w:val="00F91C8B"/>
    <w:rsid w:val="00F91E76"/>
    <w:rsid w:val="00F92124"/>
    <w:rsid w:val="00F926B0"/>
    <w:rsid w:val="00F927F1"/>
    <w:rsid w:val="00F9303D"/>
    <w:rsid w:val="00F933C0"/>
    <w:rsid w:val="00F93574"/>
    <w:rsid w:val="00F9370C"/>
    <w:rsid w:val="00F93988"/>
    <w:rsid w:val="00F93D0C"/>
    <w:rsid w:val="00F942F6"/>
    <w:rsid w:val="00F948FE"/>
    <w:rsid w:val="00F949B0"/>
    <w:rsid w:val="00F958D2"/>
    <w:rsid w:val="00F9671C"/>
    <w:rsid w:val="00F969AB"/>
    <w:rsid w:val="00F96ACA"/>
    <w:rsid w:val="00F9712B"/>
    <w:rsid w:val="00F976D7"/>
    <w:rsid w:val="00F97AB1"/>
    <w:rsid w:val="00F97BA2"/>
    <w:rsid w:val="00F97BCE"/>
    <w:rsid w:val="00F97CEC"/>
    <w:rsid w:val="00FA024C"/>
    <w:rsid w:val="00FA0404"/>
    <w:rsid w:val="00FA04BE"/>
    <w:rsid w:val="00FA08E1"/>
    <w:rsid w:val="00FA12C7"/>
    <w:rsid w:val="00FA1A0D"/>
    <w:rsid w:val="00FA1C93"/>
    <w:rsid w:val="00FA1F01"/>
    <w:rsid w:val="00FA2E42"/>
    <w:rsid w:val="00FA3257"/>
    <w:rsid w:val="00FA3531"/>
    <w:rsid w:val="00FA38FB"/>
    <w:rsid w:val="00FA3C7C"/>
    <w:rsid w:val="00FA4FA9"/>
    <w:rsid w:val="00FA5164"/>
    <w:rsid w:val="00FA519E"/>
    <w:rsid w:val="00FA589F"/>
    <w:rsid w:val="00FA5DCD"/>
    <w:rsid w:val="00FA6061"/>
    <w:rsid w:val="00FA615A"/>
    <w:rsid w:val="00FA693C"/>
    <w:rsid w:val="00FA6F1E"/>
    <w:rsid w:val="00FA70E5"/>
    <w:rsid w:val="00FA790C"/>
    <w:rsid w:val="00FA7A89"/>
    <w:rsid w:val="00FA7D45"/>
    <w:rsid w:val="00FA7E7E"/>
    <w:rsid w:val="00FB010D"/>
    <w:rsid w:val="00FB0584"/>
    <w:rsid w:val="00FB063B"/>
    <w:rsid w:val="00FB0AAA"/>
    <w:rsid w:val="00FB0D90"/>
    <w:rsid w:val="00FB1020"/>
    <w:rsid w:val="00FB1042"/>
    <w:rsid w:val="00FB177C"/>
    <w:rsid w:val="00FB1A84"/>
    <w:rsid w:val="00FB1ABD"/>
    <w:rsid w:val="00FB24F9"/>
    <w:rsid w:val="00FB259D"/>
    <w:rsid w:val="00FB2784"/>
    <w:rsid w:val="00FB278B"/>
    <w:rsid w:val="00FB27BE"/>
    <w:rsid w:val="00FB27C2"/>
    <w:rsid w:val="00FB2948"/>
    <w:rsid w:val="00FB29EC"/>
    <w:rsid w:val="00FB3244"/>
    <w:rsid w:val="00FB40BF"/>
    <w:rsid w:val="00FB46AB"/>
    <w:rsid w:val="00FB4974"/>
    <w:rsid w:val="00FB5372"/>
    <w:rsid w:val="00FB53E4"/>
    <w:rsid w:val="00FB55F9"/>
    <w:rsid w:val="00FB5BFE"/>
    <w:rsid w:val="00FB5C55"/>
    <w:rsid w:val="00FB61A0"/>
    <w:rsid w:val="00FB62FD"/>
    <w:rsid w:val="00FB63C9"/>
    <w:rsid w:val="00FB6757"/>
    <w:rsid w:val="00FB6E06"/>
    <w:rsid w:val="00FB6F5A"/>
    <w:rsid w:val="00FB7361"/>
    <w:rsid w:val="00FC1207"/>
    <w:rsid w:val="00FC1526"/>
    <w:rsid w:val="00FC1B15"/>
    <w:rsid w:val="00FC1F68"/>
    <w:rsid w:val="00FC2175"/>
    <w:rsid w:val="00FC2205"/>
    <w:rsid w:val="00FC3FB8"/>
    <w:rsid w:val="00FC41E1"/>
    <w:rsid w:val="00FC5037"/>
    <w:rsid w:val="00FC50B6"/>
    <w:rsid w:val="00FC51D2"/>
    <w:rsid w:val="00FC60BE"/>
    <w:rsid w:val="00FC62A2"/>
    <w:rsid w:val="00FC63CD"/>
    <w:rsid w:val="00FC6F63"/>
    <w:rsid w:val="00FC746D"/>
    <w:rsid w:val="00FC7843"/>
    <w:rsid w:val="00FC7854"/>
    <w:rsid w:val="00FC791A"/>
    <w:rsid w:val="00FC7B1A"/>
    <w:rsid w:val="00FC7C7C"/>
    <w:rsid w:val="00FC7F40"/>
    <w:rsid w:val="00FD0836"/>
    <w:rsid w:val="00FD0F23"/>
    <w:rsid w:val="00FD1764"/>
    <w:rsid w:val="00FD1A97"/>
    <w:rsid w:val="00FD1AE8"/>
    <w:rsid w:val="00FD26FA"/>
    <w:rsid w:val="00FD2B7B"/>
    <w:rsid w:val="00FD2D65"/>
    <w:rsid w:val="00FD2F30"/>
    <w:rsid w:val="00FD32B9"/>
    <w:rsid w:val="00FD3721"/>
    <w:rsid w:val="00FD3FEA"/>
    <w:rsid w:val="00FD4171"/>
    <w:rsid w:val="00FD424A"/>
    <w:rsid w:val="00FD4C08"/>
    <w:rsid w:val="00FD4D2C"/>
    <w:rsid w:val="00FD52B3"/>
    <w:rsid w:val="00FD5663"/>
    <w:rsid w:val="00FD56F2"/>
    <w:rsid w:val="00FD5791"/>
    <w:rsid w:val="00FD5867"/>
    <w:rsid w:val="00FD5ABC"/>
    <w:rsid w:val="00FD5DB0"/>
    <w:rsid w:val="00FD6249"/>
    <w:rsid w:val="00FD6A19"/>
    <w:rsid w:val="00FD6A3F"/>
    <w:rsid w:val="00FD70F0"/>
    <w:rsid w:val="00FD7244"/>
    <w:rsid w:val="00FD76AF"/>
    <w:rsid w:val="00FD76F2"/>
    <w:rsid w:val="00FD76F3"/>
    <w:rsid w:val="00FD7A32"/>
    <w:rsid w:val="00FE0629"/>
    <w:rsid w:val="00FE0C73"/>
    <w:rsid w:val="00FE110F"/>
    <w:rsid w:val="00FE28CA"/>
    <w:rsid w:val="00FE2AF3"/>
    <w:rsid w:val="00FE2E0B"/>
    <w:rsid w:val="00FE39D4"/>
    <w:rsid w:val="00FE3D85"/>
    <w:rsid w:val="00FE42C6"/>
    <w:rsid w:val="00FE42FE"/>
    <w:rsid w:val="00FE43F2"/>
    <w:rsid w:val="00FE4620"/>
    <w:rsid w:val="00FE56F0"/>
    <w:rsid w:val="00FE5A1E"/>
    <w:rsid w:val="00FE5C8D"/>
    <w:rsid w:val="00FE5DEC"/>
    <w:rsid w:val="00FE5F68"/>
    <w:rsid w:val="00FE634F"/>
    <w:rsid w:val="00FE639D"/>
    <w:rsid w:val="00FE68B5"/>
    <w:rsid w:val="00FE6F8E"/>
    <w:rsid w:val="00FE74A5"/>
    <w:rsid w:val="00FE74B7"/>
    <w:rsid w:val="00FE7B80"/>
    <w:rsid w:val="00FE7D09"/>
    <w:rsid w:val="00FF0547"/>
    <w:rsid w:val="00FF0765"/>
    <w:rsid w:val="00FF0BF0"/>
    <w:rsid w:val="00FF0C86"/>
    <w:rsid w:val="00FF18F5"/>
    <w:rsid w:val="00FF1CE3"/>
    <w:rsid w:val="00FF1E8C"/>
    <w:rsid w:val="00FF1F82"/>
    <w:rsid w:val="00FF236F"/>
    <w:rsid w:val="00FF2812"/>
    <w:rsid w:val="00FF2824"/>
    <w:rsid w:val="00FF295D"/>
    <w:rsid w:val="00FF38AA"/>
    <w:rsid w:val="00FF3E2A"/>
    <w:rsid w:val="00FF4922"/>
    <w:rsid w:val="00FF517A"/>
    <w:rsid w:val="00FF52BD"/>
    <w:rsid w:val="00FF54AB"/>
    <w:rsid w:val="00FF5F6D"/>
    <w:rsid w:val="00FF63BD"/>
    <w:rsid w:val="00FF647E"/>
    <w:rsid w:val="00FF727D"/>
    <w:rsid w:val="00FF7432"/>
    <w:rsid w:val="0106154F"/>
    <w:rsid w:val="018BA9FE"/>
    <w:rsid w:val="0193141C"/>
    <w:rsid w:val="021D12CA"/>
    <w:rsid w:val="024CDFC9"/>
    <w:rsid w:val="02B4AE42"/>
    <w:rsid w:val="030BE567"/>
    <w:rsid w:val="030FF12B"/>
    <w:rsid w:val="03277A5F"/>
    <w:rsid w:val="03B04789"/>
    <w:rsid w:val="03EB175A"/>
    <w:rsid w:val="043DB6AD"/>
    <w:rsid w:val="04756116"/>
    <w:rsid w:val="0479C56A"/>
    <w:rsid w:val="048DB3AE"/>
    <w:rsid w:val="04BC9F61"/>
    <w:rsid w:val="04E661E7"/>
    <w:rsid w:val="04EB9DFB"/>
    <w:rsid w:val="04FF1264"/>
    <w:rsid w:val="05131B82"/>
    <w:rsid w:val="05E38BAB"/>
    <w:rsid w:val="0630A93E"/>
    <w:rsid w:val="065FE2A4"/>
    <w:rsid w:val="080C2659"/>
    <w:rsid w:val="0836B326"/>
    <w:rsid w:val="086B711F"/>
    <w:rsid w:val="08E82B05"/>
    <w:rsid w:val="090B59A4"/>
    <w:rsid w:val="096BE0D9"/>
    <w:rsid w:val="09C15AEE"/>
    <w:rsid w:val="09DC1C78"/>
    <w:rsid w:val="0A058DB9"/>
    <w:rsid w:val="0A576E3F"/>
    <w:rsid w:val="0B6E53E8"/>
    <w:rsid w:val="0B9C4A90"/>
    <w:rsid w:val="0C176935"/>
    <w:rsid w:val="0CA78641"/>
    <w:rsid w:val="0D0A2449"/>
    <w:rsid w:val="0D24DD06"/>
    <w:rsid w:val="0D839CE4"/>
    <w:rsid w:val="0E1ABE90"/>
    <w:rsid w:val="0E662273"/>
    <w:rsid w:val="0E7A264D"/>
    <w:rsid w:val="0E98C77E"/>
    <w:rsid w:val="0EB59BEA"/>
    <w:rsid w:val="0F683254"/>
    <w:rsid w:val="0F93314A"/>
    <w:rsid w:val="0FC54055"/>
    <w:rsid w:val="1005FD67"/>
    <w:rsid w:val="102C026D"/>
    <w:rsid w:val="1115D94E"/>
    <w:rsid w:val="116AE272"/>
    <w:rsid w:val="125E1B15"/>
    <w:rsid w:val="12630393"/>
    <w:rsid w:val="130317F5"/>
    <w:rsid w:val="13458BAF"/>
    <w:rsid w:val="13CFFE82"/>
    <w:rsid w:val="13FED3F4"/>
    <w:rsid w:val="141252FB"/>
    <w:rsid w:val="14227B1A"/>
    <w:rsid w:val="142F5AED"/>
    <w:rsid w:val="148BA3A5"/>
    <w:rsid w:val="1577AB3F"/>
    <w:rsid w:val="1668EFC3"/>
    <w:rsid w:val="16A43521"/>
    <w:rsid w:val="17AE2E23"/>
    <w:rsid w:val="17B07891"/>
    <w:rsid w:val="17DCCD7A"/>
    <w:rsid w:val="17E0D870"/>
    <w:rsid w:val="1854C476"/>
    <w:rsid w:val="190DAB7A"/>
    <w:rsid w:val="193FA3A3"/>
    <w:rsid w:val="196CE0EC"/>
    <w:rsid w:val="196FCDB6"/>
    <w:rsid w:val="19A035C3"/>
    <w:rsid w:val="1A31F405"/>
    <w:rsid w:val="1A719F23"/>
    <w:rsid w:val="1A78E95F"/>
    <w:rsid w:val="1ABFD7A2"/>
    <w:rsid w:val="1B509D94"/>
    <w:rsid w:val="1B5AB53B"/>
    <w:rsid w:val="1CE4806F"/>
    <w:rsid w:val="1E687706"/>
    <w:rsid w:val="1E7D0C2A"/>
    <w:rsid w:val="1E8050D0"/>
    <w:rsid w:val="1EE841B7"/>
    <w:rsid w:val="1F0E80DD"/>
    <w:rsid w:val="1F1B1781"/>
    <w:rsid w:val="1FA04BFB"/>
    <w:rsid w:val="1FD10D25"/>
    <w:rsid w:val="20D8F8CE"/>
    <w:rsid w:val="20F6BBC7"/>
    <w:rsid w:val="21896FC7"/>
    <w:rsid w:val="226A1478"/>
    <w:rsid w:val="22CC0CC0"/>
    <w:rsid w:val="2353C1F3"/>
    <w:rsid w:val="23E20877"/>
    <w:rsid w:val="2440B203"/>
    <w:rsid w:val="24845469"/>
    <w:rsid w:val="24E16C0F"/>
    <w:rsid w:val="255BD09A"/>
    <w:rsid w:val="25A096B6"/>
    <w:rsid w:val="25F257D8"/>
    <w:rsid w:val="26906E47"/>
    <w:rsid w:val="271563CC"/>
    <w:rsid w:val="27C87D38"/>
    <w:rsid w:val="27D67FB2"/>
    <w:rsid w:val="27F061A9"/>
    <w:rsid w:val="281FE709"/>
    <w:rsid w:val="287C8563"/>
    <w:rsid w:val="288F9907"/>
    <w:rsid w:val="28AD624E"/>
    <w:rsid w:val="28CBC7CD"/>
    <w:rsid w:val="2911EE9E"/>
    <w:rsid w:val="29176ECE"/>
    <w:rsid w:val="2918FE86"/>
    <w:rsid w:val="2934CFF6"/>
    <w:rsid w:val="29CAF0FD"/>
    <w:rsid w:val="2AA58B93"/>
    <w:rsid w:val="2B5787CB"/>
    <w:rsid w:val="2B98080C"/>
    <w:rsid w:val="2BB2E24C"/>
    <w:rsid w:val="2C05764E"/>
    <w:rsid w:val="2C5A96A3"/>
    <w:rsid w:val="2CF704AB"/>
    <w:rsid w:val="2DA67FE4"/>
    <w:rsid w:val="2E8539C3"/>
    <w:rsid w:val="2EB55C6D"/>
    <w:rsid w:val="2EBA17DA"/>
    <w:rsid w:val="2F31C6E8"/>
    <w:rsid w:val="30AD1676"/>
    <w:rsid w:val="311F0F72"/>
    <w:rsid w:val="313E8B29"/>
    <w:rsid w:val="31E0E0FF"/>
    <w:rsid w:val="324CCAF6"/>
    <w:rsid w:val="32B09D78"/>
    <w:rsid w:val="32F5FE0D"/>
    <w:rsid w:val="32F63628"/>
    <w:rsid w:val="33254F2E"/>
    <w:rsid w:val="33406C08"/>
    <w:rsid w:val="3394728A"/>
    <w:rsid w:val="3488357D"/>
    <w:rsid w:val="350BA735"/>
    <w:rsid w:val="3564BC63"/>
    <w:rsid w:val="356B174F"/>
    <w:rsid w:val="3608696D"/>
    <w:rsid w:val="3715B47E"/>
    <w:rsid w:val="382C1C09"/>
    <w:rsid w:val="382FE547"/>
    <w:rsid w:val="38B37DDE"/>
    <w:rsid w:val="392AB4C8"/>
    <w:rsid w:val="39C83E3C"/>
    <w:rsid w:val="39E3B1D1"/>
    <w:rsid w:val="3A7EB78A"/>
    <w:rsid w:val="3AB07DBE"/>
    <w:rsid w:val="3AC6DDF1"/>
    <w:rsid w:val="3B33D07C"/>
    <w:rsid w:val="3B640E9D"/>
    <w:rsid w:val="3BB95710"/>
    <w:rsid w:val="3BBA947C"/>
    <w:rsid w:val="3BD87C25"/>
    <w:rsid w:val="3BF2F3AE"/>
    <w:rsid w:val="3CB81437"/>
    <w:rsid w:val="3D33CD21"/>
    <w:rsid w:val="3D675BA5"/>
    <w:rsid w:val="3D7E795E"/>
    <w:rsid w:val="3DC6BEF3"/>
    <w:rsid w:val="3DF2353F"/>
    <w:rsid w:val="3F00AE41"/>
    <w:rsid w:val="3F1C5463"/>
    <w:rsid w:val="3FA36678"/>
    <w:rsid w:val="3FCCE009"/>
    <w:rsid w:val="4073FD71"/>
    <w:rsid w:val="40EAF220"/>
    <w:rsid w:val="40F6BA60"/>
    <w:rsid w:val="410AA17D"/>
    <w:rsid w:val="42088898"/>
    <w:rsid w:val="423ACCC8"/>
    <w:rsid w:val="424642E7"/>
    <w:rsid w:val="42B787AF"/>
    <w:rsid w:val="432CDEB8"/>
    <w:rsid w:val="439275D6"/>
    <w:rsid w:val="4411CD09"/>
    <w:rsid w:val="44403EC7"/>
    <w:rsid w:val="44496946"/>
    <w:rsid w:val="4506078D"/>
    <w:rsid w:val="4523C76E"/>
    <w:rsid w:val="45D4E038"/>
    <w:rsid w:val="45EF2871"/>
    <w:rsid w:val="4692D6D3"/>
    <w:rsid w:val="46A66F72"/>
    <w:rsid w:val="46DECCA5"/>
    <w:rsid w:val="470E3DEB"/>
    <w:rsid w:val="47133C09"/>
    <w:rsid w:val="473DFBAE"/>
    <w:rsid w:val="478AF8D2"/>
    <w:rsid w:val="47B65FAF"/>
    <w:rsid w:val="481E879B"/>
    <w:rsid w:val="4958A20D"/>
    <w:rsid w:val="4A616423"/>
    <w:rsid w:val="4A88BACB"/>
    <w:rsid w:val="4A989411"/>
    <w:rsid w:val="4AF4726E"/>
    <w:rsid w:val="4B12EC9F"/>
    <w:rsid w:val="4B7B0FEB"/>
    <w:rsid w:val="4C0CE0EB"/>
    <w:rsid w:val="4C547B2B"/>
    <w:rsid w:val="4C7FD491"/>
    <w:rsid w:val="4CC59225"/>
    <w:rsid w:val="4D75444D"/>
    <w:rsid w:val="4D964878"/>
    <w:rsid w:val="4DA8B14C"/>
    <w:rsid w:val="4E6A2586"/>
    <w:rsid w:val="4E7FF7D4"/>
    <w:rsid w:val="4F466A11"/>
    <w:rsid w:val="4FA08985"/>
    <w:rsid w:val="50175763"/>
    <w:rsid w:val="50B8CB2C"/>
    <w:rsid w:val="50D6C6C6"/>
    <w:rsid w:val="51090774"/>
    <w:rsid w:val="52646241"/>
    <w:rsid w:val="52EB7BD4"/>
    <w:rsid w:val="5310FD4C"/>
    <w:rsid w:val="5319B48F"/>
    <w:rsid w:val="5322921B"/>
    <w:rsid w:val="53831EF3"/>
    <w:rsid w:val="547D4736"/>
    <w:rsid w:val="5493CD05"/>
    <w:rsid w:val="54EF1E0C"/>
    <w:rsid w:val="54F74926"/>
    <w:rsid w:val="55454E16"/>
    <w:rsid w:val="55DC6FC2"/>
    <w:rsid w:val="5694D24F"/>
    <w:rsid w:val="5843D53F"/>
    <w:rsid w:val="587D6886"/>
    <w:rsid w:val="5932FE33"/>
    <w:rsid w:val="59349577"/>
    <w:rsid w:val="594FC518"/>
    <w:rsid w:val="5A28BD11"/>
    <w:rsid w:val="5ABA0024"/>
    <w:rsid w:val="5AD6BC1A"/>
    <w:rsid w:val="5B8292C6"/>
    <w:rsid w:val="5BA28E6F"/>
    <w:rsid w:val="5BC68379"/>
    <w:rsid w:val="5C183E66"/>
    <w:rsid w:val="5C3594A8"/>
    <w:rsid w:val="5C39DC5A"/>
    <w:rsid w:val="5CA55F89"/>
    <w:rsid w:val="5CA96662"/>
    <w:rsid w:val="5CBE4919"/>
    <w:rsid w:val="5CFBB50F"/>
    <w:rsid w:val="5D1E6327"/>
    <w:rsid w:val="5DA9D0CC"/>
    <w:rsid w:val="5E066F56"/>
    <w:rsid w:val="5E245598"/>
    <w:rsid w:val="5E2AA0F5"/>
    <w:rsid w:val="5EEB02A9"/>
    <w:rsid w:val="5F0032D2"/>
    <w:rsid w:val="5F7B291F"/>
    <w:rsid w:val="5FAA2D3D"/>
    <w:rsid w:val="5FB41C07"/>
    <w:rsid w:val="5FDD004B"/>
    <w:rsid w:val="601B4437"/>
    <w:rsid w:val="601BD73B"/>
    <w:rsid w:val="6039A7BC"/>
    <w:rsid w:val="60C91E33"/>
    <w:rsid w:val="6117F6CE"/>
    <w:rsid w:val="61195A98"/>
    <w:rsid w:val="6125398D"/>
    <w:rsid w:val="6142A005"/>
    <w:rsid w:val="61B6B629"/>
    <w:rsid w:val="61DD0DA6"/>
    <w:rsid w:val="62AFBE34"/>
    <w:rsid w:val="62E48A95"/>
    <w:rsid w:val="6318EDB3"/>
    <w:rsid w:val="631E9D82"/>
    <w:rsid w:val="632A1787"/>
    <w:rsid w:val="6422542C"/>
    <w:rsid w:val="646C9E0C"/>
    <w:rsid w:val="647D9E60"/>
    <w:rsid w:val="6493107B"/>
    <w:rsid w:val="64F0D02E"/>
    <w:rsid w:val="6551F198"/>
    <w:rsid w:val="65AA05EB"/>
    <w:rsid w:val="66A766B6"/>
    <w:rsid w:val="66D039E1"/>
    <w:rsid w:val="675C3457"/>
    <w:rsid w:val="67AD519C"/>
    <w:rsid w:val="67B53F22"/>
    <w:rsid w:val="6968347C"/>
    <w:rsid w:val="6975217F"/>
    <w:rsid w:val="697BAF25"/>
    <w:rsid w:val="69A79388"/>
    <w:rsid w:val="69F953A1"/>
    <w:rsid w:val="6A2BC5AA"/>
    <w:rsid w:val="6A8982CC"/>
    <w:rsid w:val="6B0404DD"/>
    <w:rsid w:val="6B5CE01B"/>
    <w:rsid w:val="6B71F43C"/>
    <w:rsid w:val="6B7F6132"/>
    <w:rsid w:val="6B9CE5B2"/>
    <w:rsid w:val="6BA0A416"/>
    <w:rsid w:val="6BA9B781"/>
    <w:rsid w:val="6BDC141F"/>
    <w:rsid w:val="6C0F3D4F"/>
    <w:rsid w:val="6C774F9E"/>
    <w:rsid w:val="6CDCBF52"/>
    <w:rsid w:val="6CEEF07A"/>
    <w:rsid w:val="6D7EFDBB"/>
    <w:rsid w:val="6E6384D8"/>
    <w:rsid w:val="6E7C6F43"/>
    <w:rsid w:val="6E8C4F1F"/>
    <w:rsid w:val="6E8F1B36"/>
    <w:rsid w:val="6EA752A5"/>
    <w:rsid w:val="6F01E89A"/>
    <w:rsid w:val="6F1F4C21"/>
    <w:rsid w:val="6F560322"/>
    <w:rsid w:val="6F648358"/>
    <w:rsid w:val="6FC05107"/>
    <w:rsid w:val="6FD8FE19"/>
    <w:rsid w:val="70CFCD9A"/>
    <w:rsid w:val="70D6B341"/>
    <w:rsid w:val="71085516"/>
    <w:rsid w:val="710907B2"/>
    <w:rsid w:val="7287040F"/>
    <w:rsid w:val="7332B25D"/>
    <w:rsid w:val="7341614D"/>
    <w:rsid w:val="73435E52"/>
    <w:rsid w:val="734697E5"/>
    <w:rsid w:val="735FC042"/>
    <w:rsid w:val="73895EE0"/>
    <w:rsid w:val="740126D7"/>
    <w:rsid w:val="74B76950"/>
    <w:rsid w:val="751F2F36"/>
    <w:rsid w:val="75AA2464"/>
    <w:rsid w:val="75CB4B69"/>
    <w:rsid w:val="75F2DB7D"/>
    <w:rsid w:val="763CCE46"/>
    <w:rsid w:val="765339B1"/>
    <w:rsid w:val="77BF165E"/>
    <w:rsid w:val="77CB62EC"/>
    <w:rsid w:val="78626823"/>
    <w:rsid w:val="787B16E6"/>
    <w:rsid w:val="78DAA8C3"/>
    <w:rsid w:val="794AAD95"/>
    <w:rsid w:val="7956F7C0"/>
    <w:rsid w:val="79A0EEF5"/>
    <w:rsid w:val="7A08A4EB"/>
    <w:rsid w:val="7A132107"/>
    <w:rsid w:val="7A3810BA"/>
    <w:rsid w:val="7A977AC2"/>
    <w:rsid w:val="7B42B50C"/>
    <w:rsid w:val="7BA5FD9E"/>
    <w:rsid w:val="7BB2B7A8"/>
    <w:rsid w:val="7BE12B8A"/>
    <w:rsid w:val="7C07D5A5"/>
    <w:rsid w:val="7C24B289"/>
    <w:rsid w:val="7C819194"/>
    <w:rsid w:val="7CB663C6"/>
    <w:rsid w:val="7CC27B35"/>
    <w:rsid w:val="7CCEED70"/>
    <w:rsid w:val="7CEA7C99"/>
    <w:rsid w:val="7DB0C059"/>
    <w:rsid w:val="7E926095"/>
    <w:rsid w:val="7EAF303C"/>
    <w:rsid w:val="7F065173"/>
    <w:rsid w:val="7F2006A0"/>
    <w:rsid w:val="7FAF86AE"/>
    <w:rsid w:val="7FD17DA7"/>
    <w:rsid w:val="7FEB8C8F"/>
    <w:rsid w:val="7FEFD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5C08AC01-9D87-4E8E-84D2-0982DD9DC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2C7"/>
    <w:rPr>
      <w:rFonts w:ascii="Open Sans" w:hAnsi="Open Sans" w:cs="Open Sans"/>
      <w:bCs/>
      <w:sz w:val="21"/>
      <w:szCs w:val="21"/>
    </w:rPr>
  </w:style>
  <w:style w:type="paragraph" w:styleId="Heading1">
    <w:name w:val="heading 1"/>
    <w:basedOn w:val="Normal"/>
    <w:next w:val="Normal"/>
    <w:link w:val="Heading1Char"/>
    <w:uiPriority w:val="9"/>
    <w:qFormat/>
    <w:rsid w:val="00FA12C7"/>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FA12C7"/>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FA12C7"/>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A12C7"/>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FA12C7"/>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FA12C7"/>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FA12C7"/>
    <w:rPr>
      <w:rFonts w:ascii="Open Sans" w:hAnsi="Open Sans" w:cs="Open Sans"/>
      <w:b/>
      <w:bCs/>
      <w:iCs/>
      <w:color w:val="5D7975"/>
      <w:sz w:val="28"/>
      <w:szCs w:val="21"/>
    </w:rPr>
  </w:style>
  <w:style w:type="paragraph" w:styleId="ListParagraph">
    <w:name w:val="List Paragraph"/>
    <w:basedOn w:val="Normal"/>
    <w:uiPriority w:val="34"/>
    <w:qFormat/>
    <w:rsid w:val="00FA12C7"/>
    <w:pPr>
      <w:ind w:left="720"/>
      <w:contextualSpacing/>
    </w:pPr>
  </w:style>
  <w:style w:type="character" w:styleId="CommentReference">
    <w:name w:val="annotation reference"/>
    <w:basedOn w:val="DefaultParagraphFont"/>
    <w:uiPriority w:val="99"/>
    <w:semiHidden/>
    <w:unhideWhenUsed/>
    <w:rsid w:val="00FA12C7"/>
    <w:rPr>
      <w:sz w:val="16"/>
      <w:szCs w:val="16"/>
    </w:rPr>
  </w:style>
  <w:style w:type="paragraph" w:styleId="CommentText">
    <w:name w:val="annotation text"/>
    <w:basedOn w:val="Normal"/>
    <w:link w:val="CommentTextChar"/>
    <w:uiPriority w:val="99"/>
    <w:unhideWhenUsed/>
    <w:rsid w:val="00FA12C7"/>
    <w:pPr>
      <w:spacing w:line="240" w:lineRule="auto"/>
    </w:pPr>
    <w:rPr>
      <w:szCs w:val="20"/>
    </w:rPr>
  </w:style>
  <w:style w:type="character" w:customStyle="1" w:styleId="CommentTextChar">
    <w:name w:val="Comment Text Char"/>
    <w:basedOn w:val="DefaultParagraphFont"/>
    <w:link w:val="CommentText"/>
    <w:uiPriority w:val="99"/>
    <w:rsid w:val="00FA12C7"/>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FA12C7"/>
    <w:rPr>
      <w:b/>
      <w:sz w:val="20"/>
    </w:rPr>
  </w:style>
  <w:style w:type="character" w:customStyle="1" w:styleId="CommentSubjectChar">
    <w:name w:val="Comment Subject Char"/>
    <w:basedOn w:val="CommentTextChar"/>
    <w:link w:val="CommentSubject"/>
    <w:uiPriority w:val="99"/>
    <w:semiHidden/>
    <w:rsid w:val="00FA12C7"/>
    <w:rPr>
      <w:rFonts w:ascii="Open Sans" w:hAnsi="Open Sans" w:cs="Open Sans"/>
      <w:b/>
      <w:bCs/>
      <w:sz w:val="20"/>
      <w:szCs w:val="20"/>
    </w:rPr>
  </w:style>
  <w:style w:type="character" w:styleId="Hyperlink">
    <w:name w:val="Hyperlink"/>
    <w:basedOn w:val="DefaultParagraphFont"/>
    <w:uiPriority w:val="99"/>
    <w:unhideWhenUsed/>
    <w:rsid w:val="00FA12C7"/>
    <w:rPr>
      <w:color w:val="0563C1" w:themeColor="hyperlink"/>
      <w:u w:val="single"/>
    </w:rPr>
  </w:style>
  <w:style w:type="character" w:styleId="UnresolvedMention">
    <w:name w:val="Unresolved Mention"/>
    <w:basedOn w:val="DefaultParagraphFont"/>
    <w:uiPriority w:val="99"/>
    <w:semiHidden/>
    <w:unhideWhenUsed/>
    <w:rsid w:val="00FA12C7"/>
    <w:rPr>
      <w:color w:val="605E5C"/>
      <w:shd w:val="clear" w:color="auto" w:fill="E1DFDD"/>
    </w:rPr>
  </w:style>
  <w:style w:type="paragraph" w:styleId="Header">
    <w:name w:val="header"/>
    <w:basedOn w:val="Normal"/>
    <w:link w:val="HeaderChar"/>
    <w:uiPriority w:val="99"/>
    <w:unhideWhenUsed/>
    <w:rsid w:val="00FA12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12C7"/>
    <w:rPr>
      <w:rFonts w:ascii="Open Sans" w:hAnsi="Open Sans" w:cs="Open Sans"/>
      <w:bCs/>
      <w:sz w:val="21"/>
      <w:szCs w:val="21"/>
    </w:rPr>
  </w:style>
  <w:style w:type="paragraph" w:styleId="Footer">
    <w:name w:val="footer"/>
    <w:basedOn w:val="Normal"/>
    <w:link w:val="FooterChar"/>
    <w:uiPriority w:val="99"/>
    <w:unhideWhenUsed/>
    <w:rsid w:val="00FA12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12C7"/>
    <w:rPr>
      <w:rFonts w:ascii="Open Sans" w:hAnsi="Open Sans" w:cs="Open Sans"/>
      <w:bCs/>
      <w:sz w:val="21"/>
      <w:szCs w:val="21"/>
    </w:rPr>
  </w:style>
  <w:style w:type="paragraph" w:styleId="Revision">
    <w:name w:val="Revision"/>
    <w:hidden/>
    <w:uiPriority w:val="99"/>
    <w:semiHidden/>
    <w:rsid w:val="00FA12C7"/>
    <w:pPr>
      <w:spacing w:after="0" w:line="240" w:lineRule="auto"/>
    </w:pPr>
  </w:style>
  <w:style w:type="character" w:customStyle="1" w:styleId="ui-provider">
    <w:name w:val="ui-provider"/>
    <w:basedOn w:val="DefaultParagraphFont"/>
    <w:rsid w:val="00ED2EB5"/>
  </w:style>
  <w:style w:type="character" w:customStyle="1" w:styleId="Heading3Char">
    <w:name w:val="Heading 3 Char"/>
    <w:basedOn w:val="DefaultParagraphFont"/>
    <w:link w:val="Heading3"/>
    <w:uiPriority w:val="9"/>
    <w:rsid w:val="00FA12C7"/>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FA12C7"/>
    <w:pPr>
      <w:spacing w:line="240" w:lineRule="auto"/>
    </w:pPr>
    <w:rPr>
      <w:szCs w:val="20"/>
    </w:rPr>
  </w:style>
  <w:style w:type="character" w:customStyle="1" w:styleId="FootnoteTextChar">
    <w:name w:val="Footnote Text Char"/>
    <w:basedOn w:val="DefaultParagraphFont"/>
    <w:link w:val="FootnoteText"/>
    <w:uiPriority w:val="99"/>
    <w:rsid w:val="00FA12C7"/>
    <w:rPr>
      <w:rFonts w:ascii="Open Sans" w:hAnsi="Open Sans" w:cs="Open Sans"/>
      <w:bCs/>
      <w:sz w:val="21"/>
      <w:szCs w:val="20"/>
    </w:rPr>
  </w:style>
  <w:style w:type="character" w:styleId="FootnoteReference">
    <w:name w:val="footnote reference"/>
    <w:basedOn w:val="DefaultParagraphFont"/>
    <w:uiPriority w:val="99"/>
    <w:semiHidden/>
    <w:unhideWhenUsed/>
    <w:rsid w:val="00FA12C7"/>
    <w:rPr>
      <w:vertAlign w:val="superscript"/>
    </w:rPr>
  </w:style>
  <w:style w:type="paragraph" w:styleId="NormalWeb">
    <w:name w:val="Normal (Web)"/>
    <w:basedOn w:val="Normal"/>
    <w:uiPriority w:val="99"/>
    <w:unhideWhenUsed/>
    <w:rsid w:val="00FA12C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A12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12C7"/>
    <w:rPr>
      <w:rFonts w:ascii="Tahoma" w:hAnsi="Tahoma" w:cs="Tahoma"/>
      <w:bCs/>
      <w:sz w:val="16"/>
      <w:szCs w:val="16"/>
    </w:rPr>
  </w:style>
  <w:style w:type="paragraph" w:styleId="NoSpacing">
    <w:name w:val="No Spacing"/>
    <w:link w:val="NoSpacingChar"/>
    <w:uiPriority w:val="1"/>
    <w:qFormat/>
    <w:rsid w:val="00FA12C7"/>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FA12C7"/>
    <w:rPr>
      <w:rFonts w:eastAsiaTheme="minorEastAsia"/>
      <w:lang w:eastAsia="ja-JP"/>
    </w:rPr>
  </w:style>
  <w:style w:type="paragraph" w:styleId="Subtitle">
    <w:name w:val="Subtitle"/>
    <w:basedOn w:val="Normal"/>
    <w:next w:val="Normal"/>
    <w:link w:val="SubtitleChar"/>
    <w:uiPriority w:val="11"/>
    <w:qFormat/>
    <w:rsid w:val="00FA12C7"/>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FA12C7"/>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FA12C7"/>
    <w:rPr>
      <w:i/>
      <w:color w:val="75787B"/>
      <w:sz w:val="20"/>
      <w:szCs w:val="26"/>
    </w:rPr>
  </w:style>
  <w:style w:type="character" w:customStyle="1" w:styleId="BylineChar">
    <w:name w:val="Byline Char"/>
    <w:basedOn w:val="DefaultParagraphFont"/>
    <w:link w:val="Byline"/>
    <w:rsid w:val="00FA12C7"/>
    <w:rPr>
      <w:rFonts w:ascii="Open Sans" w:hAnsi="Open Sans" w:cs="Open Sans"/>
      <w:bCs/>
      <w:i/>
      <w:color w:val="75787B"/>
      <w:sz w:val="20"/>
      <w:szCs w:val="26"/>
    </w:rPr>
  </w:style>
  <w:style w:type="paragraph" w:styleId="Caption">
    <w:name w:val="caption"/>
    <w:basedOn w:val="Normal"/>
    <w:next w:val="Normal"/>
    <w:uiPriority w:val="35"/>
    <w:unhideWhenUsed/>
    <w:qFormat/>
    <w:rsid w:val="00FA12C7"/>
    <w:pPr>
      <w:spacing w:after="200" w:line="240" w:lineRule="auto"/>
    </w:pPr>
    <w:rPr>
      <w:b/>
      <w:bCs w:val="0"/>
      <w:color w:val="75787B"/>
      <w:sz w:val="18"/>
      <w:szCs w:val="18"/>
    </w:rPr>
  </w:style>
  <w:style w:type="paragraph" w:customStyle="1" w:styleId="Footnotes">
    <w:name w:val="Footnotes"/>
    <w:basedOn w:val="FootnoteText"/>
    <w:link w:val="FootnotesChar"/>
    <w:qFormat/>
    <w:rsid w:val="00FA12C7"/>
    <w:pPr>
      <w:spacing w:after="60"/>
    </w:pPr>
    <w:rPr>
      <w:color w:val="75787B"/>
      <w:sz w:val="18"/>
    </w:rPr>
  </w:style>
  <w:style w:type="paragraph" w:customStyle="1" w:styleId="separator">
    <w:name w:val="separator"/>
    <w:basedOn w:val="Normal"/>
    <w:link w:val="separatorChar"/>
    <w:qFormat/>
    <w:rsid w:val="00FA12C7"/>
    <w:pPr>
      <w:spacing w:after="120" w:line="240" w:lineRule="auto"/>
    </w:pPr>
    <w:rPr>
      <w:color w:val="B2B2B2"/>
    </w:rPr>
  </w:style>
  <w:style w:type="character" w:customStyle="1" w:styleId="FootnotesChar">
    <w:name w:val="Footnotes Char"/>
    <w:basedOn w:val="FootnoteTextChar"/>
    <w:link w:val="Footnotes"/>
    <w:rsid w:val="00FA12C7"/>
    <w:rPr>
      <w:rFonts w:ascii="Open Sans" w:hAnsi="Open Sans" w:cs="Open Sans"/>
      <w:bCs/>
      <w:color w:val="75787B"/>
      <w:sz w:val="18"/>
      <w:szCs w:val="20"/>
    </w:rPr>
  </w:style>
  <w:style w:type="paragraph" w:customStyle="1" w:styleId="Pullquote">
    <w:name w:val="Pull quote"/>
    <w:basedOn w:val="Normal"/>
    <w:link w:val="PullquoteChar"/>
    <w:rsid w:val="00FA12C7"/>
    <w:pPr>
      <w:spacing w:after="0"/>
      <w:jc w:val="center"/>
    </w:pPr>
    <w:rPr>
      <w:i/>
      <w:iCs/>
      <w:color w:val="7F7F7F" w:themeColor="text1" w:themeTint="80"/>
      <w:sz w:val="24"/>
    </w:rPr>
  </w:style>
  <w:style w:type="character" w:customStyle="1" w:styleId="separatorChar">
    <w:name w:val="separator Char"/>
    <w:basedOn w:val="DefaultParagraphFont"/>
    <w:link w:val="separator"/>
    <w:rsid w:val="00FA12C7"/>
    <w:rPr>
      <w:rFonts w:ascii="Open Sans" w:hAnsi="Open Sans" w:cs="Open Sans"/>
      <w:bCs/>
      <w:color w:val="B2B2B2"/>
      <w:sz w:val="21"/>
      <w:szCs w:val="21"/>
    </w:rPr>
  </w:style>
  <w:style w:type="paragraph" w:customStyle="1" w:styleId="PullQuote0">
    <w:name w:val="Pull Quote"/>
    <w:basedOn w:val="Normal"/>
    <w:link w:val="PullQuoteChar0"/>
    <w:qFormat/>
    <w:rsid w:val="00FA12C7"/>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FA12C7"/>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FA12C7"/>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FA12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A12C7"/>
    <w:rPr>
      <w:i/>
      <w:iCs/>
    </w:rPr>
  </w:style>
  <w:style w:type="paragraph" w:customStyle="1" w:styleId="TDOEMonthYear">
    <w:name w:val="TDOE | Month Year"/>
    <w:basedOn w:val="Subtitle"/>
    <w:qFormat/>
    <w:rsid w:val="00FA12C7"/>
    <w:rPr>
      <w:rFonts w:ascii="Open Sans" w:hAnsi="Open Sans"/>
      <w:sz w:val="24"/>
      <w:szCs w:val="24"/>
    </w:rPr>
  </w:style>
  <w:style w:type="paragraph" w:customStyle="1" w:styleId="Graphic-MainLabel">
    <w:name w:val="Graphic - Main Label"/>
    <w:basedOn w:val="Normal"/>
    <w:qFormat/>
    <w:rsid w:val="00FA12C7"/>
    <w:pPr>
      <w:spacing w:line="240" w:lineRule="auto"/>
      <w:jc w:val="right"/>
    </w:pPr>
    <w:rPr>
      <w:b/>
      <w:color w:val="000000" w:themeColor="text1"/>
      <w:sz w:val="20"/>
    </w:rPr>
  </w:style>
  <w:style w:type="table" w:customStyle="1" w:styleId="TDOETable2">
    <w:name w:val="TDOE Table2"/>
    <w:basedOn w:val="TableNormal"/>
    <w:next w:val="TableGrid"/>
    <w:uiPriority w:val="39"/>
    <w:rsid w:val="00FA12C7"/>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FA12C7"/>
  </w:style>
  <w:style w:type="character" w:styleId="SmartLink">
    <w:name w:val="Smart Link"/>
    <w:basedOn w:val="DefaultParagraphFont"/>
    <w:uiPriority w:val="99"/>
    <w:semiHidden/>
    <w:unhideWhenUsed/>
    <w:rsid w:val="00FA12C7"/>
  </w:style>
  <w:style w:type="character" w:styleId="IntenseEmphasis">
    <w:name w:val="Intense Emphasis"/>
    <w:basedOn w:val="DefaultParagraphFont"/>
    <w:uiPriority w:val="21"/>
    <w:qFormat/>
    <w:rsid w:val="00FA12C7"/>
    <w:rPr>
      <w:i/>
      <w:iCs/>
      <w:color w:val="4472C4" w:themeColor="accent1"/>
    </w:rPr>
  </w:style>
  <w:style w:type="character" w:styleId="IntenseReference">
    <w:name w:val="Intense Reference"/>
    <w:basedOn w:val="DefaultParagraphFont"/>
    <w:uiPriority w:val="32"/>
    <w:qFormat/>
    <w:rsid w:val="00FA12C7"/>
    <w:rPr>
      <w:b/>
      <w:bCs/>
      <w:smallCaps/>
      <w:color w:val="4472C4" w:themeColor="accent1"/>
      <w:spacing w:val="5"/>
    </w:rPr>
  </w:style>
  <w:style w:type="paragraph" w:styleId="IntenseQuote">
    <w:name w:val="Intense Quote"/>
    <w:basedOn w:val="Normal"/>
    <w:next w:val="Normal"/>
    <w:link w:val="IntenseQuoteChar"/>
    <w:uiPriority w:val="30"/>
    <w:qFormat/>
    <w:rsid w:val="00FA12C7"/>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FA12C7"/>
    <w:rPr>
      <w:rFonts w:ascii="Open Sans" w:hAnsi="Open Sans" w:cs="Open Sans"/>
      <w:bCs/>
      <w:i/>
      <w:iCs/>
      <w:color w:val="002060"/>
      <w:sz w:val="21"/>
      <w:szCs w:val="21"/>
    </w:rPr>
  </w:style>
  <w:style w:type="character" w:styleId="SubtleReference">
    <w:name w:val="Subtle Reference"/>
    <w:basedOn w:val="DefaultParagraphFont"/>
    <w:uiPriority w:val="31"/>
    <w:qFormat/>
    <w:rsid w:val="00FA12C7"/>
    <w:rPr>
      <w:b/>
      <w:smallCaps/>
      <w:color w:val="5A5A5A" w:themeColor="text1" w:themeTint="A5"/>
    </w:rPr>
  </w:style>
  <w:style w:type="paragraph" w:customStyle="1" w:styleId="Heading20">
    <w:name w:val="Heading2"/>
    <w:basedOn w:val="Heading1"/>
    <w:link w:val="Heading2Char0"/>
    <w:qFormat/>
    <w:rsid w:val="00FA12C7"/>
    <w:rPr>
      <w:i/>
      <w:iCs/>
      <w:color w:val="0E2B5A"/>
      <w:sz w:val="32"/>
      <w:szCs w:val="32"/>
    </w:rPr>
  </w:style>
  <w:style w:type="character" w:customStyle="1" w:styleId="Heading2Char0">
    <w:name w:val="Heading2 Char"/>
    <w:basedOn w:val="Heading1Char"/>
    <w:link w:val="Heading20"/>
    <w:rsid w:val="00FA12C7"/>
    <w:rPr>
      <w:rFonts w:ascii="Open Sans" w:hAnsi="Open Sans" w:cs="Open Sans"/>
      <w:b/>
      <w:bCs/>
      <w:i/>
      <w:iCs/>
      <w:color w:val="0E2B5A"/>
      <w:spacing w:val="-20"/>
      <w:sz w:val="32"/>
      <w:szCs w:val="32"/>
    </w:rPr>
  </w:style>
  <w:style w:type="paragraph" w:customStyle="1" w:styleId="Default">
    <w:name w:val="Default"/>
    <w:rsid w:val="00BE1151"/>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85852">
      <w:bodyDiv w:val="1"/>
      <w:marLeft w:val="0"/>
      <w:marRight w:val="0"/>
      <w:marTop w:val="0"/>
      <w:marBottom w:val="0"/>
      <w:divBdr>
        <w:top w:val="none" w:sz="0" w:space="0" w:color="auto"/>
        <w:left w:val="none" w:sz="0" w:space="0" w:color="auto"/>
        <w:bottom w:val="none" w:sz="0" w:space="0" w:color="auto"/>
        <w:right w:val="none" w:sz="0" w:space="0" w:color="auto"/>
      </w:divBdr>
    </w:div>
    <w:div w:id="96218702">
      <w:bodyDiv w:val="1"/>
      <w:marLeft w:val="0"/>
      <w:marRight w:val="0"/>
      <w:marTop w:val="0"/>
      <w:marBottom w:val="0"/>
      <w:divBdr>
        <w:top w:val="none" w:sz="0" w:space="0" w:color="auto"/>
        <w:left w:val="none" w:sz="0" w:space="0" w:color="auto"/>
        <w:bottom w:val="none" w:sz="0" w:space="0" w:color="auto"/>
        <w:right w:val="none" w:sz="0" w:space="0" w:color="auto"/>
      </w:divBdr>
    </w:div>
    <w:div w:id="106393226">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269362576">
      <w:bodyDiv w:val="1"/>
      <w:marLeft w:val="0"/>
      <w:marRight w:val="0"/>
      <w:marTop w:val="0"/>
      <w:marBottom w:val="0"/>
      <w:divBdr>
        <w:top w:val="none" w:sz="0" w:space="0" w:color="auto"/>
        <w:left w:val="none" w:sz="0" w:space="0" w:color="auto"/>
        <w:bottom w:val="none" w:sz="0" w:space="0" w:color="auto"/>
        <w:right w:val="none" w:sz="0" w:space="0" w:color="auto"/>
      </w:divBdr>
    </w:div>
    <w:div w:id="290862543">
      <w:bodyDiv w:val="1"/>
      <w:marLeft w:val="0"/>
      <w:marRight w:val="0"/>
      <w:marTop w:val="0"/>
      <w:marBottom w:val="0"/>
      <w:divBdr>
        <w:top w:val="none" w:sz="0" w:space="0" w:color="auto"/>
        <w:left w:val="none" w:sz="0" w:space="0" w:color="auto"/>
        <w:bottom w:val="none" w:sz="0" w:space="0" w:color="auto"/>
        <w:right w:val="none" w:sz="0" w:space="0" w:color="auto"/>
      </w:divBdr>
    </w:div>
    <w:div w:id="387337444">
      <w:bodyDiv w:val="1"/>
      <w:marLeft w:val="0"/>
      <w:marRight w:val="0"/>
      <w:marTop w:val="0"/>
      <w:marBottom w:val="0"/>
      <w:divBdr>
        <w:top w:val="none" w:sz="0" w:space="0" w:color="auto"/>
        <w:left w:val="none" w:sz="0" w:space="0" w:color="auto"/>
        <w:bottom w:val="none" w:sz="0" w:space="0" w:color="auto"/>
        <w:right w:val="none" w:sz="0" w:space="0" w:color="auto"/>
      </w:divBdr>
    </w:div>
    <w:div w:id="454106132">
      <w:bodyDiv w:val="1"/>
      <w:marLeft w:val="0"/>
      <w:marRight w:val="0"/>
      <w:marTop w:val="0"/>
      <w:marBottom w:val="0"/>
      <w:divBdr>
        <w:top w:val="none" w:sz="0" w:space="0" w:color="auto"/>
        <w:left w:val="none" w:sz="0" w:space="0" w:color="auto"/>
        <w:bottom w:val="none" w:sz="0" w:space="0" w:color="auto"/>
        <w:right w:val="none" w:sz="0" w:space="0" w:color="auto"/>
      </w:divBdr>
    </w:div>
    <w:div w:id="473907334">
      <w:bodyDiv w:val="1"/>
      <w:marLeft w:val="0"/>
      <w:marRight w:val="0"/>
      <w:marTop w:val="0"/>
      <w:marBottom w:val="0"/>
      <w:divBdr>
        <w:top w:val="none" w:sz="0" w:space="0" w:color="auto"/>
        <w:left w:val="none" w:sz="0" w:space="0" w:color="auto"/>
        <w:bottom w:val="none" w:sz="0" w:space="0" w:color="auto"/>
        <w:right w:val="none" w:sz="0" w:space="0" w:color="auto"/>
      </w:divBdr>
    </w:div>
    <w:div w:id="665282038">
      <w:bodyDiv w:val="1"/>
      <w:marLeft w:val="0"/>
      <w:marRight w:val="0"/>
      <w:marTop w:val="0"/>
      <w:marBottom w:val="0"/>
      <w:divBdr>
        <w:top w:val="none" w:sz="0" w:space="0" w:color="auto"/>
        <w:left w:val="none" w:sz="0" w:space="0" w:color="auto"/>
        <w:bottom w:val="none" w:sz="0" w:space="0" w:color="auto"/>
        <w:right w:val="none" w:sz="0" w:space="0" w:color="auto"/>
      </w:divBdr>
    </w:div>
    <w:div w:id="759912096">
      <w:bodyDiv w:val="1"/>
      <w:marLeft w:val="0"/>
      <w:marRight w:val="0"/>
      <w:marTop w:val="0"/>
      <w:marBottom w:val="0"/>
      <w:divBdr>
        <w:top w:val="none" w:sz="0" w:space="0" w:color="auto"/>
        <w:left w:val="none" w:sz="0" w:space="0" w:color="auto"/>
        <w:bottom w:val="none" w:sz="0" w:space="0" w:color="auto"/>
        <w:right w:val="none" w:sz="0" w:space="0" w:color="auto"/>
      </w:divBdr>
    </w:div>
    <w:div w:id="793909616">
      <w:bodyDiv w:val="1"/>
      <w:marLeft w:val="0"/>
      <w:marRight w:val="0"/>
      <w:marTop w:val="0"/>
      <w:marBottom w:val="0"/>
      <w:divBdr>
        <w:top w:val="none" w:sz="0" w:space="0" w:color="auto"/>
        <w:left w:val="none" w:sz="0" w:space="0" w:color="auto"/>
        <w:bottom w:val="none" w:sz="0" w:space="0" w:color="auto"/>
        <w:right w:val="none" w:sz="0" w:space="0" w:color="auto"/>
      </w:divBdr>
    </w:div>
    <w:div w:id="824472857">
      <w:bodyDiv w:val="1"/>
      <w:marLeft w:val="0"/>
      <w:marRight w:val="0"/>
      <w:marTop w:val="0"/>
      <w:marBottom w:val="0"/>
      <w:divBdr>
        <w:top w:val="none" w:sz="0" w:space="0" w:color="auto"/>
        <w:left w:val="none" w:sz="0" w:space="0" w:color="auto"/>
        <w:bottom w:val="none" w:sz="0" w:space="0" w:color="auto"/>
        <w:right w:val="none" w:sz="0" w:space="0" w:color="auto"/>
      </w:divBdr>
    </w:div>
    <w:div w:id="909271807">
      <w:bodyDiv w:val="1"/>
      <w:marLeft w:val="0"/>
      <w:marRight w:val="0"/>
      <w:marTop w:val="0"/>
      <w:marBottom w:val="0"/>
      <w:divBdr>
        <w:top w:val="none" w:sz="0" w:space="0" w:color="auto"/>
        <w:left w:val="none" w:sz="0" w:space="0" w:color="auto"/>
        <w:bottom w:val="none" w:sz="0" w:space="0" w:color="auto"/>
        <w:right w:val="none" w:sz="0" w:space="0" w:color="auto"/>
      </w:divBdr>
    </w:div>
    <w:div w:id="923804805">
      <w:bodyDiv w:val="1"/>
      <w:marLeft w:val="0"/>
      <w:marRight w:val="0"/>
      <w:marTop w:val="0"/>
      <w:marBottom w:val="0"/>
      <w:divBdr>
        <w:top w:val="none" w:sz="0" w:space="0" w:color="auto"/>
        <w:left w:val="none" w:sz="0" w:space="0" w:color="auto"/>
        <w:bottom w:val="none" w:sz="0" w:space="0" w:color="auto"/>
        <w:right w:val="none" w:sz="0" w:space="0" w:color="auto"/>
      </w:divBdr>
    </w:div>
    <w:div w:id="1151213673">
      <w:bodyDiv w:val="1"/>
      <w:marLeft w:val="0"/>
      <w:marRight w:val="0"/>
      <w:marTop w:val="0"/>
      <w:marBottom w:val="0"/>
      <w:divBdr>
        <w:top w:val="none" w:sz="0" w:space="0" w:color="auto"/>
        <w:left w:val="none" w:sz="0" w:space="0" w:color="auto"/>
        <w:bottom w:val="none" w:sz="0" w:space="0" w:color="auto"/>
        <w:right w:val="none" w:sz="0" w:space="0" w:color="auto"/>
      </w:divBdr>
    </w:div>
    <w:div w:id="1219516049">
      <w:bodyDiv w:val="1"/>
      <w:marLeft w:val="0"/>
      <w:marRight w:val="0"/>
      <w:marTop w:val="0"/>
      <w:marBottom w:val="0"/>
      <w:divBdr>
        <w:top w:val="none" w:sz="0" w:space="0" w:color="auto"/>
        <w:left w:val="none" w:sz="0" w:space="0" w:color="auto"/>
        <w:bottom w:val="none" w:sz="0" w:space="0" w:color="auto"/>
        <w:right w:val="none" w:sz="0" w:space="0" w:color="auto"/>
      </w:divBdr>
    </w:div>
    <w:div w:id="1243301086">
      <w:bodyDiv w:val="1"/>
      <w:marLeft w:val="0"/>
      <w:marRight w:val="0"/>
      <w:marTop w:val="0"/>
      <w:marBottom w:val="0"/>
      <w:divBdr>
        <w:top w:val="none" w:sz="0" w:space="0" w:color="auto"/>
        <w:left w:val="none" w:sz="0" w:space="0" w:color="auto"/>
        <w:bottom w:val="none" w:sz="0" w:space="0" w:color="auto"/>
        <w:right w:val="none" w:sz="0" w:space="0" w:color="auto"/>
      </w:divBdr>
    </w:div>
    <w:div w:id="1324241763">
      <w:bodyDiv w:val="1"/>
      <w:marLeft w:val="0"/>
      <w:marRight w:val="0"/>
      <w:marTop w:val="0"/>
      <w:marBottom w:val="0"/>
      <w:divBdr>
        <w:top w:val="none" w:sz="0" w:space="0" w:color="auto"/>
        <w:left w:val="none" w:sz="0" w:space="0" w:color="auto"/>
        <w:bottom w:val="none" w:sz="0" w:space="0" w:color="auto"/>
        <w:right w:val="none" w:sz="0" w:space="0" w:color="auto"/>
      </w:divBdr>
    </w:div>
    <w:div w:id="1422601592">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747875157">
      <w:bodyDiv w:val="1"/>
      <w:marLeft w:val="0"/>
      <w:marRight w:val="0"/>
      <w:marTop w:val="0"/>
      <w:marBottom w:val="0"/>
      <w:divBdr>
        <w:top w:val="none" w:sz="0" w:space="0" w:color="auto"/>
        <w:left w:val="none" w:sz="0" w:space="0" w:color="auto"/>
        <w:bottom w:val="none" w:sz="0" w:space="0" w:color="auto"/>
        <w:right w:val="none" w:sz="0" w:space="0" w:color="auto"/>
      </w:divBdr>
    </w:div>
    <w:div w:id="1807695308">
      <w:bodyDiv w:val="1"/>
      <w:marLeft w:val="0"/>
      <w:marRight w:val="0"/>
      <w:marTop w:val="0"/>
      <w:marBottom w:val="0"/>
      <w:divBdr>
        <w:top w:val="none" w:sz="0" w:space="0" w:color="auto"/>
        <w:left w:val="none" w:sz="0" w:space="0" w:color="auto"/>
        <w:bottom w:val="none" w:sz="0" w:space="0" w:color="auto"/>
        <w:right w:val="none" w:sz="0" w:space="0" w:color="auto"/>
      </w:divBdr>
    </w:div>
    <w:div w:id="1919902482">
      <w:bodyDiv w:val="1"/>
      <w:marLeft w:val="0"/>
      <w:marRight w:val="0"/>
      <w:marTop w:val="0"/>
      <w:marBottom w:val="0"/>
      <w:divBdr>
        <w:top w:val="none" w:sz="0" w:space="0" w:color="auto"/>
        <w:left w:val="none" w:sz="0" w:space="0" w:color="auto"/>
        <w:bottom w:val="none" w:sz="0" w:space="0" w:color="auto"/>
        <w:right w:val="none" w:sz="0" w:space="0" w:color="auto"/>
      </w:divBdr>
    </w:div>
    <w:div w:id="1929654023">
      <w:bodyDiv w:val="1"/>
      <w:marLeft w:val="0"/>
      <w:marRight w:val="0"/>
      <w:marTop w:val="0"/>
      <w:marBottom w:val="0"/>
      <w:divBdr>
        <w:top w:val="none" w:sz="0" w:space="0" w:color="auto"/>
        <w:left w:val="none" w:sz="0" w:space="0" w:color="auto"/>
        <w:bottom w:val="none" w:sz="0" w:space="0" w:color="auto"/>
        <w:right w:val="none" w:sz="0" w:space="0" w:color="auto"/>
      </w:divBdr>
    </w:div>
    <w:div w:id="1941838547">
      <w:bodyDiv w:val="1"/>
      <w:marLeft w:val="0"/>
      <w:marRight w:val="0"/>
      <w:marTop w:val="0"/>
      <w:marBottom w:val="0"/>
      <w:divBdr>
        <w:top w:val="none" w:sz="0" w:space="0" w:color="auto"/>
        <w:left w:val="none" w:sz="0" w:space="0" w:color="auto"/>
        <w:bottom w:val="none" w:sz="0" w:space="0" w:color="auto"/>
        <w:right w:val="none" w:sz="0" w:space="0" w:color="auto"/>
      </w:divBdr>
    </w:div>
    <w:div w:id="1949970278">
      <w:bodyDiv w:val="1"/>
      <w:marLeft w:val="0"/>
      <w:marRight w:val="0"/>
      <w:marTop w:val="0"/>
      <w:marBottom w:val="0"/>
      <w:divBdr>
        <w:top w:val="none" w:sz="0" w:space="0" w:color="auto"/>
        <w:left w:val="none" w:sz="0" w:space="0" w:color="auto"/>
        <w:bottom w:val="none" w:sz="0" w:space="0" w:color="auto"/>
        <w:right w:val="none" w:sz="0" w:space="0" w:color="auto"/>
      </w:divBdr>
    </w:div>
    <w:div w:id="2039892832">
      <w:bodyDiv w:val="1"/>
      <w:marLeft w:val="0"/>
      <w:marRight w:val="0"/>
      <w:marTop w:val="0"/>
      <w:marBottom w:val="0"/>
      <w:divBdr>
        <w:top w:val="none" w:sz="0" w:space="0" w:color="auto"/>
        <w:left w:val="none" w:sz="0" w:space="0" w:color="auto"/>
        <w:bottom w:val="none" w:sz="0" w:space="0" w:color="auto"/>
        <w:right w:val="none" w:sz="0" w:space="0" w:color="auto"/>
      </w:divBdr>
    </w:div>
    <w:div w:id="2065368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Props1.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2.xml><?xml version="1.0" encoding="utf-8"?>
<ds:datastoreItem xmlns:ds="http://schemas.openxmlformats.org/officeDocument/2006/customXml" ds:itemID="{4A7FE873-6273-4C4C-983B-F1ADE5D325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D518A2-AC69-437E-8326-899A47004253}">
  <ds:schemaRefs>
    <ds:schemaRef ds:uri="http://schemas.openxmlformats.org/officeDocument/2006/bibliography"/>
  </ds:schemaRefs>
</ds:datastoreItem>
</file>

<file path=customXml/itemProps4.xml><?xml version="1.0" encoding="utf-8"?>
<ds:datastoreItem xmlns:ds="http://schemas.openxmlformats.org/officeDocument/2006/customXml" ds:itemID="{EF01F904-3F5A-42CE-A5CF-F81EAA907A85}">
  <ds:schemaRefs>
    <ds:schemaRef ds:uri="http://schemas.microsoft.com/office/2006/metadata/properties"/>
    <ds:schemaRef ds:uri="http://schemas.microsoft.com/office/infopath/2007/PartnerControls"/>
    <ds:schemaRef ds:uri="7a4f5d6d-f33a-4997-9ed6-4ffad9773e3d"/>
    <ds:schemaRef ds:uri="aadc2870-f796-4dcb-9777-57af1a2d929a"/>
  </ds:schemaRefs>
</ds:datastoreItem>
</file>

<file path=docProps/app.xml><?xml version="1.0" encoding="utf-8"?>
<Properties xmlns="http://schemas.openxmlformats.org/officeDocument/2006/extended-properties" xmlns:vt="http://schemas.openxmlformats.org/officeDocument/2006/docPropsVTypes">
  <Template>style_template_v2</Template>
  <TotalTime>0</TotalTime>
  <Pages>9</Pages>
  <Words>2373</Words>
  <Characters>13527</Characters>
  <Application>Microsoft Office Word</Application>
  <DocSecurity>0</DocSecurity>
  <Lines>112</Lines>
  <Paragraphs>31</Paragraphs>
  <ScaleCrop>false</ScaleCrop>
  <Company/>
  <LinksUpToDate>false</LinksUpToDate>
  <CharactersWithSpaces>15869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7102</cp:revision>
  <cp:lastPrinted>2025-06-26T19:57:00Z</cp:lastPrinted>
  <dcterms:created xsi:type="dcterms:W3CDTF">2022-08-15T19:28:00Z</dcterms:created>
  <dcterms:modified xsi:type="dcterms:W3CDTF">2026-02-25T16:06:00Z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ies>
</file>