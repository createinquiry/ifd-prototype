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78D04" w14:textId="77777777" w:rsidR="003F707F" w:rsidRPr="00810C4D" w:rsidRDefault="003F707F" w:rsidP="003F707F">
      <w:pPr>
        <w:pStyle w:val="Title"/>
      </w:pPr>
      <w:bookmarkStart w:id="0" w:name="_Toc222836221"/>
      <w:r w:rsidRPr="00810C4D">
        <w:t>ETS2.A: Interdependence of Science, Engineering, and Technology</w:t>
      </w:r>
      <w:bookmarkEnd w:id="0"/>
    </w:p>
    <w:p w14:paraId="52E9AEB0" w14:textId="77777777" w:rsidR="003F707F" w:rsidRDefault="003F707F" w:rsidP="003F707F">
      <w:pPr>
        <w:pStyle w:val="Heading1"/>
      </w:pPr>
      <w:r>
        <w:t xml:space="preserve">Guiding </w:t>
      </w:r>
      <w:r w:rsidRPr="00810C4D">
        <w:t>Question</w:t>
      </w:r>
      <w:r>
        <w:t>:</w:t>
      </w:r>
    </w:p>
    <w:p w14:paraId="69DF86C7" w14:textId="77777777" w:rsidR="003F707F" w:rsidRPr="004716D0" w:rsidRDefault="003F707F" w:rsidP="003F707F">
      <w:r>
        <w:t>What are the relationships among science, engineering, and technology?</w:t>
      </w:r>
    </w:p>
    <w:p w14:paraId="3F426F43" w14:textId="77777777" w:rsidR="003F707F" w:rsidRDefault="003F707F" w:rsidP="003F707F">
      <w:pPr>
        <w:pStyle w:val="Heading20"/>
      </w:pPr>
      <w:r>
        <w:t>The Biggest Ideas</w:t>
      </w:r>
    </w:p>
    <w:tbl>
      <w:tblPr>
        <w:tblStyle w:val="TableGrid"/>
        <w:tblW w:w="9401"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40"/>
        <w:gridCol w:w="4661"/>
      </w:tblGrid>
      <w:tr w:rsidR="003F707F" w:rsidRPr="004E1E71" w14:paraId="6CF9E784" w14:textId="77777777" w:rsidTr="00DB3296">
        <w:trPr>
          <w:trHeight w:val="336"/>
        </w:trPr>
        <w:tc>
          <w:tcPr>
            <w:tcW w:w="4740" w:type="dxa"/>
          </w:tcPr>
          <w:p w14:paraId="72B3378D" w14:textId="77777777" w:rsidR="003F707F" w:rsidRPr="004E1E71" w:rsidRDefault="003F707F" w:rsidP="00DB3296">
            <w:pPr>
              <w:rPr>
                <w:b/>
                <w:bCs w:val="0"/>
              </w:rPr>
            </w:pPr>
            <w:r w:rsidRPr="004E1E71">
              <w:rPr>
                <w:rStyle w:val="SubtleReference"/>
              </w:rPr>
              <w:t>Purpose</w:t>
            </w:r>
          </w:p>
        </w:tc>
        <w:tc>
          <w:tcPr>
            <w:tcW w:w="4661" w:type="dxa"/>
          </w:tcPr>
          <w:p w14:paraId="606710BC" w14:textId="77777777" w:rsidR="003F707F" w:rsidRPr="004E1E71" w:rsidRDefault="003F707F" w:rsidP="00DB3296">
            <w:pPr>
              <w:rPr>
                <w:rStyle w:val="SubtleReference"/>
              </w:rPr>
            </w:pPr>
            <w:r w:rsidRPr="004E1E71">
              <w:rPr>
                <w:rStyle w:val="SubtleReference"/>
              </w:rPr>
              <w:t>Central Idea</w:t>
            </w:r>
            <w:r>
              <w:rPr>
                <w:rStyle w:val="SubtleReference"/>
              </w:rPr>
              <w:t>(s)</w:t>
            </w:r>
          </w:p>
        </w:tc>
      </w:tr>
      <w:tr w:rsidR="003F707F" w:rsidRPr="0063592B" w14:paraId="46613111" w14:textId="77777777" w:rsidTr="00DB3296">
        <w:trPr>
          <w:trHeight w:val="2830"/>
        </w:trPr>
        <w:tc>
          <w:tcPr>
            <w:tcW w:w="4740" w:type="dxa"/>
          </w:tcPr>
          <w:p w14:paraId="4A33B062" w14:textId="77777777" w:rsidR="003F707F" w:rsidRPr="005D4D89" w:rsidRDefault="003F707F" w:rsidP="00DB3296">
            <w:pPr>
              <w:rPr>
                <w:rStyle w:val="SubtleReference"/>
                <w:b w:val="0"/>
                <w:bCs w:val="0"/>
                <w:smallCaps w:val="0"/>
              </w:rPr>
            </w:pPr>
            <w:r w:rsidRPr="005D4D89">
              <w:rPr>
                <w:rStyle w:val="SubtleReference"/>
                <w:bCs w:val="0"/>
              </w:rPr>
              <w:t>The goal of this component idea is for students to see that progress in science and engineering is not one way. Scientific discovery provides new knowledge, and engineering work provides scientists with new tools, technologies, and questions.</w:t>
            </w:r>
          </w:p>
        </w:tc>
        <w:tc>
          <w:tcPr>
            <w:tcW w:w="4661" w:type="dxa"/>
          </w:tcPr>
          <w:p w14:paraId="3C027C23" w14:textId="77777777" w:rsidR="003F707F" w:rsidRPr="005D4D89" w:rsidRDefault="003F707F" w:rsidP="00DB3296">
            <w:pPr>
              <w:rPr>
                <w:rStyle w:val="SubtleReference"/>
                <w:b w:val="0"/>
                <w:smallCaps w:val="0"/>
                <w:strike/>
              </w:rPr>
            </w:pPr>
            <w:r w:rsidRPr="005D4D89">
              <w:rPr>
                <w:rStyle w:val="SubtleReference"/>
              </w:rPr>
              <w:t xml:space="preserve">Scientists and engineers work together in different fields. The fields of science and engineering are interdependent; scientific discovery and understanding can enable engineers to develop </w:t>
            </w:r>
            <w:bookmarkStart w:id="1" w:name="_Int_oqbENwlI"/>
            <w:r w:rsidRPr="005D4D89">
              <w:rPr>
                <w:rStyle w:val="SubtleReference"/>
              </w:rPr>
              <w:t>new technologies</w:t>
            </w:r>
            <w:bookmarkEnd w:id="1"/>
            <w:r w:rsidRPr="005D4D89">
              <w:rPr>
                <w:rStyle w:val="SubtleReference"/>
              </w:rPr>
              <w:t xml:space="preserve">. In turn, the </w:t>
            </w:r>
            <w:bookmarkStart w:id="2" w:name="_Int_PvIFPNtl"/>
            <w:r w:rsidRPr="005D4D89">
              <w:rPr>
                <w:rStyle w:val="SubtleReference"/>
              </w:rPr>
              <w:t>new technologies</w:t>
            </w:r>
            <w:bookmarkEnd w:id="2"/>
            <w:r w:rsidRPr="005D4D89">
              <w:rPr>
                <w:rStyle w:val="SubtleReference"/>
              </w:rPr>
              <w:t xml:space="preserve"> developed by engineers can provide new ways for scientists to explore the world, leading to even more discoveries and new insights. Technologies developed in one field often lead to improvements in other fields. </w:t>
            </w:r>
          </w:p>
        </w:tc>
      </w:tr>
    </w:tbl>
    <w:p w14:paraId="19A437AA" w14:textId="77777777" w:rsidR="003F707F" w:rsidRDefault="003F707F" w:rsidP="003F707F">
      <w:pPr>
        <w:rPr>
          <w:rStyle w:val="SubtleReference"/>
        </w:rPr>
      </w:pPr>
    </w:p>
    <w:p w14:paraId="4BF82A1B" w14:textId="77777777" w:rsidR="003F707F" w:rsidRDefault="003F707F" w:rsidP="003F707F">
      <w:r w:rsidRPr="74C540DF">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3F707F" w:rsidRPr="00823FD7" w14:paraId="695253E8"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0A74343D" w14:textId="77777777" w:rsidR="003F707F" w:rsidRPr="00823FD7" w:rsidRDefault="003F707F"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704C740" w14:textId="77777777" w:rsidR="003F707F" w:rsidRPr="00823FD7" w:rsidRDefault="003F707F" w:rsidP="00DB3296">
            <w:pPr>
              <w:spacing w:after="0" w:line="240" w:lineRule="auto"/>
              <w:jc w:val="center"/>
              <w:rPr>
                <w:rFonts w:eastAsia="Times New Roman"/>
                <w:b/>
              </w:rPr>
            </w:pPr>
            <w:r>
              <w:rPr>
                <w:rFonts w:eastAsia="Times New Roman"/>
                <w:b/>
              </w:rPr>
              <w:t>Role of Tools and Technologies</w:t>
            </w:r>
          </w:p>
        </w:tc>
        <w:tc>
          <w:tcPr>
            <w:tcW w:w="3920" w:type="dxa"/>
            <w:tcBorders>
              <w:top w:val="single" w:sz="4" w:space="0" w:color="auto"/>
              <w:left w:val="single" w:sz="4" w:space="0" w:color="auto"/>
              <w:bottom w:val="single" w:sz="4" w:space="0" w:color="auto"/>
              <w:right w:val="single" w:sz="4" w:space="0" w:color="auto"/>
            </w:tcBorders>
            <w:vAlign w:val="center"/>
          </w:tcPr>
          <w:p w14:paraId="7D5CB9D6" w14:textId="77777777" w:rsidR="003F707F" w:rsidRPr="00823FD7" w:rsidRDefault="003F707F" w:rsidP="00DB3296">
            <w:pPr>
              <w:spacing w:after="0" w:line="240" w:lineRule="auto"/>
              <w:jc w:val="center"/>
              <w:rPr>
                <w:rFonts w:eastAsia="Times New Roman"/>
                <w:b/>
              </w:rPr>
            </w:pPr>
            <w:r>
              <w:rPr>
                <w:rFonts w:eastAsia="Times New Roman"/>
                <w:b/>
              </w:rPr>
              <w:t>Interaction between science and engineering</w:t>
            </w:r>
          </w:p>
        </w:tc>
      </w:tr>
      <w:tr w:rsidR="003F707F" w:rsidRPr="00823FD7" w14:paraId="38FD232E"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1669CD37" w14:textId="77777777" w:rsidR="003F707F" w:rsidRPr="00823FD7" w:rsidRDefault="003F707F"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F279F7" w14:textId="77777777" w:rsidR="003F707F" w:rsidRPr="00823FD7" w:rsidRDefault="003F707F" w:rsidP="00DB3296">
            <w:pPr>
              <w:spacing w:after="0" w:line="240" w:lineRule="auto"/>
            </w:pPr>
            <w:r>
              <w:t>Used for noticing in informal ways that do not require standardized measurement or complex interpretation.</w:t>
            </w:r>
          </w:p>
        </w:tc>
        <w:tc>
          <w:tcPr>
            <w:tcW w:w="3920" w:type="dxa"/>
            <w:tcBorders>
              <w:top w:val="single" w:sz="4" w:space="0" w:color="auto"/>
              <w:left w:val="single" w:sz="4" w:space="0" w:color="auto"/>
              <w:bottom w:val="single" w:sz="4" w:space="0" w:color="auto"/>
              <w:right w:val="single" w:sz="4" w:space="0" w:color="auto"/>
            </w:tcBorders>
          </w:tcPr>
          <w:p w14:paraId="383DE168" w14:textId="77777777" w:rsidR="003F707F" w:rsidRPr="00823FD7" w:rsidRDefault="003F707F" w:rsidP="00DB3296">
            <w:pPr>
              <w:spacing w:after="0" w:line="240" w:lineRule="auto"/>
              <w:ind w:left="115"/>
            </w:pPr>
            <w:r>
              <w:t>Scientists and engineers both use observations. Observations help scientists ask and answer questions and help engineers test solutions.</w:t>
            </w:r>
          </w:p>
        </w:tc>
      </w:tr>
      <w:tr w:rsidR="003F707F" w:rsidRPr="00451921" w14:paraId="0C2FB504"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623B71BA" w14:textId="77777777" w:rsidR="003F707F" w:rsidRPr="00823FD7" w:rsidRDefault="003F707F"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86DA7E" w14:textId="77777777" w:rsidR="003F707F" w:rsidRPr="00096500" w:rsidRDefault="003F707F" w:rsidP="00DB3296">
            <w:pPr>
              <w:spacing w:after="0" w:line="240" w:lineRule="auto"/>
            </w:pPr>
            <w:r>
              <w:t>Used for comparison by measuring and collecting data in ways that rely on shared units, scales, and conventions.</w:t>
            </w:r>
          </w:p>
        </w:tc>
        <w:tc>
          <w:tcPr>
            <w:tcW w:w="3920" w:type="dxa"/>
            <w:tcBorders>
              <w:top w:val="single" w:sz="4" w:space="0" w:color="auto"/>
              <w:left w:val="single" w:sz="4" w:space="0" w:color="auto"/>
              <w:bottom w:val="single" w:sz="4" w:space="0" w:color="auto"/>
              <w:right w:val="single" w:sz="4" w:space="0" w:color="auto"/>
            </w:tcBorders>
          </w:tcPr>
          <w:p w14:paraId="5978D928" w14:textId="77777777" w:rsidR="003F707F" w:rsidRPr="00451921" w:rsidRDefault="003F707F" w:rsidP="00DB3296">
            <w:pPr>
              <w:spacing w:after="0" w:line="240" w:lineRule="auto"/>
              <w:ind w:left="113"/>
            </w:pPr>
            <w:r>
              <w:t>Scientific knowledge informs engineering design. Engineers develop and improve tools and instruments scientists use to gather and compare data.</w:t>
            </w:r>
          </w:p>
        </w:tc>
      </w:tr>
      <w:tr w:rsidR="003F707F" w:rsidRPr="00451921" w14:paraId="2977E1E5"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1D4019FF" w14:textId="77777777" w:rsidR="003F707F" w:rsidRPr="00823FD7" w:rsidRDefault="003F707F"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320050" w14:textId="77777777" w:rsidR="003F707F" w:rsidRPr="0037052C" w:rsidRDefault="003F707F" w:rsidP="00DB3296">
            <w:pPr>
              <w:spacing w:after="0" w:line="240" w:lineRule="auto"/>
            </w:pPr>
            <w:r>
              <w:t>Used to extend scale, precision, and scope of investigations, including data analysis, modeling, and simulation.</w:t>
            </w:r>
          </w:p>
        </w:tc>
        <w:tc>
          <w:tcPr>
            <w:tcW w:w="3920" w:type="dxa"/>
            <w:tcBorders>
              <w:top w:val="single" w:sz="4" w:space="0" w:color="auto"/>
              <w:left w:val="single" w:sz="4" w:space="0" w:color="auto"/>
              <w:bottom w:val="single" w:sz="4" w:space="0" w:color="auto"/>
              <w:right w:val="single" w:sz="4" w:space="0" w:color="auto"/>
            </w:tcBorders>
          </w:tcPr>
          <w:p w14:paraId="7C42CB22" w14:textId="77777777" w:rsidR="003F707F" w:rsidRPr="00451921" w:rsidRDefault="003F707F" w:rsidP="00DB3296">
            <w:pPr>
              <w:spacing w:after="0" w:line="240" w:lineRule="auto"/>
              <w:ind w:left="115"/>
            </w:pPr>
            <w:r>
              <w:t>Science and engineering influence one another. Engineering challenges raise new questions, and science research supports improved technologies.</w:t>
            </w:r>
          </w:p>
        </w:tc>
      </w:tr>
      <w:tr w:rsidR="003F707F" w:rsidRPr="00133EF5" w14:paraId="51A5D4C0"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721E27C" w14:textId="77777777" w:rsidR="003F707F" w:rsidRPr="00823FD7" w:rsidRDefault="003F707F" w:rsidP="00DB3296">
            <w:pPr>
              <w:spacing w:after="0" w:line="240" w:lineRule="auto"/>
              <w:jc w:val="center"/>
            </w:pPr>
            <w:r w:rsidRPr="00823FD7">
              <w:lastRenderedPageBreak/>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9FA9625" w14:textId="77777777" w:rsidR="003F707F" w:rsidRPr="00AE0E4C" w:rsidRDefault="003F707F" w:rsidP="00DB3296">
            <w:pPr>
              <w:spacing w:after="0" w:line="240" w:lineRule="auto"/>
            </w:pPr>
            <w:r>
              <w:t>Used as integrated technological systems to investigate complex phenomena across large or small scales and large data sets.</w:t>
            </w:r>
          </w:p>
        </w:tc>
        <w:tc>
          <w:tcPr>
            <w:tcW w:w="3920" w:type="dxa"/>
            <w:tcBorders>
              <w:top w:val="single" w:sz="4" w:space="0" w:color="auto"/>
              <w:left w:val="single" w:sz="4" w:space="0" w:color="auto"/>
              <w:bottom w:val="single" w:sz="4" w:space="0" w:color="auto"/>
              <w:right w:val="single" w:sz="4" w:space="0" w:color="auto"/>
            </w:tcBorders>
          </w:tcPr>
          <w:p w14:paraId="4D5F073F" w14:textId="77777777" w:rsidR="003F707F" w:rsidRPr="00133EF5" w:rsidRDefault="003F707F" w:rsidP="00DB3296">
            <w:pPr>
              <w:spacing w:after="0" w:line="240" w:lineRule="auto"/>
              <w:ind w:left="115"/>
            </w:pPr>
            <w:r>
              <w:t>Science and engineering work together in coordinated research and development teams that involve multiple disciplines and considerations.</w:t>
            </w:r>
          </w:p>
        </w:tc>
      </w:tr>
    </w:tbl>
    <w:p w14:paraId="61DFB3EC" w14:textId="77777777" w:rsidR="003F707F" w:rsidRDefault="003F707F" w:rsidP="003F707F">
      <w:pPr>
        <w:spacing w:before="240"/>
      </w:pPr>
      <w:r w:rsidRPr="009932EB">
        <w:t>Across the grade bands, students develop a clearer understanding of how science, engineering, and technology advance together through an ongoing back-and-forth.</w:t>
      </w:r>
      <w:r>
        <w:t xml:space="preserve"> In this progression, technologies refer to any objects, devices, or systems that people use with a purpose. These range from simply systems, from placing rocks to record the positions of shadows, to advanced technologies such as computers to analyze large data sets or run simulations of complicated systems. Providing students with opportunities to use various technologies deepens their understanding of how scientific concepts are applied and how the tools enhance human abilities, but the knowledge of how to operate various tools is not the focus of the standard. </w:t>
      </w:r>
    </w:p>
    <w:p w14:paraId="5E064D55" w14:textId="77777777" w:rsidR="003F707F" w:rsidRDefault="003F707F" w:rsidP="003F707F">
      <w:r w:rsidRPr="00BC7804">
        <w:t xml:space="preserve">In </w:t>
      </w:r>
      <w:r>
        <w:t>early elementary grades</w:t>
      </w:r>
      <w:r w:rsidRPr="00BC7804">
        <w:t>,</w:t>
      </w:r>
      <w:r>
        <w:t xml:space="preserve"> students use tools that help them notice things they may not see otherwise by</w:t>
      </w:r>
      <w:r w:rsidRPr="00BC7804">
        <w:t xml:space="preserve"> extend</w:t>
      </w:r>
      <w:r>
        <w:t>ing</w:t>
      </w:r>
      <w:r w:rsidRPr="00BC7804">
        <w:t xml:space="preserve"> students’ senses or making interactions easier to observe</w:t>
      </w:r>
      <w:r>
        <w:t>. These tools</w:t>
      </w:r>
      <w:r w:rsidRPr="00BC7804">
        <w:t xml:space="preserve"> do not require standardized measurement</w:t>
      </w:r>
      <w:r>
        <w:t>s</w:t>
      </w:r>
      <w:r w:rsidRPr="00BC7804">
        <w:t xml:space="preserve"> or complex interpretation.</w:t>
      </w:r>
      <w:r>
        <w:t xml:space="preserve"> For example, hand lenses help students </w:t>
      </w:r>
      <w:r w:rsidRPr="00BC7804">
        <w:t xml:space="preserve">look more closely at objects, magnets to explore attraction and repulsion, ramps </w:t>
      </w:r>
      <w:r>
        <w:t>allow them to</w:t>
      </w:r>
      <w:r w:rsidRPr="00BC7804">
        <w:t xml:space="preserve"> observe motion, or containers </w:t>
      </w:r>
      <w:r>
        <w:t>help them explore the behaviors of liquids</w:t>
      </w:r>
      <w:r w:rsidRPr="00BC7804">
        <w:t>. These tools help students notice patterns and differences, but they do not produce data that must be interpreted using shared units or scales.</w:t>
      </w:r>
    </w:p>
    <w:p w14:paraId="32D1A599" w14:textId="77777777" w:rsidR="003F707F" w:rsidRDefault="003F707F" w:rsidP="003F707F">
      <w:r w:rsidRPr="002D5A4F">
        <w:t xml:space="preserve">In upper elementary, students begin using tools and instruments that support measurement and comparison, allowing observations to be recorded and shared. </w:t>
      </w:r>
      <w:r>
        <w:t>Instruments such as microscopes and graduated cylinders allow students to apply their developing understanding of the behavior of light or standardized units of measure. Similar</w:t>
      </w:r>
      <w:r w:rsidRPr="002D5A4F">
        <w:t xml:space="preserve"> </w:t>
      </w:r>
      <w:r>
        <w:t xml:space="preserve">tools </w:t>
      </w:r>
      <w:r w:rsidRPr="002D5A4F">
        <w:t>help students see that scientific knowledge informs engineering design, and that engineering improves the tools scientists use. Measurements allow students to compare results across investigations and to justify decisions using data rather than informal observation alone. At this level, students begin to recognize that science and engineering support one another through the development and use of increasingly reliable technologies.</w:t>
      </w:r>
    </w:p>
    <w:p w14:paraId="2FCAB1C1" w14:textId="77777777" w:rsidR="003F707F" w:rsidRDefault="003F707F" w:rsidP="003F707F">
      <w:r>
        <w:t>In middle school, students begin using technologies that increase the precision of measurements and allow them to represent systems in diverse ways. Tools such as motion sensors or pressure probes help students to detect changes that are small to notice or occur too quickly to measure reliably. Computers are then used to record, analyze, or visualize the digital information collected by these devices. It is especially meaningful for students to encounter situations where limited precision makes it difficult to make a design decision. For example, two solutions that may appear to perform similarly until more precise measurements reveal significant differences. Precision in manufacturing is a critical component of producing increasingly sensitive devices. Experiences like these help</w:t>
      </w:r>
      <w:r w:rsidRPr="00440FE0">
        <w:t xml:space="preserve"> students see that</w:t>
      </w:r>
      <w:r>
        <w:t xml:space="preserve"> engineering problem solving </w:t>
      </w:r>
      <w:r w:rsidRPr="00440FE0">
        <w:t xml:space="preserve">often raises new scientific questions, and that scientific research supports the </w:t>
      </w:r>
      <w:r w:rsidRPr="00440FE0">
        <w:lastRenderedPageBreak/>
        <w:t>development of improved technologies. At this level, the ongoing back-and-forth between science and engineering becomes explicit, as advances in one continually shape progress in the other.</w:t>
      </w:r>
      <w:r>
        <w:t xml:space="preserve"> </w:t>
      </w:r>
    </w:p>
    <w:p w14:paraId="0E12046B" w14:textId="77777777" w:rsidR="003F707F" w:rsidRPr="002D5A4F" w:rsidRDefault="003F707F" w:rsidP="003F707F">
      <w:r w:rsidRPr="00A75AB2">
        <w:t xml:space="preserve">By high school, students recognize that many scientific and engineering problems require coordinated work among teams of people using integrated technological systems. Phenomena such as weather modeling or medical imaging illustrate how scientific understanding, engineering design, and advanced technologies develop together within research and development efforts. At this level, the interaction between science and engineering is understood not only through the tools that are used, but </w:t>
      </w:r>
      <w:r>
        <w:t>also</w:t>
      </w:r>
      <w:r w:rsidRPr="00A75AB2">
        <w:t xml:space="preserve"> through the ways scientists, engineers, and other specialists collaborate to investigate complex systems and develop solutions.</w:t>
      </w:r>
    </w:p>
    <w:p w14:paraId="64404566" w14:textId="77777777" w:rsidR="003F707F" w:rsidRDefault="003F707F" w:rsidP="003F707F">
      <w:r>
        <w:rPr>
          <w:b/>
          <w:i/>
          <w:iCs/>
        </w:rPr>
        <w:pict w14:anchorId="4B0C9662">
          <v:rect id="_x0000_i1025" style="width:0;height:1.5pt" o:hralign="center" o:hrstd="t" o:hr="t" fillcolor="#a0a0a0" stroked="f"/>
        </w:pict>
      </w:r>
    </w:p>
    <w:p w14:paraId="10B353AB" w14:textId="77777777" w:rsidR="003F707F" w:rsidRDefault="003F707F" w:rsidP="003F707F">
      <w:pPr>
        <w:rPr>
          <w:b/>
          <w:color w:val="5D7975"/>
          <w:spacing w:val="-20"/>
          <w:sz w:val="36"/>
          <w:szCs w:val="36"/>
        </w:rPr>
      </w:pPr>
      <w:r>
        <w:br w:type="page"/>
      </w:r>
    </w:p>
    <w:p w14:paraId="4A9D7307" w14:textId="77777777" w:rsidR="003F707F" w:rsidRDefault="003F707F" w:rsidP="003F707F">
      <w:pPr>
        <w:pStyle w:val="Subtitle"/>
      </w:pPr>
      <w:r>
        <w:lastRenderedPageBreak/>
        <w:t xml:space="preserve">K-2 </w:t>
      </w:r>
      <w:r w:rsidRPr="00810C4D">
        <w:t>Standards</w:t>
      </w:r>
    </w:p>
    <w:p w14:paraId="1552BE52" w14:textId="77777777" w:rsidR="003F707F" w:rsidRPr="00356AD8" w:rsidRDefault="003F707F" w:rsidP="003F707F">
      <w:pPr>
        <w:pStyle w:val="IntenseQuote"/>
      </w:pPr>
      <w:r>
        <w:t xml:space="preserve">By the end of grade 2. People encounter questions about the natural world every day. There are many types of tools produced by engineering that can be used in science to help answer these questions through observation or measurement. Observations and measurements are also used in engineering to help test and refine design ideas. – </w:t>
      </w:r>
      <w:bookmarkStart w:id="3" w:name="_Int_C7JlSrfr"/>
      <w:r>
        <w:t>NRC</w:t>
      </w:r>
      <w:bookmarkEnd w:id="3"/>
      <w:r>
        <w:t>, 2012</w:t>
      </w:r>
    </w:p>
    <w:p w14:paraId="225BFD0C" w14:textId="77777777" w:rsidR="003F707F" w:rsidRDefault="003F707F" w:rsidP="003F707F">
      <w:pPr>
        <w:pStyle w:val="Heading2"/>
      </w:pPr>
      <w:r>
        <w:t>Progression Across Grade Bands</w:t>
      </w:r>
    </w:p>
    <w:p w14:paraId="3E07841C" w14:textId="77777777" w:rsidR="003F707F" w:rsidRPr="00CD2D09" w:rsidRDefault="003F707F" w:rsidP="003F707F">
      <w:r w:rsidRPr="00CD2D09">
        <w:t>Curiosity and creativity are common qualities among young students, and they are also essential to both scientists and engineers. Scientists rely on curiosity to ask and answer questions about the natural world. Engineers use creativity to design and improve solutions to problems. In early grades, both science and engineering build on careful observation of what students can see, feel, hear, and compare in their everyday experiences.</w:t>
      </w:r>
    </w:p>
    <w:p w14:paraId="4163FC57" w14:textId="77777777" w:rsidR="003F707F" w:rsidRPr="00CD2D09" w:rsidRDefault="003F707F" w:rsidP="003F707F">
      <w:r w:rsidRPr="00CD2D09">
        <w:t>At this grade band, students learn that both scientists and engineers use observations, even though they may use them for varied reasons. Scientists may use tools such as hand lenses to notice details or patterns, such as parts of a flower. Engineers may use simple tools, such as pan balances, to compare the weight of assorted designs using non-standard units like cubes or blocks. In both cases, tools help students make observations that would be harder to make without them. Although this component idea later emphasizes how technologies connect science and engineering, in K–2 the focus is on their shared use of tools to make and record observations.</w:t>
      </w:r>
    </w:p>
    <w:p w14:paraId="33D46B1A" w14:textId="77777777" w:rsidR="003F707F" w:rsidRPr="00CD2D09" w:rsidRDefault="003F707F" w:rsidP="003F707F">
      <w:r w:rsidRPr="00CD2D09">
        <w:t>The tools used at this grade band are developmentally appropriate and do not require formal measurement or complex explanations. They help students focus on noticing similarities, differences, and changes rather than calculating numbers. The intent of this component idea is for students to gain experience using a variety of simple tools as part of observing and testing ideas</w:t>
      </w:r>
      <w:r>
        <w:t xml:space="preserve">. Classifying tools or </w:t>
      </w:r>
      <w:r w:rsidRPr="00CD2D09">
        <w:t>explain</w:t>
      </w:r>
      <w:r>
        <w:t>ing</w:t>
      </w:r>
      <w:r w:rsidRPr="00CD2D09">
        <w:t xml:space="preserve"> in detail how they work</w:t>
      </w:r>
      <w:r>
        <w:t xml:space="preserve"> are not central to this component idea</w:t>
      </w:r>
      <w:r w:rsidRPr="00CD2D09">
        <w:t>. These experiences lay the foundation for later learning about measurement, instruments, and more advanced technologies.</w:t>
      </w:r>
    </w:p>
    <w:p w14:paraId="771D8195" w14:textId="77777777" w:rsidR="003F707F" w:rsidRPr="009F0683" w:rsidRDefault="003F707F" w:rsidP="003F707F">
      <w:pPr>
        <w:pStyle w:val="Heading2"/>
        <w:rPr>
          <w:b w:val="0"/>
          <w:bCs w:val="0"/>
          <w:i/>
        </w:rPr>
      </w:pPr>
      <w:r>
        <w:t>2025 Standards: K.ETS2.1, 2.ETS2.1</w:t>
      </w:r>
    </w:p>
    <w:p w14:paraId="420139B9" w14:textId="77777777" w:rsidR="003F707F" w:rsidRDefault="003F707F" w:rsidP="003F707F">
      <w:pPr>
        <w:rPr>
          <w:b/>
          <w:i/>
          <w:iCs/>
        </w:rPr>
      </w:pPr>
      <w:bookmarkStart w:id="4" w:name="K_ETS2_1"/>
      <w:r w:rsidRPr="74C540DF">
        <w:rPr>
          <w:b/>
          <w:i/>
          <w:iCs/>
        </w:rPr>
        <w:t xml:space="preserve">K.ETS2.1 </w:t>
      </w:r>
      <w:bookmarkEnd w:id="4"/>
      <w:r w:rsidRPr="74C540DF">
        <w:rPr>
          <w:b/>
          <w:i/>
          <w:iCs/>
        </w:rPr>
        <w:t>- Use appropriate tools (e.g., magnifying glass, rain gauge, basic balance scale) to make observations and answer testable scientific questions.</w:t>
      </w:r>
    </w:p>
    <w:p w14:paraId="44104D24" w14:textId="77777777" w:rsidR="003F707F" w:rsidRPr="00A507FC" w:rsidRDefault="003F707F" w:rsidP="003F707F">
      <w:pPr>
        <w:rPr>
          <w:u w:val="single"/>
        </w:rPr>
      </w:pPr>
      <w:r>
        <w:rPr>
          <w:u w:val="single"/>
        </w:rPr>
        <w:t>Big Ideas:</w:t>
      </w:r>
    </w:p>
    <w:p w14:paraId="406C3D3D" w14:textId="77777777" w:rsidR="003F707F" w:rsidRPr="00D63DFA" w:rsidRDefault="003F707F" w:rsidP="003F707F">
      <w:pPr>
        <w:rPr>
          <w:i/>
          <w:iCs/>
        </w:rPr>
      </w:pPr>
      <w:r>
        <w:t xml:space="preserve">All tools developed by humans are examples of technology. Scientists use diverse types of tools to make observations and measurements. </w:t>
      </w:r>
    </w:p>
    <w:p w14:paraId="13761ADD" w14:textId="77777777" w:rsidR="003F707F" w:rsidRPr="00C571D5" w:rsidRDefault="003F707F" w:rsidP="003F707F">
      <w:pPr>
        <w:rPr>
          <w:u w:val="single"/>
        </w:rPr>
      </w:pPr>
      <w:r w:rsidRPr="00447991">
        <w:rPr>
          <w:u w:val="single"/>
        </w:rPr>
        <w:t>Scientific Ideas:</w:t>
      </w:r>
    </w:p>
    <w:p w14:paraId="34F151A0" w14:textId="77777777" w:rsidR="003F707F" w:rsidRDefault="003F707F" w:rsidP="003F707F">
      <w:pPr>
        <w:pStyle w:val="ListParagraph"/>
        <w:numPr>
          <w:ilvl w:val="0"/>
          <w:numId w:val="7"/>
        </w:numPr>
      </w:pPr>
      <w:r>
        <w:lastRenderedPageBreak/>
        <w:t>The main thing that scientists do is to ask and answer questions.</w:t>
      </w:r>
    </w:p>
    <w:p w14:paraId="28D52997" w14:textId="77777777" w:rsidR="003F707F" w:rsidRDefault="003F707F" w:rsidP="003F707F">
      <w:pPr>
        <w:pStyle w:val="ListParagraph"/>
        <w:numPr>
          <w:ilvl w:val="0"/>
          <w:numId w:val="7"/>
        </w:numPr>
      </w:pPr>
      <w:r>
        <w:t>Technology refers to any tool made by humans by applying scientific knowledge.</w:t>
      </w:r>
    </w:p>
    <w:p w14:paraId="14A93DC1" w14:textId="77777777" w:rsidR="003F707F" w:rsidRDefault="003F707F" w:rsidP="003F707F">
      <w:pPr>
        <w:pStyle w:val="ListParagraph"/>
        <w:numPr>
          <w:ilvl w:val="0"/>
          <w:numId w:val="7"/>
        </w:numPr>
      </w:pPr>
      <w:r>
        <w:t>Tools often incorporate some sort of scientific understanding in their design (e.g., magnifiers improved when people understood that polishing a surface could improve its transparency).</w:t>
      </w:r>
    </w:p>
    <w:p w14:paraId="3BB2DBEC" w14:textId="77777777" w:rsidR="003F707F" w:rsidRDefault="003F707F" w:rsidP="003F707F">
      <w:pPr>
        <w:pStyle w:val="ListParagraph"/>
        <w:numPr>
          <w:ilvl w:val="0"/>
          <w:numId w:val="7"/>
        </w:numPr>
      </w:pPr>
      <w:r>
        <w:t xml:space="preserve">Scientists make and record observations to compare two different things or different events. </w:t>
      </w:r>
    </w:p>
    <w:p w14:paraId="57ABB929" w14:textId="77777777" w:rsidR="003F707F" w:rsidRDefault="003F707F" w:rsidP="003F707F">
      <w:pPr>
        <w:pStyle w:val="ListParagraph"/>
        <w:numPr>
          <w:ilvl w:val="0"/>
          <w:numId w:val="7"/>
        </w:numPr>
      </w:pPr>
      <w:r>
        <w:t>Measurements need to be made in a consistent way, even if non-standard units are used.</w:t>
      </w:r>
    </w:p>
    <w:p w14:paraId="71EB3E39" w14:textId="77777777" w:rsidR="003F707F" w:rsidRDefault="003F707F" w:rsidP="003F707F">
      <w:pPr>
        <w:pStyle w:val="ListParagraph"/>
        <w:numPr>
          <w:ilvl w:val="0"/>
          <w:numId w:val="7"/>
        </w:numPr>
      </w:pPr>
      <w:r>
        <w:t>Measurements include a value along with a non-standard unit for reference (e.g., the pencil is four paper clips long).</w:t>
      </w:r>
    </w:p>
    <w:p w14:paraId="68BEF2DC" w14:textId="77777777" w:rsidR="003F707F" w:rsidRDefault="003F707F" w:rsidP="003F707F">
      <w:pPr>
        <w:pStyle w:val="ListParagraph"/>
        <w:numPr>
          <w:ilvl w:val="0"/>
          <w:numId w:val="7"/>
        </w:numPr>
      </w:pPr>
      <w:r>
        <w:t xml:space="preserve">There are simple technologies that improve people’s senses. For example, people can use magnifiers to see minute details or cones to hear faint noises. </w:t>
      </w:r>
    </w:p>
    <w:p w14:paraId="0077E055" w14:textId="77777777" w:rsidR="003F707F" w:rsidRPr="00247E5C" w:rsidRDefault="003F707F" w:rsidP="003F707F">
      <w:pPr>
        <w:rPr>
          <w:u w:val="single"/>
        </w:rPr>
      </w:pPr>
      <w:r>
        <w:rPr>
          <w:u w:val="single"/>
        </w:rPr>
        <w:t>Example(s) of Common Student Ideas:</w:t>
      </w:r>
    </w:p>
    <w:p w14:paraId="11E5BA67" w14:textId="77777777" w:rsidR="003F707F" w:rsidRDefault="003F707F" w:rsidP="003F707F">
      <w:pPr>
        <w:pStyle w:val="ListParagraph"/>
        <w:numPr>
          <w:ilvl w:val="0"/>
          <w:numId w:val="6"/>
        </w:numPr>
      </w:pPr>
      <w:r>
        <w:t>Technology only refers to electronic devices like phones, tables, computers, etc.</w:t>
      </w:r>
    </w:p>
    <w:p w14:paraId="352CCAA0" w14:textId="77777777" w:rsidR="003F707F" w:rsidRDefault="003F707F" w:rsidP="003F707F">
      <w:pPr>
        <w:pStyle w:val="ListParagraph"/>
        <w:numPr>
          <w:ilvl w:val="0"/>
          <w:numId w:val="6"/>
        </w:numPr>
      </w:pPr>
      <w:r>
        <w:t>Using a tool means you are engineering, not doing science.</w:t>
      </w:r>
    </w:p>
    <w:p w14:paraId="12662CDD" w14:textId="77777777" w:rsidR="003F707F" w:rsidRDefault="003F707F" w:rsidP="003F707F">
      <w:pPr>
        <w:pStyle w:val="ListParagraph"/>
        <w:numPr>
          <w:ilvl w:val="0"/>
          <w:numId w:val="6"/>
        </w:numPr>
      </w:pPr>
      <w:r>
        <w:t>Measuring always means using a ruler.</w:t>
      </w:r>
    </w:p>
    <w:p w14:paraId="74D3D61D" w14:textId="77777777" w:rsidR="003F707F" w:rsidRPr="000646D6" w:rsidRDefault="003F707F" w:rsidP="003F707F">
      <w:pPr>
        <w:rPr>
          <w:b/>
          <w:bCs w:val="0"/>
          <w:i/>
          <w:iCs/>
        </w:rPr>
      </w:pPr>
      <w:bookmarkStart w:id="5" w:name="G2_ETS2_1"/>
      <w:r w:rsidRPr="00F61A7B">
        <w:rPr>
          <w:b/>
          <w:i/>
          <w:iCs/>
        </w:rPr>
        <w:t>2.ETS2.1</w:t>
      </w:r>
      <w:r>
        <w:rPr>
          <w:b/>
          <w:i/>
          <w:iCs/>
        </w:rPr>
        <w:t xml:space="preserve"> </w:t>
      </w:r>
      <w:bookmarkEnd w:id="5"/>
      <w:r>
        <w:rPr>
          <w:b/>
          <w:i/>
          <w:iCs/>
        </w:rPr>
        <w:t xml:space="preserve">- </w:t>
      </w:r>
      <w:r w:rsidRPr="00450BEF">
        <w:rPr>
          <w:b/>
          <w:i/>
          <w:iCs/>
        </w:rPr>
        <w:t>Use appropriate tools to make observations, record data, and refine design ideas.</w:t>
      </w:r>
    </w:p>
    <w:p w14:paraId="7DCA0517" w14:textId="77777777" w:rsidR="003F707F" w:rsidRPr="00532B8D" w:rsidRDefault="003F707F" w:rsidP="003F707F">
      <w:pPr>
        <w:rPr>
          <w:u w:val="single"/>
        </w:rPr>
      </w:pPr>
      <w:r w:rsidRPr="05131B82">
        <w:rPr>
          <w:u w:val="single"/>
        </w:rPr>
        <w:t xml:space="preserve">Big Ideas: </w:t>
      </w:r>
    </w:p>
    <w:p w14:paraId="4A3230D3" w14:textId="77777777" w:rsidR="003F707F" w:rsidRPr="00D63DFA" w:rsidRDefault="003F707F" w:rsidP="003F707F">
      <w:pPr>
        <w:rPr>
          <w:i/>
          <w:iCs/>
        </w:rPr>
      </w:pPr>
      <w:r>
        <w:t xml:space="preserve">All tools are examples of technology. Engineers use diverse types of tools to make observations, record information and improve their design ideas. </w:t>
      </w:r>
    </w:p>
    <w:p w14:paraId="0287F708" w14:textId="77777777" w:rsidR="003F707F" w:rsidRPr="00C571D5" w:rsidRDefault="003F707F" w:rsidP="003F707F">
      <w:pPr>
        <w:rPr>
          <w:u w:val="single"/>
        </w:rPr>
      </w:pPr>
      <w:r w:rsidRPr="00447991">
        <w:rPr>
          <w:u w:val="single"/>
        </w:rPr>
        <w:t>Scientific Ideas:</w:t>
      </w:r>
    </w:p>
    <w:p w14:paraId="351CA25B" w14:textId="77777777" w:rsidR="003F707F" w:rsidRDefault="003F707F" w:rsidP="003F707F">
      <w:pPr>
        <w:pStyle w:val="ListParagraph"/>
        <w:numPr>
          <w:ilvl w:val="0"/>
          <w:numId w:val="7"/>
        </w:numPr>
      </w:pPr>
      <w:r>
        <w:t>The main thing that engineers do is to define and solve problems.</w:t>
      </w:r>
    </w:p>
    <w:p w14:paraId="268D5C99" w14:textId="77777777" w:rsidR="003F707F" w:rsidRDefault="003F707F" w:rsidP="003F707F">
      <w:pPr>
        <w:pStyle w:val="ListParagraph"/>
        <w:numPr>
          <w:ilvl w:val="0"/>
          <w:numId w:val="7"/>
        </w:numPr>
      </w:pPr>
      <w:r>
        <w:t>Technology refers to any tool made by humans by applying scientific knowledge.</w:t>
      </w:r>
    </w:p>
    <w:p w14:paraId="18261467" w14:textId="77777777" w:rsidR="003F707F" w:rsidRDefault="003F707F" w:rsidP="003F707F">
      <w:pPr>
        <w:pStyle w:val="ListParagraph"/>
        <w:numPr>
          <w:ilvl w:val="0"/>
          <w:numId w:val="7"/>
        </w:numPr>
      </w:pPr>
      <w:r>
        <w:t>Tools help engineers make observations that guide how a design can be changed or improved, including comparing two designs and how well they work.</w:t>
      </w:r>
    </w:p>
    <w:p w14:paraId="07E97D73" w14:textId="77777777" w:rsidR="003F707F" w:rsidRDefault="003F707F" w:rsidP="003F707F">
      <w:pPr>
        <w:pStyle w:val="ListParagraph"/>
        <w:numPr>
          <w:ilvl w:val="0"/>
          <w:numId w:val="7"/>
        </w:numPr>
      </w:pPr>
      <w:r>
        <w:t>Even simple tools often incorporate some sort of scientific understanding in their design. For example, the first magnifier required people to understand that polishing a surface could improve its transparency.</w:t>
      </w:r>
    </w:p>
    <w:p w14:paraId="237E69F0" w14:textId="77777777" w:rsidR="003F707F" w:rsidRDefault="003F707F" w:rsidP="003F707F">
      <w:pPr>
        <w:pStyle w:val="ListParagraph"/>
        <w:numPr>
          <w:ilvl w:val="0"/>
          <w:numId w:val="7"/>
        </w:numPr>
      </w:pPr>
      <w:r>
        <w:t>Engineers can use a tool even if they do not completely understand the science that explains how it works.</w:t>
      </w:r>
    </w:p>
    <w:p w14:paraId="43B2E8C4" w14:textId="77777777" w:rsidR="003F707F" w:rsidRDefault="003F707F" w:rsidP="003F707F">
      <w:pPr>
        <w:pStyle w:val="ListParagraph"/>
        <w:numPr>
          <w:ilvl w:val="0"/>
          <w:numId w:val="7"/>
        </w:numPr>
      </w:pPr>
      <w:r>
        <w:t xml:space="preserve">Scientists make and record measurements to compare two different things or different events. </w:t>
      </w:r>
    </w:p>
    <w:p w14:paraId="4198731B" w14:textId="77777777" w:rsidR="003F707F" w:rsidRDefault="003F707F" w:rsidP="003F707F">
      <w:pPr>
        <w:pStyle w:val="ListParagraph"/>
        <w:numPr>
          <w:ilvl w:val="0"/>
          <w:numId w:val="7"/>
        </w:numPr>
      </w:pPr>
      <w:r>
        <w:t>Measurements need to be made in a consistent way, even if non-standard units are used.</w:t>
      </w:r>
    </w:p>
    <w:p w14:paraId="1084ACBA" w14:textId="77777777" w:rsidR="003F707F" w:rsidRDefault="003F707F" w:rsidP="003F707F">
      <w:pPr>
        <w:ind w:left="360"/>
      </w:pPr>
    </w:p>
    <w:p w14:paraId="4CE30DD9" w14:textId="77777777" w:rsidR="003F707F" w:rsidRDefault="003F707F" w:rsidP="003F707F">
      <w:pPr>
        <w:pStyle w:val="ListParagraph"/>
        <w:numPr>
          <w:ilvl w:val="0"/>
          <w:numId w:val="7"/>
        </w:numPr>
      </w:pPr>
      <w:r>
        <w:lastRenderedPageBreak/>
        <w:t xml:space="preserve">Measurements include a value along with a unit of measure. For example, the length of a pencil is four paperclips or </w:t>
      </w:r>
      <w:bookmarkStart w:id="6" w:name="_Int_pja4cSg8"/>
      <w:r>
        <w:t>18cm</w:t>
      </w:r>
      <w:bookmarkEnd w:id="6"/>
      <w:r>
        <w:t>.</w:t>
      </w:r>
    </w:p>
    <w:p w14:paraId="3D97131A" w14:textId="77777777" w:rsidR="003F707F" w:rsidRDefault="003F707F" w:rsidP="003F707F">
      <w:pPr>
        <w:pStyle w:val="ListParagraph"/>
        <w:numPr>
          <w:ilvl w:val="0"/>
          <w:numId w:val="7"/>
        </w:numPr>
      </w:pPr>
      <w:r>
        <w:t>Objects that are used as non-standard units can vary – paper clips come in assorted sizes. Standard units of measure provide a widely understood reference with little to no variation.</w:t>
      </w:r>
    </w:p>
    <w:p w14:paraId="67C49B0B" w14:textId="77777777" w:rsidR="003F707F" w:rsidRDefault="003F707F" w:rsidP="003F707F">
      <w:pPr>
        <w:pStyle w:val="ListParagraph"/>
        <w:numPr>
          <w:ilvl w:val="0"/>
          <w:numId w:val="7"/>
        </w:numPr>
      </w:pPr>
      <w:r>
        <w:t xml:space="preserve">There are simple technologies that improve people’s senses. For example, people can use magnifiers to see minute details or cones to hear faint noises. </w:t>
      </w:r>
    </w:p>
    <w:p w14:paraId="7C7CE396" w14:textId="77777777" w:rsidR="003F707F" w:rsidRPr="00247E5C" w:rsidRDefault="003F707F" w:rsidP="003F707F">
      <w:pPr>
        <w:rPr>
          <w:u w:val="single"/>
        </w:rPr>
      </w:pPr>
      <w:r>
        <w:rPr>
          <w:u w:val="single"/>
        </w:rPr>
        <w:t>Example(s) of Common Student Ideas:</w:t>
      </w:r>
    </w:p>
    <w:p w14:paraId="5E33F597" w14:textId="77777777" w:rsidR="003F707F" w:rsidRDefault="003F707F" w:rsidP="003F707F">
      <w:pPr>
        <w:pStyle w:val="ListParagraph"/>
        <w:numPr>
          <w:ilvl w:val="0"/>
          <w:numId w:val="6"/>
        </w:numPr>
      </w:pPr>
      <w:r>
        <w:t>Technology only refers to electronic devices like phones, tables, computers, etc.</w:t>
      </w:r>
    </w:p>
    <w:p w14:paraId="0A6184B1" w14:textId="77777777" w:rsidR="003F707F" w:rsidRDefault="003F707F" w:rsidP="003F707F">
      <w:pPr>
        <w:pStyle w:val="ListParagraph"/>
        <w:numPr>
          <w:ilvl w:val="0"/>
          <w:numId w:val="6"/>
        </w:numPr>
      </w:pPr>
      <w:r>
        <w:t>Only scientists ask questions.</w:t>
      </w:r>
    </w:p>
    <w:p w14:paraId="5A2C1DD1" w14:textId="77777777" w:rsidR="003F707F" w:rsidRDefault="003F707F" w:rsidP="003F707F">
      <w:pPr>
        <w:pStyle w:val="ListParagraph"/>
        <w:numPr>
          <w:ilvl w:val="0"/>
          <w:numId w:val="6"/>
        </w:numPr>
      </w:pPr>
      <w:r>
        <w:t>Measuring always refers to figuring out the length of something.</w:t>
      </w:r>
    </w:p>
    <w:p w14:paraId="6980B882" w14:textId="77777777" w:rsidR="003F707F" w:rsidRDefault="003F707F" w:rsidP="003F707F">
      <w:pPr>
        <w:pStyle w:val="ListParagraph"/>
        <w:numPr>
          <w:ilvl w:val="0"/>
          <w:numId w:val="6"/>
        </w:numPr>
      </w:pPr>
      <w:r>
        <w:t>Trial-and-error is the only way to improve something.</w:t>
      </w:r>
    </w:p>
    <w:p w14:paraId="0A334E6A" w14:textId="77777777" w:rsidR="003F707F" w:rsidRDefault="003F707F" w:rsidP="003F707F">
      <w:pPr>
        <w:pStyle w:val="ListParagraph"/>
        <w:numPr>
          <w:ilvl w:val="0"/>
          <w:numId w:val="6"/>
        </w:numPr>
      </w:pPr>
      <w:r>
        <w:t>Weighing is different from measuring it.</w:t>
      </w:r>
    </w:p>
    <w:p w14:paraId="6D53DD4C" w14:textId="77777777" w:rsidR="003F707F" w:rsidRDefault="003F707F" w:rsidP="003F707F">
      <w:pPr>
        <w:pStyle w:val="Subtitle"/>
      </w:pPr>
      <w:r>
        <w:br w:type="page"/>
      </w:r>
      <w:r>
        <w:lastRenderedPageBreak/>
        <w:t>3-5 Standards</w:t>
      </w:r>
    </w:p>
    <w:p w14:paraId="455D8D91" w14:textId="77777777" w:rsidR="003F707F" w:rsidRPr="00356AD8" w:rsidRDefault="003F707F" w:rsidP="003F707F">
      <w:pPr>
        <w:pStyle w:val="IntenseQuote"/>
      </w:pPr>
      <w:r>
        <w:t xml:space="preserve">By the end of grade 5. </w:t>
      </w:r>
      <w:r w:rsidRPr="003A0921">
        <w:t>Tools and instruments (e.g., rulers, balances, thermometers, graduated cylinders, telescopes, microscopes) are used in scientific exploration to gather data and help answer questions about the natural world. Engineering design can develop and improve such technologies. Scientific discoveries about the natural world can often lead to new and improved technologies, which are developed through the engineering design process. Knowledge of relevant scientific concepts and research findings is important in engineering.</w:t>
      </w:r>
      <w:r>
        <w:t xml:space="preserve"> – NRC, 2012</w:t>
      </w:r>
    </w:p>
    <w:p w14:paraId="310CCF50" w14:textId="77777777" w:rsidR="003F707F" w:rsidRPr="002D149E" w:rsidRDefault="003F707F" w:rsidP="003F707F"/>
    <w:p w14:paraId="537A0F85" w14:textId="77777777" w:rsidR="003F707F" w:rsidRPr="00877DCA" w:rsidRDefault="003F707F" w:rsidP="003F707F">
      <w:pPr>
        <w:pStyle w:val="Heading2"/>
        <w:rPr>
          <w:rFonts w:asciiTheme="minorHAnsi" w:hAnsiTheme="minorHAnsi" w:cstheme="minorBidi"/>
          <w:color w:val="auto"/>
          <w:sz w:val="22"/>
          <w:szCs w:val="22"/>
        </w:rPr>
      </w:pPr>
      <w:r>
        <w:t>Progression Across Grade Bands</w:t>
      </w:r>
    </w:p>
    <w:p w14:paraId="0CB24AE5" w14:textId="77777777" w:rsidR="003F707F" w:rsidRPr="002C1359" w:rsidRDefault="003F707F" w:rsidP="003F707F">
      <w:r w:rsidRPr="002C1359">
        <w:t>By grades 3–5, students begin to move beyond informal observation and comparison to using measurement as a central way of making sense of the world. Students are introduced to standard units of measure and calibrated tools, which allow observations to be recorded in consistent ways. Using tools such as rulers, thermometers, balances, graduated cylinders, microscopes, or telescopes, students can collect data that can be compared across trials, shared with others, and revisited over time. Measurement allows both scientists and engineers to move from noticing differences to describing them more precisely.</w:t>
      </w:r>
    </w:p>
    <w:p w14:paraId="2EEFE40C" w14:textId="77777777" w:rsidR="003F707F" w:rsidRPr="002C1359" w:rsidRDefault="003F707F" w:rsidP="003F707F">
      <w:r w:rsidRPr="002C1359">
        <w:t>At this grade band, students also begin to see more clearly how science and engineering support one another through the development and use of technology. Scientific knowledge helps engineers design better tools by explaining how materials, light, motion, or energy behave. For example, understanding how light travels and bends through lenses has allowed engineers to design microscopes and telescopes that extend what people are able to observe. In turn, these technologies allow scientists to study objects and phenomena that could not be seen before, leading to new discoveries and new questions.</w:t>
      </w:r>
    </w:p>
    <w:p w14:paraId="440C6452" w14:textId="77777777" w:rsidR="003F707F" w:rsidRDefault="003F707F" w:rsidP="003F707F">
      <w:r w:rsidRPr="002C1359">
        <w:t>These interactions help students recognize that progress in science and engineering is not one-directional. Engineers rely on scientific knowledge to design and improve technologies, while scientists rely on those technologies to gather better evidence and expand what can be investigated. Through experiences with measurement and calibrated tools, students in grades 3–5 begin to understand how shared data and improved technologies connect scientific investigation and engineering design.</w:t>
      </w:r>
    </w:p>
    <w:p w14:paraId="2A716DF7" w14:textId="77777777" w:rsidR="003F707F" w:rsidRDefault="003F707F" w:rsidP="003F707F">
      <w:pPr>
        <w:pStyle w:val="Heading2"/>
        <w:rPr>
          <w:b w:val="0"/>
          <w:iCs w:val="0"/>
          <w:color w:val="auto"/>
          <w:sz w:val="21"/>
        </w:rPr>
      </w:pPr>
      <w:r w:rsidRPr="00150328">
        <w:rPr>
          <w:b w:val="0"/>
          <w:iCs w:val="0"/>
          <w:color w:val="auto"/>
          <w:sz w:val="21"/>
        </w:rPr>
        <w:t xml:space="preserve">At this grade band, the focus is not on learning </w:t>
      </w:r>
      <w:r>
        <w:rPr>
          <w:b w:val="0"/>
          <w:iCs w:val="0"/>
          <w:color w:val="auto"/>
          <w:sz w:val="21"/>
        </w:rPr>
        <w:t xml:space="preserve">the purpose for specific units </w:t>
      </w:r>
      <w:r w:rsidRPr="00150328">
        <w:rPr>
          <w:b w:val="0"/>
          <w:iCs w:val="0"/>
          <w:color w:val="auto"/>
          <w:sz w:val="21"/>
        </w:rPr>
        <w:t xml:space="preserve">of measure or converting between units (for example, that </w:t>
      </w:r>
      <w:proofErr w:type="gramStart"/>
      <w:r w:rsidRPr="00150328">
        <w:rPr>
          <w:b w:val="0"/>
          <w:iCs w:val="0"/>
          <w:color w:val="auto"/>
          <w:sz w:val="21"/>
        </w:rPr>
        <w:t>centimeters</w:t>
      </w:r>
      <w:proofErr w:type="gramEnd"/>
      <w:r w:rsidRPr="00150328">
        <w:rPr>
          <w:b w:val="0"/>
          <w:iCs w:val="0"/>
          <w:color w:val="auto"/>
          <w:sz w:val="21"/>
        </w:rPr>
        <w:t xml:space="preserve"> measure length or that one meter equals one hundred centimeters). Instead, the </w:t>
      </w:r>
      <w:r>
        <w:rPr>
          <w:b w:val="0"/>
          <w:iCs w:val="0"/>
          <w:color w:val="auto"/>
          <w:sz w:val="21"/>
        </w:rPr>
        <w:t>bigger</w:t>
      </w:r>
      <w:r w:rsidRPr="00150328">
        <w:rPr>
          <w:b w:val="0"/>
          <w:iCs w:val="0"/>
          <w:color w:val="auto"/>
          <w:sz w:val="21"/>
        </w:rPr>
        <w:t xml:space="preserve"> idea is that </w:t>
      </w:r>
      <w:r>
        <w:rPr>
          <w:b w:val="0"/>
          <w:iCs w:val="0"/>
          <w:color w:val="auto"/>
          <w:sz w:val="21"/>
        </w:rPr>
        <w:t xml:space="preserve">scientists and engineers can record, share, and compare results using </w:t>
      </w:r>
      <w:r w:rsidRPr="00150328">
        <w:rPr>
          <w:b w:val="0"/>
          <w:iCs w:val="0"/>
          <w:color w:val="auto"/>
          <w:sz w:val="21"/>
        </w:rPr>
        <w:t xml:space="preserve">standardized measures. Sharing results makes it </w:t>
      </w:r>
      <w:r w:rsidRPr="00150328">
        <w:rPr>
          <w:b w:val="0"/>
          <w:iCs w:val="0"/>
          <w:color w:val="auto"/>
          <w:sz w:val="21"/>
        </w:rPr>
        <w:lastRenderedPageBreak/>
        <w:t>possible for scientists to compare findings and for engineers to use scientific information when designing and improving solutions.</w:t>
      </w:r>
    </w:p>
    <w:p w14:paraId="5C945DD7" w14:textId="77777777" w:rsidR="003F707F" w:rsidRDefault="003F707F" w:rsidP="003F707F">
      <w:pPr>
        <w:pStyle w:val="Heading2"/>
      </w:pPr>
      <w:r>
        <w:t xml:space="preserve">2025 Standards: </w:t>
      </w:r>
      <w:bookmarkStart w:id="7" w:name="_Int_iTSX96Ac"/>
      <w:r>
        <w:t>5.ETS</w:t>
      </w:r>
      <w:bookmarkEnd w:id="7"/>
      <w:r>
        <w:t>2.1</w:t>
      </w:r>
    </w:p>
    <w:p w14:paraId="42E0FB63" w14:textId="77777777" w:rsidR="003F707F" w:rsidRDefault="003F707F" w:rsidP="003F707F">
      <w:pPr>
        <w:rPr>
          <w:b/>
          <w:i/>
          <w:iCs/>
        </w:rPr>
      </w:pPr>
      <w:bookmarkStart w:id="8" w:name="G5_ETS2_1"/>
      <w:r w:rsidRPr="00D56D9A">
        <w:rPr>
          <w:b/>
          <w:i/>
          <w:iCs/>
        </w:rPr>
        <w:t>5.ETS2.1</w:t>
      </w:r>
      <w:r>
        <w:rPr>
          <w:b/>
          <w:i/>
          <w:iCs/>
        </w:rPr>
        <w:t xml:space="preserve"> </w:t>
      </w:r>
      <w:bookmarkEnd w:id="8"/>
      <w:r>
        <w:rPr>
          <w:b/>
          <w:i/>
          <w:iCs/>
        </w:rPr>
        <w:t xml:space="preserve">- </w:t>
      </w:r>
      <w:r w:rsidRPr="002A526B">
        <w:rPr>
          <w:b/>
          <w:i/>
          <w:iCs/>
        </w:rPr>
        <w:t>Use appropriat</w:t>
      </w:r>
      <w:r>
        <w:rPr>
          <w:b/>
          <w:i/>
          <w:iCs/>
        </w:rPr>
        <w:t>e</w:t>
      </w:r>
      <w:r w:rsidRPr="002A526B">
        <w:rPr>
          <w:b/>
          <w:i/>
          <w:iCs/>
        </w:rPr>
        <w:t xml:space="preserve"> tools to make measurements and answer testable questions.</w:t>
      </w:r>
    </w:p>
    <w:p w14:paraId="4C18EF96" w14:textId="77777777" w:rsidR="003F707F" w:rsidRDefault="003F707F" w:rsidP="003F707F">
      <w:pPr>
        <w:rPr>
          <w:bCs w:val="0"/>
          <w:u w:val="single"/>
        </w:rPr>
      </w:pPr>
      <w:r w:rsidRPr="00261611">
        <w:rPr>
          <w:bCs w:val="0"/>
          <w:u w:val="single"/>
        </w:rPr>
        <w:t>Big Ideas:</w:t>
      </w:r>
    </w:p>
    <w:p w14:paraId="73AC3989" w14:textId="77777777" w:rsidR="003F707F" w:rsidRPr="00261611" w:rsidRDefault="003F707F" w:rsidP="003F707F">
      <w:pPr>
        <w:rPr>
          <w:bCs w:val="0"/>
        </w:rPr>
      </w:pPr>
      <w:r>
        <w:rPr>
          <w:bCs w:val="0"/>
        </w:rPr>
        <w:t>Scientists and engineers use measurement tools to collect data that helps answer questions and guide decisions.</w:t>
      </w:r>
    </w:p>
    <w:p w14:paraId="31283A20" w14:textId="77777777" w:rsidR="003F707F" w:rsidRDefault="003F707F" w:rsidP="003F707F">
      <w:pPr>
        <w:rPr>
          <w:bCs w:val="0"/>
          <w:u w:val="single"/>
        </w:rPr>
      </w:pPr>
      <w:r w:rsidRPr="00261611">
        <w:rPr>
          <w:bCs w:val="0"/>
          <w:u w:val="single"/>
        </w:rPr>
        <w:t>Scientific Ideas:</w:t>
      </w:r>
    </w:p>
    <w:p w14:paraId="6F4AB31E" w14:textId="77777777" w:rsidR="003F707F" w:rsidRDefault="003F707F" w:rsidP="003F707F">
      <w:pPr>
        <w:pStyle w:val="ListParagraph"/>
        <w:numPr>
          <w:ilvl w:val="0"/>
          <w:numId w:val="6"/>
        </w:numPr>
        <w:rPr>
          <w:bCs w:val="0"/>
        </w:rPr>
      </w:pPr>
      <w:r>
        <w:rPr>
          <w:bCs w:val="0"/>
        </w:rPr>
        <w:t>Technology includes tools that are used to make measurements in consistent ways. (e.g., measuring in standard units like grams).</w:t>
      </w:r>
    </w:p>
    <w:p w14:paraId="1FC66968" w14:textId="77777777" w:rsidR="003F707F" w:rsidRDefault="003F707F" w:rsidP="003F707F">
      <w:pPr>
        <w:pStyle w:val="ListParagraph"/>
        <w:numPr>
          <w:ilvl w:val="0"/>
          <w:numId w:val="6"/>
        </w:numPr>
        <w:rPr>
          <w:bCs w:val="0"/>
        </w:rPr>
      </w:pPr>
      <w:r>
        <w:rPr>
          <w:bCs w:val="0"/>
        </w:rPr>
        <w:t>Both scientists and engineers make measurements, but they may use them for different purposes.</w:t>
      </w:r>
    </w:p>
    <w:p w14:paraId="19C676A7" w14:textId="77777777" w:rsidR="003F707F" w:rsidRDefault="003F707F" w:rsidP="003F707F">
      <w:pPr>
        <w:pStyle w:val="ListParagraph"/>
        <w:numPr>
          <w:ilvl w:val="0"/>
          <w:numId w:val="6"/>
        </w:numPr>
        <w:rPr>
          <w:bCs w:val="0"/>
        </w:rPr>
      </w:pPr>
      <w:r>
        <w:rPr>
          <w:bCs w:val="0"/>
        </w:rPr>
        <w:t>Measurement tools rely on consistent scales (e.g., the kilogram was a real object that all measurement tools are calibrated from).</w:t>
      </w:r>
    </w:p>
    <w:p w14:paraId="6DC29D29" w14:textId="77777777" w:rsidR="003F707F" w:rsidRDefault="003F707F" w:rsidP="003F707F">
      <w:pPr>
        <w:pStyle w:val="ListParagraph"/>
        <w:numPr>
          <w:ilvl w:val="0"/>
          <w:numId w:val="6"/>
        </w:numPr>
        <w:rPr>
          <w:bCs w:val="0"/>
        </w:rPr>
      </w:pPr>
      <w:r>
        <w:rPr>
          <w:bCs w:val="0"/>
        </w:rPr>
        <w:t>Measurements can be recorded, shared, and compared, which allows both engineers and scientists to collaborate within and across disciplines.</w:t>
      </w:r>
    </w:p>
    <w:p w14:paraId="5E142C72" w14:textId="77777777" w:rsidR="003F707F" w:rsidRPr="002B3CF9" w:rsidRDefault="003F707F" w:rsidP="003F707F">
      <w:pPr>
        <w:pStyle w:val="ListParagraph"/>
        <w:numPr>
          <w:ilvl w:val="0"/>
          <w:numId w:val="6"/>
        </w:numPr>
        <w:rPr>
          <w:bCs w:val="0"/>
        </w:rPr>
      </w:pPr>
      <w:r>
        <w:rPr>
          <w:bCs w:val="0"/>
        </w:rPr>
        <w:t>Engineering benefits from scientific knowledge (e.g., tungsten was a better material for making the standard kilogram because it does not rust, like iron).</w:t>
      </w:r>
    </w:p>
    <w:p w14:paraId="46FA09AD" w14:textId="77777777" w:rsidR="003F707F" w:rsidRDefault="003F707F" w:rsidP="003F707F">
      <w:pPr>
        <w:rPr>
          <w:bCs w:val="0"/>
          <w:u w:val="single"/>
        </w:rPr>
      </w:pPr>
      <w:r w:rsidRPr="00261611">
        <w:rPr>
          <w:bCs w:val="0"/>
          <w:u w:val="single"/>
        </w:rPr>
        <w:t>Common Student Ideas:</w:t>
      </w:r>
    </w:p>
    <w:p w14:paraId="0151F9C8" w14:textId="77777777" w:rsidR="003F707F" w:rsidRDefault="003F707F" w:rsidP="003F707F">
      <w:pPr>
        <w:pStyle w:val="ListParagraph"/>
        <w:numPr>
          <w:ilvl w:val="0"/>
          <w:numId w:val="6"/>
        </w:numPr>
        <w:rPr>
          <w:bCs w:val="0"/>
        </w:rPr>
      </w:pPr>
      <w:r>
        <w:rPr>
          <w:bCs w:val="0"/>
        </w:rPr>
        <w:t>Only scientists take measurements.</w:t>
      </w:r>
    </w:p>
    <w:p w14:paraId="40E82F85" w14:textId="77777777" w:rsidR="003F707F" w:rsidRDefault="003F707F" w:rsidP="003F707F">
      <w:pPr>
        <w:pStyle w:val="ListParagraph"/>
        <w:numPr>
          <w:ilvl w:val="0"/>
          <w:numId w:val="6"/>
        </w:numPr>
        <w:rPr>
          <w:bCs w:val="0"/>
        </w:rPr>
      </w:pPr>
      <w:r>
        <w:rPr>
          <w:bCs w:val="0"/>
        </w:rPr>
        <w:t>Technology refers to electronic devices.</w:t>
      </w:r>
    </w:p>
    <w:p w14:paraId="2673CE32" w14:textId="77777777" w:rsidR="003F707F" w:rsidRPr="002B3CF9" w:rsidRDefault="003F707F" w:rsidP="003F707F">
      <w:pPr>
        <w:pStyle w:val="ListParagraph"/>
        <w:numPr>
          <w:ilvl w:val="0"/>
          <w:numId w:val="6"/>
        </w:numPr>
        <w:rPr>
          <w:bCs w:val="0"/>
        </w:rPr>
      </w:pPr>
      <w:r>
        <w:rPr>
          <w:bCs w:val="0"/>
        </w:rPr>
        <w:t xml:space="preserve">Engineers only use measurements when they are evaluating final solutions. </w:t>
      </w:r>
    </w:p>
    <w:p w14:paraId="43BA210A" w14:textId="77777777" w:rsidR="003F707F" w:rsidRDefault="003F707F" w:rsidP="003F707F">
      <w:pPr>
        <w:rPr>
          <w:rFonts w:asciiTheme="majorHAnsi" w:eastAsiaTheme="majorEastAsia" w:hAnsiTheme="majorHAnsi" w:cstheme="majorBidi"/>
          <w:color w:val="2F5496" w:themeColor="accent1" w:themeShade="BF"/>
          <w:sz w:val="32"/>
          <w:szCs w:val="32"/>
        </w:rPr>
      </w:pPr>
      <w:r>
        <w:br w:type="page"/>
      </w:r>
    </w:p>
    <w:p w14:paraId="56926468" w14:textId="77777777" w:rsidR="003F707F" w:rsidRDefault="003F707F" w:rsidP="003F707F">
      <w:pPr>
        <w:pStyle w:val="Subtitle"/>
      </w:pPr>
      <w:r>
        <w:lastRenderedPageBreak/>
        <w:t>6-8 Standards</w:t>
      </w:r>
    </w:p>
    <w:p w14:paraId="4922D993" w14:textId="77777777" w:rsidR="003F707F" w:rsidRPr="00356AD8" w:rsidRDefault="003F707F" w:rsidP="003F707F">
      <w:pPr>
        <w:pStyle w:val="IntenseQuote"/>
      </w:pPr>
      <w:r>
        <w:t xml:space="preserve">By the end of grade 8. Engineering advances have led to important discoveries in </w:t>
      </w:r>
      <w:bookmarkStart w:id="9" w:name="_Int_owx9qERi"/>
      <w:r>
        <w:t>virtually every</w:t>
      </w:r>
      <w:bookmarkEnd w:id="9"/>
      <w:r>
        <w:t xml:space="preserve"> field of science, and scientific discoveries have led to the development of entire industries and engineered systems. To design better technologies, new science may need to be explored (e.g., materials research prompted by desire for better batteries or solar cells, biological questions raised by medical problems). Technologies in turn extend the measurement, exploration, modeling, and computational capacity of scientific investigations. – NRC, 2012</w:t>
      </w:r>
    </w:p>
    <w:p w14:paraId="5901B68A" w14:textId="77777777" w:rsidR="003F707F" w:rsidRDefault="003F707F" w:rsidP="003F707F">
      <w:pPr>
        <w:pStyle w:val="Heading2"/>
      </w:pPr>
      <w:r>
        <w:t>Progression Across Grade Bands</w:t>
      </w:r>
    </w:p>
    <w:p w14:paraId="31C4B9AE" w14:textId="77777777" w:rsidR="003F707F" w:rsidRDefault="003F707F" w:rsidP="003F707F">
      <w:r w:rsidRPr="003A6BF5">
        <w:t>By the middle grades, students begin to use digital technologies that increase the precision of measurements and allow scientists and engineers to work at scales that are not possible with simple instruments alone. Sensors, probes, and computer-based tools make it possible to detect changes that are too small, too fast, or too complex to measure reliably by hand. These technologies also allow data to be recorded, stored, and analyzed in ways that reveal patterns and relationships that would otherwise be difficult to notice.</w:t>
      </w:r>
    </w:p>
    <w:p w14:paraId="6314111D" w14:textId="77777777" w:rsidR="003F707F" w:rsidRDefault="003F707F" w:rsidP="003F707F">
      <w:r w:rsidRPr="000B2F07">
        <w:t>At this grade band, students see more clearly how science and engineering interact through expanded technological capability. Engineers design and refine digital tools that collect and process data with greater precision, drawing on scientific knowledge about materials, energy, waves, and information. For example, scientific understanding that light includes both visible and invisible wavelengths has allowed engineers to design telescopes that use digital sensors and computer systems to detect, record, and represent light beyond what the human eye can see. Scientists then use these technologies to investigate new questions and refine explanations. In many cases, the need for more precise data or for understanding complex systems drives the development of modern technologies, which in turn makes further scientific investigation possible.</w:t>
      </w:r>
    </w:p>
    <w:p w14:paraId="13E17BA0" w14:textId="77777777" w:rsidR="003F707F" w:rsidRPr="00642874" w:rsidRDefault="003F707F" w:rsidP="003F707F">
      <w:r w:rsidRPr="00041BDD">
        <w:t>Instruction related to this component idea is most effective when it is embedded within science learning rather than taught in isolation. Standards from the science disciplines naturally lead students to investigate phenomena using technologies such as telescopes</w:t>
      </w:r>
      <w:r>
        <w:t xml:space="preserve"> (e.g., the light from distant galaxies)</w:t>
      </w:r>
      <w:r w:rsidRPr="00041BDD">
        <w:t xml:space="preserve"> or seismographs</w:t>
      </w:r>
      <w:r>
        <w:t xml:space="preserve"> (e.g., analyzing</w:t>
      </w:r>
      <w:r w:rsidRPr="00041BDD">
        <w:t xml:space="preserve"> patterns in seismic waves</w:t>
      </w:r>
      <w:r>
        <w:t>)</w:t>
      </w:r>
      <w:r w:rsidRPr="00041BDD">
        <w:t>. These moments provide meaningful opportunities to pause and consider how those technologies were developed. Teachers can support students in thinking about the scientific knowledge engineers have relied on to design or improve these tools, as well as how advances in technology have expanded what scientists are able to observe, measure, and explain. Framing ETS2.A in this way helps students see the reciprocal relationship between science and engineering without diverting attention from the core science ideas being studied.</w:t>
      </w:r>
    </w:p>
    <w:p w14:paraId="4C5066CA" w14:textId="77777777" w:rsidR="003F707F" w:rsidRDefault="003F707F" w:rsidP="003F707F">
      <w:pPr>
        <w:pStyle w:val="Heading2"/>
      </w:pPr>
      <w:r>
        <w:lastRenderedPageBreak/>
        <w:t xml:space="preserve">2025 Standards: </w:t>
      </w:r>
      <w:bookmarkStart w:id="10" w:name="_Int_DnPjSGAp"/>
      <w:r>
        <w:t>8.ETS</w:t>
      </w:r>
      <w:bookmarkEnd w:id="10"/>
      <w:r>
        <w:t xml:space="preserve">2.1 </w:t>
      </w:r>
    </w:p>
    <w:p w14:paraId="43844007" w14:textId="77777777" w:rsidR="003F707F" w:rsidRDefault="003F707F" w:rsidP="003F707F">
      <w:pPr>
        <w:rPr>
          <w:b/>
          <w:i/>
          <w:iCs/>
        </w:rPr>
      </w:pPr>
      <w:bookmarkStart w:id="11" w:name="G8_ETS2_1"/>
      <w:r w:rsidRPr="00731D9E">
        <w:rPr>
          <w:b/>
          <w:i/>
          <w:iCs/>
        </w:rPr>
        <w:t>8.ETS2.1</w:t>
      </w:r>
      <w:r>
        <w:rPr>
          <w:b/>
          <w:i/>
          <w:iCs/>
        </w:rPr>
        <w:t xml:space="preserve"> </w:t>
      </w:r>
      <w:bookmarkEnd w:id="11"/>
      <w:r>
        <w:rPr>
          <w:b/>
          <w:i/>
          <w:iCs/>
        </w:rPr>
        <w:t xml:space="preserve">- </w:t>
      </w:r>
      <w:r w:rsidRPr="00281FDB">
        <w:rPr>
          <w:b/>
          <w:i/>
          <w:iCs/>
        </w:rPr>
        <w:t>Research and communicate information to describe how data from technologies (e.g., telescopes, satellites, space probes, seismographs) provide information about Earth and objects in space and how those scientific discoveries have in turn led to improved technologies.</w:t>
      </w:r>
    </w:p>
    <w:p w14:paraId="439934EB" w14:textId="77777777" w:rsidR="003F707F" w:rsidRDefault="003F707F" w:rsidP="003F707F">
      <w:pPr>
        <w:rPr>
          <w:bCs w:val="0"/>
          <w:u w:val="single"/>
        </w:rPr>
      </w:pPr>
      <w:r w:rsidRPr="00261611">
        <w:rPr>
          <w:bCs w:val="0"/>
          <w:u w:val="single"/>
        </w:rPr>
        <w:t>Big Ideas:</w:t>
      </w:r>
    </w:p>
    <w:p w14:paraId="678FF62F" w14:textId="77777777" w:rsidR="003F707F" w:rsidRPr="008C15C7" w:rsidRDefault="003F707F" w:rsidP="003F707F">
      <w:pPr>
        <w:rPr>
          <w:bCs w:val="0"/>
        </w:rPr>
      </w:pPr>
      <w:r>
        <w:rPr>
          <w:bCs w:val="0"/>
        </w:rPr>
        <w:t>Scientific ideas and engineering advances depend on one another. Engineers design technologies that collect precise data and scientists use that data to develop explanations that, in turn, inform the design of improved technologies.</w:t>
      </w:r>
    </w:p>
    <w:p w14:paraId="18E4489C" w14:textId="77777777" w:rsidR="003F707F" w:rsidRDefault="003F707F" w:rsidP="003F707F">
      <w:pPr>
        <w:rPr>
          <w:bCs w:val="0"/>
          <w:u w:val="single"/>
        </w:rPr>
      </w:pPr>
      <w:r>
        <w:rPr>
          <w:bCs w:val="0"/>
          <w:u w:val="single"/>
        </w:rPr>
        <w:t>Scientific Ideas:</w:t>
      </w:r>
    </w:p>
    <w:p w14:paraId="08C252DB" w14:textId="77777777" w:rsidR="003F707F" w:rsidRDefault="003F707F" w:rsidP="003F707F">
      <w:pPr>
        <w:pStyle w:val="ListParagraph"/>
        <w:numPr>
          <w:ilvl w:val="0"/>
          <w:numId w:val="6"/>
        </w:numPr>
        <w:rPr>
          <w:bCs w:val="0"/>
        </w:rPr>
      </w:pPr>
      <w:r>
        <w:rPr>
          <w:bCs w:val="0"/>
        </w:rPr>
        <w:t>Technologies are tools that collect, record, and represent data in ways that extend human observation (e.g., seismographs record motion that is too fast or small to feel).</w:t>
      </w:r>
    </w:p>
    <w:p w14:paraId="21F1484B" w14:textId="77777777" w:rsidR="003F707F" w:rsidRDefault="003F707F" w:rsidP="003F707F">
      <w:pPr>
        <w:pStyle w:val="ListParagraph"/>
        <w:numPr>
          <w:ilvl w:val="0"/>
          <w:numId w:val="6"/>
        </w:numPr>
        <w:rPr>
          <w:bCs w:val="0"/>
        </w:rPr>
      </w:pPr>
      <w:r>
        <w:rPr>
          <w:bCs w:val="0"/>
        </w:rPr>
        <w:t>Increased precision allows scientists and engineers to find patterns and differences that would be hidden without the improved precision (e.g., digital sensors can measure slight changes in motion, pressure, or light intensity).</w:t>
      </w:r>
    </w:p>
    <w:p w14:paraId="406F2995" w14:textId="77777777" w:rsidR="003F707F" w:rsidRPr="00FE50DF" w:rsidRDefault="003F707F" w:rsidP="003F707F">
      <w:pPr>
        <w:pStyle w:val="ListParagraph"/>
        <w:numPr>
          <w:ilvl w:val="0"/>
          <w:numId w:val="6"/>
        </w:numPr>
        <w:rPr>
          <w:bCs w:val="0"/>
        </w:rPr>
      </w:pPr>
      <w:r>
        <w:rPr>
          <w:bCs w:val="0"/>
        </w:rPr>
        <w:t>Scientific knowledge guides the design and improvement of technologies by explaining how signals, materials, or energy behave (e.g., understand that light includes infrared and ultraviolet wavelengths enabled the development of digital telescope sensors).</w:t>
      </w:r>
    </w:p>
    <w:p w14:paraId="039B05C9" w14:textId="77777777" w:rsidR="003F707F" w:rsidRDefault="003F707F" w:rsidP="003F707F">
      <w:pPr>
        <w:pStyle w:val="ListParagraph"/>
        <w:numPr>
          <w:ilvl w:val="0"/>
          <w:numId w:val="6"/>
        </w:numPr>
        <w:rPr>
          <w:bCs w:val="0"/>
        </w:rPr>
      </w:pPr>
      <w:r>
        <w:rPr>
          <w:bCs w:val="0"/>
        </w:rPr>
        <w:t>The increased sensitivity of more precise tools often requires engineers to develop modern technologies to build these delicate tools (e.g., sensors may be too sensitive to be manufactured with necessary precision).</w:t>
      </w:r>
    </w:p>
    <w:p w14:paraId="6D399C86" w14:textId="77777777" w:rsidR="003F707F" w:rsidRDefault="003F707F" w:rsidP="003F707F">
      <w:pPr>
        <w:pStyle w:val="ListParagraph"/>
        <w:numPr>
          <w:ilvl w:val="0"/>
          <w:numId w:val="6"/>
        </w:numPr>
        <w:rPr>
          <w:bCs w:val="0"/>
        </w:rPr>
      </w:pPr>
      <w:r>
        <w:rPr>
          <w:bCs w:val="0"/>
        </w:rPr>
        <w:t>Engineers may envision solutions before science fully understands how the technology needed to build the solution (e.g., scientists may need to develop new materials to withstand the conditions to operate in space).</w:t>
      </w:r>
    </w:p>
    <w:p w14:paraId="5636BCD6" w14:textId="77777777" w:rsidR="003F707F" w:rsidRPr="004114B6" w:rsidRDefault="003F707F" w:rsidP="003F707F">
      <w:pPr>
        <w:pStyle w:val="ListParagraph"/>
        <w:numPr>
          <w:ilvl w:val="0"/>
          <w:numId w:val="6"/>
        </w:numPr>
        <w:rPr>
          <w:bCs w:val="0"/>
        </w:rPr>
      </w:pPr>
      <w:r>
        <w:rPr>
          <w:bCs w:val="0"/>
        </w:rPr>
        <w:t>Advances in science and engineering occur through an ongoing back and forth, rather than a one-way sequence.</w:t>
      </w:r>
    </w:p>
    <w:p w14:paraId="0CF736D6" w14:textId="77777777" w:rsidR="003F707F" w:rsidRDefault="003F707F" w:rsidP="003F707F">
      <w:pPr>
        <w:rPr>
          <w:bCs w:val="0"/>
          <w:u w:val="single"/>
        </w:rPr>
      </w:pPr>
      <w:r>
        <w:rPr>
          <w:bCs w:val="0"/>
          <w:u w:val="single"/>
        </w:rPr>
        <w:t>Common Student Ideas:</w:t>
      </w:r>
    </w:p>
    <w:p w14:paraId="02FF6219" w14:textId="77777777" w:rsidR="003F707F" w:rsidRDefault="003F707F" w:rsidP="003F707F">
      <w:pPr>
        <w:pStyle w:val="ListParagraph"/>
        <w:numPr>
          <w:ilvl w:val="0"/>
          <w:numId w:val="6"/>
        </w:numPr>
        <w:rPr>
          <w:bCs w:val="0"/>
        </w:rPr>
      </w:pPr>
      <w:r>
        <w:rPr>
          <w:bCs w:val="0"/>
        </w:rPr>
        <w:t>Devices like IR telescopes show us exactly what they are seeing, as opposed to processing information and creating a representation of that data.</w:t>
      </w:r>
    </w:p>
    <w:p w14:paraId="1A630EF5" w14:textId="77777777" w:rsidR="003F707F" w:rsidRDefault="003F707F" w:rsidP="003F707F">
      <w:pPr>
        <w:pStyle w:val="ListParagraph"/>
        <w:numPr>
          <w:ilvl w:val="0"/>
          <w:numId w:val="6"/>
        </w:numPr>
        <w:rPr>
          <w:bCs w:val="0"/>
        </w:rPr>
      </w:pPr>
      <w:r>
        <w:rPr>
          <w:bCs w:val="0"/>
        </w:rPr>
        <w:t>Scientists benefit from using modern technologies, but engineers do not gain anything from science.</w:t>
      </w:r>
    </w:p>
    <w:p w14:paraId="6541977C" w14:textId="77777777" w:rsidR="003F707F" w:rsidRDefault="003F707F" w:rsidP="003F707F">
      <w:pPr>
        <w:pStyle w:val="ListParagraph"/>
        <w:numPr>
          <w:ilvl w:val="0"/>
          <w:numId w:val="6"/>
        </w:numPr>
        <w:rPr>
          <w:bCs w:val="0"/>
        </w:rPr>
      </w:pPr>
      <w:r>
        <w:rPr>
          <w:bCs w:val="0"/>
        </w:rPr>
        <w:t>Technologies capture refined information, rather than systems designed based on scientific knowledge (e.g., the Hubble telescope relies on sensors, computers, and transmitters to send information to Earth).</w:t>
      </w:r>
    </w:p>
    <w:p w14:paraId="205D4FA8" w14:textId="77777777" w:rsidR="003F707F" w:rsidRDefault="003F707F" w:rsidP="003F707F">
      <w:pPr>
        <w:pStyle w:val="ListParagraph"/>
        <w:numPr>
          <w:ilvl w:val="0"/>
          <w:numId w:val="6"/>
        </w:numPr>
        <w:rPr>
          <w:bCs w:val="0"/>
        </w:rPr>
      </w:pPr>
      <w:r>
        <w:rPr>
          <w:bCs w:val="0"/>
        </w:rPr>
        <w:t>Digital tools are always better than non-digital tools.</w:t>
      </w:r>
    </w:p>
    <w:p w14:paraId="36C5B12E" w14:textId="77777777" w:rsidR="003F707F" w:rsidRDefault="003F707F" w:rsidP="003F707F">
      <w:pPr>
        <w:pStyle w:val="ListParagraph"/>
        <w:numPr>
          <w:ilvl w:val="0"/>
          <w:numId w:val="6"/>
        </w:numPr>
      </w:pPr>
      <w:r w:rsidRPr="00A70AA8">
        <w:rPr>
          <w:bCs w:val="0"/>
        </w:rPr>
        <w:t>Digital tools work the same way as non-digital alternatives (e.g., tools that measure small distances use tiny rulers).</w:t>
      </w:r>
      <w:r>
        <w:rPr>
          <w:b/>
          <w:i/>
          <w:iCs/>
        </w:rPr>
        <w:pict w14:anchorId="3CF206B1">
          <v:rect id="_x0000_i1026" style="width:0;height:1.5pt" o:hralign="center" o:hrstd="t" o:hr="t" fillcolor="#a0a0a0" stroked="f"/>
        </w:pict>
      </w:r>
    </w:p>
    <w:p w14:paraId="48722397" w14:textId="77777777" w:rsidR="00867A10" w:rsidRPr="003F707F" w:rsidRDefault="00867A10" w:rsidP="003F707F"/>
    <w:sectPr w:rsidR="00867A10" w:rsidRPr="003F707F">
      <w:headerReference w:type="even"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F94D0" w14:textId="77777777" w:rsidR="00A540F2" w:rsidRDefault="00A540F2" w:rsidP="00571536">
      <w:pPr>
        <w:spacing w:after="0" w:line="240" w:lineRule="auto"/>
      </w:pPr>
      <w:r>
        <w:separator/>
      </w:r>
    </w:p>
  </w:endnote>
  <w:endnote w:type="continuationSeparator" w:id="0">
    <w:p w14:paraId="6DD91865" w14:textId="77777777" w:rsidR="00A540F2" w:rsidRDefault="00A540F2" w:rsidP="00571536">
      <w:pPr>
        <w:spacing w:after="0" w:line="240" w:lineRule="auto"/>
      </w:pPr>
      <w:r>
        <w:continuationSeparator/>
      </w:r>
    </w:p>
  </w:endnote>
  <w:endnote w:type="continuationNotice" w:id="1">
    <w:p w14:paraId="0E54C3BD" w14:textId="77777777" w:rsidR="00A540F2" w:rsidRDefault="00A540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C31AC" w14:textId="77777777" w:rsidR="00A540F2" w:rsidRDefault="00A540F2" w:rsidP="00571536">
      <w:pPr>
        <w:spacing w:after="0" w:line="240" w:lineRule="auto"/>
      </w:pPr>
      <w:r>
        <w:separator/>
      </w:r>
    </w:p>
  </w:footnote>
  <w:footnote w:type="continuationSeparator" w:id="0">
    <w:p w14:paraId="18E92552" w14:textId="77777777" w:rsidR="00A540F2" w:rsidRDefault="00A540F2" w:rsidP="00571536">
      <w:pPr>
        <w:spacing w:after="0" w:line="240" w:lineRule="auto"/>
      </w:pPr>
      <w:r>
        <w:continuationSeparator/>
      </w:r>
    </w:p>
  </w:footnote>
  <w:footnote w:type="continuationNotice" w:id="1">
    <w:p w14:paraId="724EC16D" w14:textId="77777777" w:rsidR="00A540F2" w:rsidRDefault="00A540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157786CD" w:rsidR="00571536" w:rsidRDefault="003F707F">
    <w:pPr>
      <w:pStyle w:val="Header"/>
    </w:pPr>
    <w:r>
      <w:rPr>
        <w:noProof/>
      </w:rPr>
      <mc:AlternateContent>
        <mc:Choice Requires="wps">
          <w:drawing>
            <wp:anchor distT="0" distB="0" distL="114300" distR="114300" simplePos="0" relativeHeight="251657728" behindDoc="1" locked="0" layoutInCell="0" allowOverlap="1" wp14:anchorId="559A9388" wp14:editId="2EA89C0E">
              <wp:simplePos x="0" y="0"/>
              <wp:positionH relativeFrom="margin">
                <wp:align>center</wp:align>
              </wp:positionH>
              <wp:positionV relativeFrom="margin">
                <wp:align>center</wp:align>
              </wp:positionV>
              <wp:extent cx="6807835" cy="1570990"/>
              <wp:effectExtent l="0" t="1981200" r="0" b="1800860"/>
              <wp:wrapNone/>
              <wp:docPr id="15486822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7835" cy="1570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E83632" w14:textId="77777777" w:rsidR="003F707F" w:rsidRDefault="003F707F" w:rsidP="003F707F">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12/29/25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9A9388" id="_x0000_t202" coordsize="21600,21600" o:spt="202" path="m,l,21600r21600,l21600,xe">
              <v:stroke joinstyle="miter"/>
              <v:path gradientshapeok="t" o:connecttype="rect"/>
            </v:shapetype>
            <v:shape id="Text Box 1" o:spid="_x0000_s1026" type="#_x0000_t202" style="position:absolute;margin-left:0;margin-top:0;width:536.05pt;height:123.7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" o:allowincell="f" filled="f" stroked="f">
              <v:stroke joinstyle="round"/>
              <o:lock v:ext="edit" shapetype="t"/>
              <v:textbox style="mso-fit-shape-to-text:t">
                <w:txbxContent>
                  <w:p w14:paraId="1CE83632" w14:textId="77777777" w:rsidR="003F707F" w:rsidRDefault="003F707F" w:rsidP="003F707F">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12/29/25</w:t>
                    </w:r>
                  </w:p>
                </w:txbxContent>
              </v:textbox>
              <w10:wrap anchorx="margin" anchory="margin"/>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PvIFPNtl" int2:invalidationBookmarkName="" int2:hashCode="vAAWKC5ceOIfPd" int2:id="3wWXnZAT">
      <int2:state int2:value="Rejected" int2:type="AugLoop_Text_Critique"/>
    </int2:bookmark>
    <int2:bookmark int2:bookmarkName="_Int_iTSX96Ac" int2:invalidationBookmarkName="" int2:hashCode="osIlorkhn0SWg2" int2:id="IPCEV56j">
      <int2:state int2:value="Rejected" int2:type="AugLoop_Text_Critique"/>
    </int2:bookmark>
    <int2:bookmark int2:bookmarkName="_Int_pja4cSg8" int2:invalidationBookmarkName="" int2:hashCode="cuA9Jwiyx7MyJZ" int2:id="N89H0iHR">
      <int2:state int2:value="Rejected" int2:type="AugLoop_Text_Critique"/>
    </int2:bookmark>
    <int2:bookmark int2:bookmarkName="_Int_C7JlSrfr" int2:invalidationBookmarkName="" int2:hashCode="Wljd25+duew0d/" int2:id="k89vqbzq">
      <int2:state int2:value="Rejected" int2:type="AugLoop_Acronyms_AcronymsCritique"/>
    </int2:bookmark>
    <int2:bookmark int2:bookmarkName="_Int_owx9qERi" int2:invalidationBookmarkName="" int2:hashCode="wF9pB/8lkjc0uo" int2:id="m9QjyW4g">
      <int2:state int2:value="Rejected" int2:type="AugLoop_Text_Critique"/>
    </int2:bookmark>
    <int2:bookmark int2:bookmarkName="_Int_oqbENwlI" int2:invalidationBookmarkName="" int2:hashCode="vAAWKC5ceOIfPd" int2:id="xET5wPM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19CE4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3"/>
  </w:num>
  <w:num w:numId="3" w16cid:durableId="1015885880">
    <w:abstractNumId w:val="14"/>
  </w:num>
  <w:num w:numId="4" w16cid:durableId="1247762418">
    <w:abstractNumId w:val="2"/>
  </w:num>
  <w:num w:numId="5" w16cid:durableId="758794841">
    <w:abstractNumId w:val="5"/>
  </w:num>
  <w:num w:numId="6" w16cid:durableId="1545097353">
    <w:abstractNumId w:val="20"/>
  </w:num>
  <w:num w:numId="7" w16cid:durableId="1117723900">
    <w:abstractNumId w:val="12"/>
  </w:num>
  <w:num w:numId="8" w16cid:durableId="568544441">
    <w:abstractNumId w:val="16"/>
  </w:num>
  <w:num w:numId="9" w16cid:durableId="75978558">
    <w:abstractNumId w:val="15"/>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8"/>
  </w:num>
  <w:num w:numId="15" w16cid:durableId="1804620907">
    <w:abstractNumId w:val="8"/>
  </w:num>
  <w:num w:numId="16" w16cid:durableId="1563563315">
    <w:abstractNumId w:val="3"/>
  </w:num>
  <w:num w:numId="17" w16cid:durableId="2098550115">
    <w:abstractNumId w:val="7"/>
  </w:num>
  <w:num w:numId="18" w16cid:durableId="2137602518">
    <w:abstractNumId w:val="10"/>
  </w:num>
  <w:num w:numId="19" w16cid:durableId="2096247282">
    <w:abstractNumId w:val="17"/>
  </w:num>
  <w:num w:numId="20" w16cid:durableId="1076049740">
    <w:abstractNumId w:val="19"/>
  </w:num>
  <w:num w:numId="21" w16cid:durableId="6944240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5CA"/>
    <w:rsid w:val="000017CC"/>
    <w:rsid w:val="0000181F"/>
    <w:rsid w:val="000021B5"/>
    <w:rsid w:val="00002893"/>
    <w:rsid w:val="00002D9E"/>
    <w:rsid w:val="00002F4D"/>
    <w:rsid w:val="0000355F"/>
    <w:rsid w:val="000036FA"/>
    <w:rsid w:val="00003795"/>
    <w:rsid w:val="000038BE"/>
    <w:rsid w:val="00003A3B"/>
    <w:rsid w:val="00003B39"/>
    <w:rsid w:val="0000412E"/>
    <w:rsid w:val="000047FF"/>
    <w:rsid w:val="00004A69"/>
    <w:rsid w:val="00004D74"/>
    <w:rsid w:val="00004E89"/>
    <w:rsid w:val="000050AD"/>
    <w:rsid w:val="0000511B"/>
    <w:rsid w:val="000055A6"/>
    <w:rsid w:val="00005650"/>
    <w:rsid w:val="000059FD"/>
    <w:rsid w:val="00005A48"/>
    <w:rsid w:val="00005ABB"/>
    <w:rsid w:val="00005B5E"/>
    <w:rsid w:val="00005F6F"/>
    <w:rsid w:val="000066CC"/>
    <w:rsid w:val="00006BEA"/>
    <w:rsid w:val="00006F77"/>
    <w:rsid w:val="000072D6"/>
    <w:rsid w:val="00007509"/>
    <w:rsid w:val="00007AAF"/>
    <w:rsid w:val="00007CB3"/>
    <w:rsid w:val="0001070A"/>
    <w:rsid w:val="000108E2"/>
    <w:rsid w:val="000111E7"/>
    <w:rsid w:val="00011A6B"/>
    <w:rsid w:val="00011BA6"/>
    <w:rsid w:val="0001207E"/>
    <w:rsid w:val="00012357"/>
    <w:rsid w:val="0001242A"/>
    <w:rsid w:val="00012655"/>
    <w:rsid w:val="00012690"/>
    <w:rsid w:val="000126BD"/>
    <w:rsid w:val="00012E38"/>
    <w:rsid w:val="0001369A"/>
    <w:rsid w:val="00013D2E"/>
    <w:rsid w:val="0001440A"/>
    <w:rsid w:val="000147B9"/>
    <w:rsid w:val="00014BCE"/>
    <w:rsid w:val="00015149"/>
    <w:rsid w:val="000154D0"/>
    <w:rsid w:val="000155F0"/>
    <w:rsid w:val="000159B9"/>
    <w:rsid w:val="00015C9F"/>
    <w:rsid w:val="00016245"/>
    <w:rsid w:val="000164F3"/>
    <w:rsid w:val="000165FA"/>
    <w:rsid w:val="0001685A"/>
    <w:rsid w:val="0001695F"/>
    <w:rsid w:val="00017356"/>
    <w:rsid w:val="00017393"/>
    <w:rsid w:val="00017A6E"/>
    <w:rsid w:val="00017A73"/>
    <w:rsid w:val="00017EBF"/>
    <w:rsid w:val="00020335"/>
    <w:rsid w:val="000205CD"/>
    <w:rsid w:val="00020A77"/>
    <w:rsid w:val="00020E0A"/>
    <w:rsid w:val="00020E82"/>
    <w:rsid w:val="00020FCB"/>
    <w:rsid w:val="00020FD6"/>
    <w:rsid w:val="000213E3"/>
    <w:rsid w:val="0002236B"/>
    <w:rsid w:val="000244F5"/>
    <w:rsid w:val="00024B71"/>
    <w:rsid w:val="00024C33"/>
    <w:rsid w:val="0002577D"/>
    <w:rsid w:val="000259A4"/>
    <w:rsid w:val="00026342"/>
    <w:rsid w:val="0002682C"/>
    <w:rsid w:val="00026850"/>
    <w:rsid w:val="00026A5D"/>
    <w:rsid w:val="00026AFD"/>
    <w:rsid w:val="00026BE2"/>
    <w:rsid w:val="00026C2C"/>
    <w:rsid w:val="00026DCC"/>
    <w:rsid w:val="00026E78"/>
    <w:rsid w:val="00027FB7"/>
    <w:rsid w:val="00030801"/>
    <w:rsid w:val="000308CE"/>
    <w:rsid w:val="0003091D"/>
    <w:rsid w:val="000310A2"/>
    <w:rsid w:val="000313F5"/>
    <w:rsid w:val="00031412"/>
    <w:rsid w:val="00031689"/>
    <w:rsid w:val="00031819"/>
    <w:rsid w:val="00031AF5"/>
    <w:rsid w:val="00031B31"/>
    <w:rsid w:val="00031BFB"/>
    <w:rsid w:val="00031C02"/>
    <w:rsid w:val="00031CE7"/>
    <w:rsid w:val="00032813"/>
    <w:rsid w:val="00032BCA"/>
    <w:rsid w:val="00032D20"/>
    <w:rsid w:val="00032E23"/>
    <w:rsid w:val="00033344"/>
    <w:rsid w:val="00034370"/>
    <w:rsid w:val="00034A33"/>
    <w:rsid w:val="00035056"/>
    <w:rsid w:val="000351FD"/>
    <w:rsid w:val="000353A2"/>
    <w:rsid w:val="000354D7"/>
    <w:rsid w:val="0003563C"/>
    <w:rsid w:val="00035BC4"/>
    <w:rsid w:val="00035F3F"/>
    <w:rsid w:val="000364DF"/>
    <w:rsid w:val="00036A2E"/>
    <w:rsid w:val="0003708F"/>
    <w:rsid w:val="00037F2A"/>
    <w:rsid w:val="000400CD"/>
    <w:rsid w:val="00040B81"/>
    <w:rsid w:val="000413F3"/>
    <w:rsid w:val="000417CD"/>
    <w:rsid w:val="00041B8C"/>
    <w:rsid w:val="00041BDD"/>
    <w:rsid w:val="00042B80"/>
    <w:rsid w:val="000430C0"/>
    <w:rsid w:val="0004373F"/>
    <w:rsid w:val="00043EC2"/>
    <w:rsid w:val="0004425B"/>
    <w:rsid w:val="00044BA4"/>
    <w:rsid w:val="00044EC9"/>
    <w:rsid w:val="00045179"/>
    <w:rsid w:val="00045353"/>
    <w:rsid w:val="00045A7A"/>
    <w:rsid w:val="00045ACB"/>
    <w:rsid w:val="00045BE6"/>
    <w:rsid w:val="0004642F"/>
    <w:rsid w:val="00046494"/>
    <w:rsid w:val="00046579"/>
    <w:rsid w:val="000465FF"/>
    <w:rsid w:val="00046792"/>
    <w:rsid w:val="00046A0E"/>
    <w:rsid w:val="00046BC0"/>
    <w:rsid w:val="000471E3"/>
    <w:rsid w:val="00047242"/>
    <w:rsid w:val="0004756B"/>
    <w:rsid w:val="0004792B"/>
    <w:rsid w:val="00047D0D"/>
    <w:rsid w:val="00050481"/>
    <w:rsid w:val="000512A8"/>
    <w:rsid w:val="000518FD"/>
    <w:rsid w:val="00051DF0"/>
    <w:rsid w:val="000523F9"/>
    <w:rsid w:val="00052840"/>
    <w:rsid w:val="00052A8E"/>
    <w:rsid w:val="00052B50"/>
    <w:rsid w:val="00052DE8"/>
    <w:rsid w:val="00053A9C"/>
    <w:rsid w:val="00053BA9"/>
    <w:rsid w:val="0005448D"/>
    <w:rsid w:val="00054780"/>
    <w:rsid w:val="0005484B"/>
    <w:rsid w:val="00054CC3"/>
    <w:rsid w:val="000551BB"/>
    <w:rsid w:val="000553F3"/>
    <w:rsid w:val="000555A2"/>
    <w:rsid w:val="00055A7D"/>
    <w:rsid w:val="00055AAD"/>
    <w:rsid w:val="00056997"/>
    <w:rsid w:val="00056B3B"/>
    <w:rsid w:val="00056DB9"/>
    <w:rsid w:val="00057720"/>
    <w:rsid w:val="00057AAF"/>
    <w:rsid w:val="00057BAD"/>
    <w:rsid w:val="00060019"/>
    <w:rsid w:val="000601D0"/>
    <w:rsid w:val="00060377"/>
    <w:rsid w:val="000605E9"/>
    <w:rsid w:val="00061032"/>
    <w:rsid w:val="00061175"/>
    <w:rsid w:val="000613C5"/>
    <w:rsid w:val="000617DB"/>
    <w:rsid w:val="0006189C"/>
    <w:rsid w:val="00061CAB"/>
    <w:rsid w:val="00062336"/>
    <w:rsid w:val="00062766"/>
    <w:rsid w:val="00062C2B"/>
    <w:rsid w:val="000633C0"/>
    <w:rsid w:val="000634C3"/>
    <w:rsid w:val="000635DC"/>
    <w:rsid w:val="00063C5F"/>
    <w:rsid w:val="00063D9C"/>
    <w:rsid w:val="000646D6"/>
    <w:rsid w:val="00064B88"/>
    <w:rsid w:val="000655FE"/>
    <w:rsid w:val="0006564A"/>
    <w:rsid w:val="00065863"/>
    <w:rsid w:val="000658AB"/>
    <w:rsid w:val="00065900"/>
    <w:rsid w:val="00065AC1"/>
    <w:rsid w:val="000666FC"/>
    <w:rsid w:val="00066759"/>
    <w:rsid w:val="000667C2"/>
    <w:rsid w:val="0006686D"/>
    <w:rsid w:val="000671EE"/>
    <w:rsid w:val="00067B8A"/>
    <w:rsid w:val="00067C4A"/>
    <w:rsid w:val="00070397"/>
    <w:rsid w:val="00070CF4"/>
    <w:rsid w:val="00070E8D"/>
    <w:rsid w:val="00071737"/>
    <w:rsid w:val="0007192A"/>
    <w:rsid w:val="00071DF2"/>
    <w:rsid w:val="00071E5B"/>
    <w:rsid w:val="00071EEF"/>
    <w:rsid w:val="00072A4C"/>
    <w:rsid w:val="0007312D"/>
    <w:rsid w:val="00073D30"/>
    <w:rsid w:val="00074199"/>
    <w:rsid w:val="00074932"/>
    <w:rsid w:val="00075668"/>
    <w:rsid w:val="00075767"/>
    <w:rsid w:val="00075927"/>
    <w:rsid w:val="00075930"/>
    <w:rsid w:val="00075AE8"/>
    <w:rsid w:val="000766B5"/>
    <w:rsid w:val="000768DE"/>
    <w:rsid w:val="00076BC5"/>
    <w:rsid w:val="00076CD1"/>
    <w:rsid w:val="000771D7"/>
    <w:rsid w:val="000777FE"/>
    <w:rsid w:val="00080076"/>
    <w:rsid w:val="000803DD"/>
    <w:rsid w:val="000803EC"/>
    <w:rsid w:val="00080588"/>
    <w:rsid w:val="00080D31"/>
    <w:rsid w:val="00080E21"/>
    <w:rsid w:val="00080FEC"/>
    <w:rsid w:val="0008155E"/>
    <w:rsid w:val="00081841"/>
    <w:rsid w:val="00081B58"/>
    <w:rsid w:val="00082052"/>
    <w:rsid w:val="0008290E"/>
    <w:rsid w:val="00082ADB"/>
    <w:rsid w:val="00082D1F"/>
    <w:rsid w:val="0008315F"/>
    <w:rsid w:val="0008364A"/>
    <w:rsid w:val="0008381F"/>
    <w:rsid w:val="000845E7"/>
    <w:rsid w:val="0008496F"/>
    <w:rsid w:val="000849BE"/>
    <w:rsid w:val="00085211"/>
    <w:rsid w:val="0008536D"/>
    <w:rsid w:val="000853DF"/>
    <w:rsid w:val="00085B6A"/>
    <w:rsid w:val="00085C8E"/>
    <w:rsid w:val="00085E80"/>
    <w:rsid w:val="00086089"/>
    <w:rsid w:val="00086BB0"/>
    <w:rsid w:val="000872E9"/>
    <w:rsid w:val="000875E1"/>
    <w:rsid w:val="00087ACB"/>
    <w:rsid w:val="00087B2B"/>
    <w:rsid w:val="00087BCC"/>
    <w:rsid w:val="00087D4D"/>
    <w:rsid w:val="00087E36"/>
    <w:rsid w:val="00087F82"/>
    <w:rsid w:val="00090142"/>
    <w:rsid w:val="0009109A"/>
    <w:rsid w:val="00091183"/>
    <w:rsid w:val="000911C8"/>
    <w:rsid w:val="00091263"/>
    <w:rsid w:val="00091354"/>
    <w:rsid w:val="000914D4"/>
    <w:rsid w:val="00091721"/>
    <w:rsid w:val="00091CB4"/>
    <w:rsid w:val="00091E3E"/>
    <w:rsid w:val="000922A2"/>
    <w:rsid w:val="0009279D"/>
    <w:rsid w:val="000927DE"/>
    <w:rsid w:val="00092D13"/>
    <w:rsid w:val="000933AD"/>
    <w:rsid w:val="0009377C"/>
    <w:rsid w:val="00093C60"/>
    <w:rsid w:val="00093D20"/>
    <w:rsid w:val="000945A8"/>
    <w:rsid w:val="00094F38"/>
    <w:rsid w:val="000953A6"/>
    <w:rsid w:val="000958DF"/>
    <w:rsid w:val="00095F39"/>
    <w:rsid w:val="000966C2"/>
    <w:rsid w:val="000969EF"/>
    <w:rsid w:val="00096A22"/>
    <w:rsid w:val="00096BB9"/>
    <w:rsid w:val="00096EE6"/>
    <w:rsid w:val="00096FC5"/>
    <w:rsid w:val="0009710C"/>
    <w:rsid w:val="00097198"/>
    <w:rsid w:val="00097549"/>
    <w:rsid w:val="000976F7"/>
    <w:rsid w:val="000978AB"/>
    <w:rsid w:val="00097E86"/>
    <w:rsid w:val="000A019E"/>
    <w:rsid w:val="000A0917"/>
    <w:rsid w:val="000A10B5"/>
    <w:rsid w:val="000A11FC"/>
    <w:rsid w:val="000A13EF"/>
    <w:rsid w:val="000A1A3F"/>
    <w:rsid w:val="000A1D6C"/>
    <w:rsid w:val="000A2300"/>
    <w:rsid w:val="000A2569"/>
    <w:rsid w:val="000A2B44"/>
    <w:rsid w:val="000A2F03"/>
    <w:rsid w:val="000A3C88"/>
    <w:rsid w:val="000A3F77"/>
    <w:rsid w:val="000A3F8E"/>
    <w:rsid w:val="000A40AC"/>
    <w:rsid w:val="000A42BA"/>
    <w:rsid w:val="000A4574"/>
    <w:rsid w:val="000A4B85"/>
    <w:rsid w:val="000A4D2E"/>
    <w:rsid w:val="000A4E9E"/>
    <w:rsid w:val="000A5083"/>
    <w:rsid w:val="000A54D4"/>
    <w:rsid w:val="000A582E"/>
    <w:rsid w:val="000A629F"/>
    <w:rsid w:val="000A684E"/>
    <w:rsid w:val="000A6C48"/>
    <w:rsid w:val="000A7219"/>
    <w:rsid w:val="000A72D0"/>
    <w:rsid w:val="000A7668"/>
    <w:rsid w:val="000A7996"/>
    <w:rsid w:val="000A7B3E"/>
    <w:rsid w:val="000B036B"/>
    <w:rsid w:val="000B0595"/>
    <w:rsid w:val="000B071B"/>
    <w:rsid w:val="000B0733"/>
    <w:rsid w:val="000B0978"/>
    <w:rsid w:val="000B0B1B"/>
    <w:rsid w:val="000B13F0"/>
    <w:rsid w:val="000B15E5"/>
    <w:rsid w:val="000B1743"/>
    <w:rsid w:val="000B19DB"/>
    <w:rsid w:val="000B1A55"/>
    <w:rsid w:val="000B1B74"/>
    <w:rsid w:val="000B1E7A"/>
    <w:rsid w:val="000B25EC"/>
    <w:rsid w:val="000B2A16"/>
    <w:rsid w:val="000B2A4E"/>
    <w:rsid w:val="000B2F07"/>
    <w:rsid w:val="000B323A"/>
    <w:rsid w:val="000B38D2"/>
    <w:rsid w:val="000B38F5"/>
    <w:rsid w:val="000B3A91"/>
    <w:rsid w:val="000B3D50"/>
    <w:rsid w:val="000B3D89"/>
    <w:rsid w:val="000B3DCC"/>
    <w:rsid w:val="000B43DA"/>
    <w:rsid w:val="000B4FD4"/>
    <w:rsid w:val="000B50C7"/>
    <w:rsid w:val="000B578E"/>
    <w:rsid w:val="000B6204"/>
    <w:rsid w:val="000B6A65"/>
    <w:rsid w:val="000B6C07"/>
    <w:rsid w:val="000B6EA5"/>
    <w:rsid w:val="000B7423"/>
    <w:rsid w:val="000B79D6"/>
    <w:rsid w:val="000B7D98"/>
    <w:rsid w:val="000B7FD9"/>
    <w:rsid w:val="000C050B"/>
    <w:rsid w:val="000C0532"/>
    <w:rsid w:val="000C076D"/>
    <w:rsid w:val="000C07B7"/>
    <w:rsid w:val="000C08A2"/>
    <w:rsid w:val="000C0C71"/>
    <w:rsid w:val="000C0E3A"/>
    <w:rsid w:val="000C1150"/>
    <w:rsid w:val="000C15A4"/>
    <w:rsid w:val="000C1783"/>
    <w:rsid w:val="000C1AC3"/>
    <w:rsid w:val="000C1AC8"/>
    <w:rsid w:val="000C1C84"/>
    <w:rsid w:val="000C1CD4"/>
    <w:rsid w:val="000C1ED7"/>
    <w:rsid w:val="000C2004"/>
    <w:rsid w:val="000C205D"/>
    <w:rsid w:val="000C24F2"/>
    <w:rsid w:val="000C264E"/>
    <w:rsid w:val="000C2780"/>
    <w:rsid w:val="000C27E1"/>
    <w:rsid w:val="000C2989"/>
    <w:rsid w:val="000C2BD6"/>
    <w:rsid w:val="000C2E13"/>
    <w:rsid w:val="000C32E6"/>
    <w:rsid w:val="000C342D"/>
    <w:rsid w:val="000C3787"/>
    <w:rsid w:val="000C3C7E"/>
    <w:rsid w:val="000C43E0"/>
    <w:rsid w:val="000C446C"/>
    <w:rsid w:val="000C4829"/>
    <w:rsid w:val="000C5115"/>
    <w:rsid w:val="000C5220"/>
    <w:rsid w:val="000C56A3"/>
    <w:rsid w:val="000C607C"/>
    <w:rsid w:val="000C6172"/>
    <w:rsid w:val="000C620A"/>
    <w:rsid w:val="000C64C0"/>
    <w:rsid w:val="000C6655"/>
    <w:rsid w:val="000C6841"/>
    <w:rsid w:val="000C74EF"/>
    <w:rsid w:val="000D0771"/>
    <w:rsid w:val="000D0BD9"/>
    <w:rsid w:val="000D0C44"/>
    <w:rsid w:val="000D0F80"/>
    <w:rsid w:val="000D11CA"/>
    <w:rsid w:val="000D16FE"/>
    <w:rsid w:val="000D1A53"/>
    <w:rsid w:val="000D1CA9"/>
    <w:rsid w:val="000D1CF7"/>
    <w:rsid w:val="000D1D9C"/>
    <w:rsid w:val="000D1E5B"/>
    <w:rsid w:val="000D21FF"/>
    <w:rsid w:val="000D22FE"/>
    <w:rsid w:val="000D2355"/>
    <w:rsid w:val="000D2D0B"/>
    <w:rsid w:val="000D3088"/>
    <w:rsid w:val="000D3783"/>
    <w:rsid w:val="000D386A"/>
    <w:rsid w:val="000D3CED"/>
    <w:rsid w:val="000D3D37"/>
    <w:rsid w:val="000D3F75"/>
    <w:rsid w:val="000D4AFC"/>
    <w:rsid w:val="000D4D78"/>
    <w:rsid w:val="000D539D"/>
    <w:rsid w:val="000D568D"/>
    <w:rsid w:val="000D5795"/>
    <w:rsid w:val="000D58EE"/>
    <w:rsid w:val="000D5E65"/>
    <w:rsid w:val="000D62AA"/>
    <w:rsid w:val="000D62C0"/>
    <w:rsid w:val="000D6390"/>
    <w:rsid w:val="000D6851"/>
    <w:rsid w:val="000D76E5"/>
    <w:rsid w:val="000D773B"/>
    <w:rsid w:val="000D78F1"/>
    <w:rsid w:val="000D7921"/>
    <w:rsid w:val="000D7FAC"/>
    <w:rsid w:val="000E073F"/>
    <w:rsid w:val="000E0870"/>
    <w:rsid w:val="000E0936"/>
    <w:rsid w:val="000E0AC8"/>
    <w:rsid w:val="000E0C01"/>
    <w:rsid w:val="000E1516"/>
    <w:rsid w:val="000E190B"/>
    <w:rsid w:val="000E19BE"/>
    <w:rsid w:val="000E1B53"/>
    <w:rsid w:val="000E210C"/>
    <w:rsid w:val="000E22B1"/>
    <w:rsid w:val="000E2905"/>
    <w:rsid w:val="000E2B98"/>
    <w:rsid w:val="000E3575"/>
    <w:rsid w:val="000E3A7D"/>
    <w:rsid w:val="000E3B34"/>
    <w:rsid w:val="000E3DA9"/>
    <w:rsid w:val="000E3E68"/>
    <w:rsid w:val="000E4090"/>
    <w:rsid w:val="000E40B3"/>
    <w:rsid w:val="000E4DAE"/>
    <w:rsid w:val="000E4F35"/>
    <w:rsid w:val="000E5716"/>
    <w:rsid w:val="000E5A7C"/>
    <w:rsid w:val="000E5D1D"/>
    <w:rsid w:val="000E6B44"/>
    <w:rsid w:val="000E6C87"/>
    <w:rsid w:val="000E7B44"/>
    <w:rsid w:val="000F0416"/>
    <w:rsid w:val="000F04FF"/>
    <w:rsid w:val="000F0F49"/>
    <w:rsid w:val="000F105C"/>
    <w:rsid w:val="000F13DC"/>
    <w:rsid w:val="000F14D5"/>
    <w:rsid w:val="000F17C8"/>
    <w:rsid w:val="000F2F2A"/>
    <w:rsid w:val="000F2F97"/>
    <w:rsid w:val="000F31C8"/>
    <w:rsid w:val="000F32A1"/>
    <w:rsid w:val="000F3587"/>
    <w:rsid w:val="000F4185"/>
    <w:rsid w:val="000F4231"/>
    <w:rsid w:val="000F4DBF"/>
    <w:rsid w:val="000F561C"/>
    <w:rsid w:val="000F59B5"/>
    <w:rsid w:val="000F5BC1"/>
    <w:rsid w:val="000F5CEF"/>
    <w:rsid w:val="000F6500"/>
    <w:rsid w:val="000F66F6"/>
    <w:rsid w:val="000F67B4"/>
    <w:rsid w:val="000F6AA7"/>
    <w:rsid w:val="000F6C97"/>
    <w:rsid w:val="000F6FA6"/>
    <w:rsid w:val="000F7378"/>
    <w:rsid w:val="000F7401"/>
    <w:rsid w:val="000F75FB"/>
    <w:rsid w:val="000F77B2"/>
    <w:rsid w:val="000F78C3"/>
    <w:rsid w:val="000F7E39"/>
    <w:rsid w:val="000F7FA9"/>
    <w:rsid w:val="000F7FF5"/>
    <w:rsid w:val="001000A9"/>
    <w:rsid w:val="0010011A"/>
    <w:rsid w:val="0010038D"/>
    <w:rsid w:val="001006E8"/>
    <w:rsid w:val="001007D9"/>
    <w:rsid w:val="00100D11"/>
    <w:rsid w:val="001011FC"/>
    <w:rsid w:val="001012CC"/>
    <w:rsid w:val="001017E9"/>
    <w:rsid w:val="00101BAC"/>
    <w:rsid w:val="001020D9"/>
    <w:rsid w:val="00102108"/>
    <w:rsid w:val="00102695"/>
    <w:rsid w:val="001028EB"/>
    <w:rsid w:val="00102C60"/>
    <w:rsid w:val="00102F03"/>
    <w:rsid w:val="0010329B"/>
    <w:rsid w:val="00103D85"/>
    <w:rsid w:val="00103FA9"/>
    <w:rsid w:val="00104149"/>
    <w:rsid w:val="001046B7"/>
    <w:rsid w:val="00104E2D"/>
    <w:rsid w:val="00104F0D"/>
    <w:rsid w:val="001055BF"/>
    <w:rsid w:val="0010561D"/>
    <w:rsid w:val="00106339"/>
    <w:rsid w:val="00106821"/>
    <w:rsid w:val="00106953"/>
    <w:rsid w:val="00106B0E"/>
    <w:rsid w:val="00106D37"/>
    <w:rsid w:val="00107554"/>
    <w:rsid w:val="001079F6"/>
    <w:rsid w:val="00107CB6"/>
    <w:rsid w:val="00107FEB"/>
    <w:rsid w:val="001108DF"/>
    <w:rsid w:val="00111158"/>
    <w:rsid w:val="00111664"/>
    <w:rsid w:val="00111971"/>
    <w:rsid w:val="00111972"/>
    <w:rsid w:val="00111A01"/>
    <w:rsid w:val="00112132"/>
    <w:rsid w:val="001121F6"/>
    <w:rsid w:val="00112269"/>
    <w:rsid w:val="0011281C"/>
    <w:rsid w:val="0011281D"/>
    <w:rsid w:val="00112914"/>
    <w:rsid w:val="00112BEA"/>
    <w:rsid w:val="00112EA3"/>
    <w:rsid w:val="00112FB7"/>
    <w:rsid w:val="00113A04"/>
    <w:rsid w:val="00113BD9"/>
    <w:rsid w:val="00113CDA"/>
    <w:rsid w:val="001145A3"/>
    <w:rsid w:val="0011476F"/>
    <w:rsid w:val="00114A82"/>
    <w:rsid w:val="00114C68"/>
    <w:rsid w:val="00114E87"/>
    <w:rsid w:val="00114EDC"/>
    <w:rsid w:val="0011508D"/>
    <w:rsid w:val="001158F0"/>
    <w:rsid w:val="00115F3B"/>
    <w:rsid w:val="001161E5"/>
    <w:rsid w:val="0011655D"/>
    <w:rsid w:val="00116773"/>
    <w:rsid w:val="00116A8F"/>
    <w:rsid w:val="00116C79"/>
    <w:rsid w:val="00116D9A"/>
    <w:rsid w:val="00117810"/>
    <w:rsid w:val="00120147"/>
    <w:rsid w:val="001205BE"/>
    <w:rsid w:val="00120816"/>
    <w:rsid w:val="001209DC"/>
    <w:rsid w:val="00120B3A"/>
    <w:rsid w:val="00120EAB"/>
    <w:rsid w:val="00121229"/>
    <w:rsid w:val="00121353"/>
    <w:rsid w:val="001219B6"/>
    <w:rsid w:val="00122262"/>
    <w:rsid w:val="001222A3"/>
    <w:rsid w:val="00122AD3"/>
    <w:rsid w:val="00122FBF"/>
    <w:rsid w:val="001238F7"/>
    <w:rsid w:val="00123D35"/>
    <w:rsid w:val="00123D98"/>
    <w:rsid w:val="00124243"/>
    <w:rsid w:val="001242CA"/>
    <w:rsid w:val="001249A4"/>
    <w:rsid w:val="00124AFF"/>
    <w:rsid w:val="00124C2C"/>
    <w:rsid w:val="00124C4D"/>
    <w:rsid w:val="00124C53"/>
    <w:rsid w:val="00124FA9"/>
    <w:rsid w:val="0012511C"/>
    <w:rsid w:val="001251C0"/>
    <w:rsid w:val="00125964"/>
    <w:rsid w:val="00125A19"/>
    <w:rsid w:val="00126110"/>
    <w:rsid w:val="0012618F"/>
    <w:rsid w:val="0012689E"/>
    <w:rsid w:val="001274EA"/>
    <w:rsid w:val="0012772C"/>
    <w:rsid w:val="0012790E"/>
    <w:rsid w:val="00127C53"/>
    <w:rsid w:val="00130106"/>
    <w:rsid w:val="00130380"/>
    <w:rsid w:val="001309C4"/>
    <w:rsid w:val="00130A8B"/>
    <w:rsid w:val="00130B16"/>
    <w:rsid w:val="00131328"/>
    <w:rsid w:val="00131338"/>
    <w:rsid w:val="0013145D"/>
    <w:rsid w:val="00132787"/>
    <w:rsid w:val="00132B6D"/>
    <w:rsid w:val="0013302D"/>
    <w:rsid w:val="00133B7E"/>
    <w:rsid w:val="00133CDD"/>
    <w:rsid w:val="001348BE"/>
    <w:rsid w:val="00136097"/>
    <w:rsid w:val="00136318"/>
    <w:rsid w:val="00136732"/>
    <w:rsid w:val="001376F9"/>
    <w:rsid w:val="00137A19"/>
    <w:rsid w:val="00137C38"/>
    <w:rsid w:val="0014031D"/>
    <w:rsid w:val="0014033A"/>
    <w:rsid w:val="0014078C"/>
    <w:rsid w:val="0014159E"/>
    <w:rsid w:val="0014209B"/>
    <w:rsid w:val="001420D9"/>
    <w:rsid w:val="00142307"/>
    <w:rsid w:val="0014285D"/>
    <w:rsid w:val="001428AF"/>
    <w:rsid w:val="001429D4"/>
    <w:rsid w:val="001434F0"/>
    <w:rsid w:val="00143612"/>
    <w:rsid w:val="00143932"/>
    <w:rsid w:val="00143A37"/>
    <w:rsid w:val="00143B37"/>
    <w:rsid w:val="0014482C"/>
    <w:rsid w:val="00144C7B"/>
    <w:rsid w:val="001450F0"/>
    <w:rsid w:val="001466C3"/>
    <w:rsid w:val="00146C64"/>
    <w:rsid w:val="001472BF"/>
    <w:rsid w:val="0014784D"/>
    <w:rsid w:val="001479E8"/>
    <w:rsid w:val="00147CAC"/>
    <w:rsid w:val="00150328"/>
    <w:rsid w:val="00150A00"/>
    <w:rsid w:val="00150AF0"/>
    <w:rsid w:val="00150B35"/>
    <w:rsid w:val="00150BA8"/>
    <w:rsid w:val="00151348"/>
    <w:rsid w:val="00151B77"/>
    <w:rsid w:val="00151C78"/>
    <w:rsid w:val="0015222E"/>
    <w:rsid w:val="00152332"/>
    <w:rsid w:val="0015262D"/>
    <w:rsid w:val="00152C0B"/>
    <w:rsid w:val="00152D23"/>
    <w:rsid w:val="00152F35"/>
    <w:rsid w:val="00153238"/>
    <w:rsid w:val="001532C2"/>
    <w:rsid w:val="001533AD"/>
    <w:rsid w:val="001537B3"/>
    <w:rsid w:val="0015386F"/>
    <w:rsid w:val="00154092"/>
    <w:rsid w:val="001540E3"/>
    <w:rsid w:val="00154302"/>
    <w:rsid w:val="001546F8"/>
    <w:rsid w:val="001547AD"/>
    <w:rsid w:val="001548C2"/>
    <w:rsid w:val="00154B18"/>
    <w:rsid w:val="00155925"/>
    <w:rsid w:val="00155941"/>
    <w:rsid w:val="001559D4"/>
    <w:rsid w:val="00155B7A"/>
    <w:rsid w:val="00156A1F"/>
    <w:rsid w:val="00156A8C"/>
    <w:rsid w:val="00156B50"/>
    <w:rsid w:val="00157295"/>
    <w:rsid w:val="0015736F"/>
    <w:rsid w:val="00157455"/>
    <w:rsid w:val="00157757"/>
    <w:rsid w:val="00160424"/>
    <w:rsid w:val="00160743"/>
    <w:rsid w:val="00160A5C"/>
    <w:rsid w:val="00160DDC"/>
    <w:rsid w:val="00160DF0"/>
    <w:rsid w:val="00160EBF"/>
    <w:rsid w:val="0016115B"/>
    <w:rsid w:val="00161FE9"/>
    <w:rsid w:val="00162321"/>
    <w:rsid w:val="00162523"/>
    <w:rsid w:val="001626E5"/>
    <w:rsid w:val="00162F6A"/>
    <w:rsid w:val="00163BCF"/>
    <w:rsid w:val="00163E3C"/>
    <w:rsid w:val="0016402B"/>
    <w:rsid w:val="001641D1"/>
    <w:rsid w:val="001647EB"/>
    <w:rsid w:val="00164AB4"/>
    <w:rsid w:val="00164C07"/>
    <w:rsid w:val="00165168"/>
    <w:rsid w:val="001657ED"/>
    <w:rsid w:val="001659A3"/>
    <w:rsid w:val="00165A33"/>
    <w:rsid w:val="00166353"/>
    <w:rsid w:val="00166654"/>
    <w:rsid w:val="001669AF"/>
    <w:rsid w:val="001669E7"/>
    <w:rsid w:val="00166B4D"/>
    <w:rsid w:val="00166D35"/>
    <w:rsid w:val="00166F51"/>
    <w:rsid w:val="001677A6"/>
    <w:rsid w:val="001678F9"/>
    <w:rsid w:val="00167AB7"/>
    <w:rsid w:val="00170795"/>
    <w:rsid w:val="00170890"/>
    <w:rsid w:val="001711E4"/>
    <w:rsid w:val="00171348"/>
    <w:rsid w:val="00171494"/>
    <w:rsid w:val="00171B20"/>
    <w:rsid w:val="00172068"/>
    <w:rsid w:val="001720F8"/>
    <w:rsid w:val="00172576"/>
    <w:rsid w:val="00172C80"/>
    <w:rsid w:val="00172E41"/>
    <w:rsid w:val="00172F03"/>
    <w:rsid w:val="00173322"/>
    <w:rsid w:val="0017334D"/>
    <w:rsid w:val="001738DE"/>
    <w:rsid w:val="00173DB3"/>
    <w:rsid w:val="00174388"/>
    <w:rsid w:val="001749F3"/>
    <w:rsid w:val="00174E06"/>
    <w:rsid w:val="001750B4"/>
    <w:rsid w:val="00175AFD"/>
    <w:rsid w:val="001761E3"/>
    <w:rsid w:val="00176238"/>
    <w:rsid w:val="00176493"/>
    <w:rsid w:val="00177443"/>
    <w:rsid w:val="00177732"/>
    <w:rsid w:val="00177D15"/>
    <w:rsid w:val="001803AA"/>
    <w:rsid w:val="00180B1B"/>
    <w:rsid w:val="00180C38"/>
    <w:rsid w:val="00180D9C"/>
    <w:rsid w:val="00181475"/>
    <w:rsid w:val="001814CA"/>
    <w:rsid w:val="0018194F"/>
    <w:rsid w:val="00181D40"/>
    <w:rsid w:val="001833C1"/>
    <w:rsid w:val="00183598"/>
    <w:rsid w:val="001849EB"/>
    <w:rsid w:val="00184C97"/>
    <w:rsid w:val="00185CF8"/>
    <w:rsid w:val="00186242"/>
    <w:rsid w:val="0018624D"/>
    <w:rsid w:val="00186255"/>
    <w:rsid w:val="00186279"/>
    <w:rsid w:val="0018641B"/>
    <w:rsid w:val="0018662F"/>
    <w:rsid w:val="001869FE"/>
    <w:rsid w:val="00186ED4"/>
    <w:rsid w:val="00186EDC"/>
    <w:rsid w:val="001874F8"/>
    <w:rsid w:val="00187A5C"/>
    <w:rsid w:val="00187E01"/>
    <w:rsid w:val="00190678"/>
    <w:rsid w:val="00190DCC"/>
    <w:rsid w:val="001915B5"/>
    <w:rsid w:val="001918FB"/>
    <w:rsid w:val="0019196A"/>
    <w:rsid w:val="00191B36"/>
    <w:rsid w:val="00192328"/>
    <w:rsid w:val="0019268D"/>
    <w:rsid w:val="00192802"/>
    <w:rsid w:val="00192812"/>
    <w:rsid w:val="0019328F"/>
    <w:rsid w:val="001939DE"/>
    <w:rsid w:val="00193C48"/>
    <w:rsid w:val="001943E3"/>
    <w:rsid w:val="001947C1"/>
    <w:rsid w:val="00194A21"/>
    <w:rsid w:val="00194EA4"/>
    <w:rsid w:val="001956EB"/>
    <w:rsid w:val="001961E9"/>
    <w:rsid w:val="00196224"/>
    <w:rsid w:val="001967A5"/>
    <w:rsid w:val="00196D6F"/>
    <w:rsid w:val="00197267"/>
    <w:rsid w:val="00197573"/>
    <w:rsid w:val="001975E0"/>
    <w:rsid w:val="00197613"/>
    <w:rsid w:val="00197626"/>
    <w:rsid w:val="0019765B"/>
    <w:rsid w:val="00197930"/>
    <w:rsid w:val="001A004B"/>
    <w:rsid w:val="001A0413"/>
    <w:rsid w:val="001A073F"/>
    <w:rsid w:val="001A074F"/>
    <w:rsid w:val="001A0918"/>
    <w:rsid w:val="001A0A4B"/>
    <w:rsid w:val="001A0AA8"/>
    <w:rsid w:val="001A0DCE"/>
    <w:rsid w:val="001A1425"/>
    <w:rsid w:val="001A143D"/>
    <w:rsid w:val="001A1593"/>
    <w:rsid w:val="001A188D"/>
    <w:rsid w:val="001A18C4"/>
    <w:rsid w:val="001A1A5A"/>
    <w:rsid w:val="001A2031"/>
    <w:rsid w:val="001A22CA"/>
    <w:rsid w:val="001A289E"/>
    <w:rsid w:val="001A2B24"/>
    <w:rsid w:val="001A2F92"/>
    <w:rsid w:val="001A315A"/>
    <w:rsid w:val="001A3274"/>
    <w:rsid w:val="001A3C04"/>
    <w:rsid w:val="001A3C33"/>
    <w:rsid w:val="001A45C1"/>
    <w:rsid w:val="001A4707"/>
    <w:rsid w:val="001A4B50"/>
    <w:rsid w:val="001A4CA5"/>
    <w:rsid w:val="001A50E0"/>
    <w:rsid w:val="001A525A"/>
    <w:rsid w:val="001A5882"/>
    <w:rsid w:val="001A5AFF"/>
    <w:rsid w:val="001A60CC"/>
    <w:rsid w:val="001A647E"/>
    <w:rsid w:val="001A67ED"/>
    <w:rsid w:val="001A74A4"/>
    <w:rsid w:val="001A7AB3"/>
    <w:rsid w:val="001A7CA0"/>
    <w:rsid w:val="001A7E2D"/>
    <w:rsid w:val="001A7EEA"/>
    <w:rsid w:val="001A7F6D"/>
    <w:rsid w:val="001B0165"/>
    <w:rsid w:val="001B05DC"/>
    <w:rsid w:val="001B061A"/>
    <w:rsid w:val="001B077D"/>
    <w:rsid w:val="001B0C3C"/>
    <w:rsid w:val="001B131E"/>
    <w:rsid w:val="001B172C"/>
    <w:rsid w:val="001B1B6F"/>
    <w:rsid w:val="001B2015"/>
    <w:rsid w:val="001B23E5"/>
    <w:rsid w:val="001B2868"/>
    <w:rsid w:val="001B2893"/>
    <w:rsid w:val="001B307B"/>
    <w:rsid w:val="001B3101"/>
    <w:rsid w:val="001B3A76"/>
    <w:rsid w:val="001B3DC8"/>
    <w:rsid w:val="001B401A"/>
    <w:rsid w:val="001B44E8"/>
    <w:rsid w:val="001B47AF"/>
    <w:rsid w:val="001B4834"/>
    <w:rsid w:val="001B4D31"/>
    <w:rsid w:val="001B5022"/>
    <w:rsid w:val="001B58A4"/>
    <w:rsid w:val="001B5957"/>
    <w:rsid w:val="001B5FA3"/>
    <w:rsid w:val="001B6735"/>
    <w:rsid w:val="001B691A"/>
    <w:rsid w:val="001B72AF"/>
    <w:rsid w:val="001B77DF"/>
    <w:rsid w:val="001B7CBC"/>
    <w:rsid w:val="001B7ECF"/>
    <w:rsid w:val="001B7F8A"/>
    <w:rsid w:val="001C02EF"/>
    <w:rsid w:val="001C08AD"/>
    <w:rsid w:val="001C0CD7"/>
    <w:rsid w:val="001C15E7"/>
    <w:rsid w:val="001C187A"/>
    <w:rsid w:val="001C1C26"/>
    <w:rsid w:val="001C223E"/>
    <w:rsid w:val="001C259C"/>
    <w:rsid w:val="001C2A1F"/>
    <w:rsid w:val="001C2A9E"/>
    <w:rsid w:val="001C2D9C"/>
    <w:rsid w:val="001C2E01"/>
    <w:rsid w:val="001C3714"/>
    <w:rsid w:val="001C3A0F"/>
    <w:rsid w:val="001C3D63"/>
    <w:rsid w:val="001C421D"/>
    <w:rsid w:val="001C4B81"/>
    <w:rsid w:val="001C4D1F"/>
    <w:rsid w:val="001C5473"/>
    <w:rsid w:val="001C557A"/>
    <w:rsid w:val="001C5C86"/>
    <w:rsid w:val="001C6607"/>
    <w:rsid w:val="001C669C"/>
    <w:rsid w:val="001C6704"/>
    <w:rsid w:val="001C69F6"/>
    <w:rsid w:val="001C6F53"/>
    <w:rsid w:val="001C6FE2"/>
    <w:rsid w:val="001C70DC"/>
    <w:rsid w:val="001C7813"/>
    <w:rsid w:val="001C7DE2"/>
    <w:rsid w:val="001D0245"/>
    <w:rsid w:val="001D0555"/>
    <w:rsid w:val="001D070B"/>
    <w:rsid w:val="001D08C2"/>
    <w:rsid w:val="001D08F2"/>
    <w:rsid w:val="001D0C86"/>
    <w:rsid w:val="001D1298"/>
    <w:rsid w:val="001D1367"/>
    <w:rsid w:val="001D15AD"/>
    <w:rsid w:val="001D1BB0"/>
    <w:rsid w:val="001D1DA3"/>
    <w:rsid w:val="001D2288"/>
    <w:rsid w:val="001D23E6"/>
    <w:rsid w:val="001D2749"/>
    <w:rsid w:val="001D2DE3"/>
    <w:rsid w:val="001D31FC"/>
    <w:rsid w:val="001D34B4"/>
    <w:rsid w:val="001D37DF"/>
    <w:rsid w:val="001D3AC1"/>
    <w:rsid w:val="001D3DC0"/>
    <w:rsid w:val="001D43DD"/>
    <w:rsid w:val="001D4465"/>
    <w:rsid w:val="001D50C3"/>
    <w:rsid w:val="001D577B"/>
    <w:rsid w:val="001D5864"/>
    <w:rsid w:val="001D5A51"/>
    <w:rsid w:val="001D5B1D"/>
    <w:rsid w:val="001D6263"/>
    <w:rsid w:val="001D69B2"/>
    <w:rsid w:val="001D69E1"/>
    <w:rsid w:val="001D6C40"/>
    <w:rsid w:val="001D7360"/>
    <w:rsid w:val="001D742A"/>
    <w:rsid w:val="001D79DC"/>
    <w:rsid w:val="001E017A"/>
    <w:rsid w:val="001E0212"/>
    <w:rsid w:val="001E03B5"/>
    <w:rsid w:val="001E07B6"/>
    <w:rsid w:val="001E0A04"/>
    <w:rsid w:val="001E0CEE"/>
    <w:rsid w:val="001E0FCC"/>
    <w:rsid w:val="001E1CE1"/>
    <w:rsid w:val="001E1E7F"/>
    <w:rsid w:val="001E206D"/>
    <w:rsid w:val="001E2295"/>
    <w:rsid w:val="001E24BD"/>
    <w:rsid w:val="001E2546"/>
    <w:rsid w:val="001E39FD"/>
    <w:rsid w:val="001E3B84"/>
    <w:rsid w:val="001E3BD3"/>
    <w:rsid w:val="001E3F99"/>
    <w:rsid w:val="001E4207"/>
    <w:rsid w:val="001E4321"/>
    <w:rsid w:val="001E4347"/>
    <w:rsid w:val="001E45E3"/>
    <w:rsid w:val="001E4603"/>
    <w:rsid w:val="001E472B"/>
    <w:rsid w:val="001E4F15"/>
    <w:rsid w:val="001E51CC"/>
    <w:rsid w:val="001E51E8"/>
    <w:rsid w:val="001E5837"/>
    <w:rsid w:val="001E5E04"/>
    <w:rsid w:val="001E5E70"/>
    <w:rsid w:val="001E6639"/>
    <w:rsid w:val="001E67DF"/>
    <w:rsid w:val="001E6C2B"/>
    <w:rsid w:val="001E6E23"/>
    <w:rsid w:val="001E70E5"/>
    <w:rsid w:val="001E7301"/>
    <w:rsid w:val="001E7421"/>
    <w:rsid w:val="001E74C7"/>
    <w:rsid w:val="001E76A4"/>
    <w:rsid w:val="001E7AB0"/>
    <w:rsid w:val="001F04E3"/>
    <w:rsid w:val="001F0530"/>
    <w:rsid w:val="001F0AF8"/>
    <w:rsid w:val="001F0FCD"/>
    <w:rsid w:val="001F1248"/>
    <w:rsid w:val="001F1A0B"/>
    <w:rsid w:val="001F1B17"/>
    <w:rsid w:val="001F1DC7"/>
    <w:rsid w:val="001F2071"/>
    <w:rsid w:val="001F207E"/>
    <w:rsid w:val="001F223F"/>
    <w:rsid w:val="001F241D"/>
    <w:rsid w:val="001F2559"/>
    <w:rsid w:val="001F2DC3"/>
    <w:rsid w:val="001F2DF1"/>
    <w:rsid w:val="001F2EB2"/>
    <w:rsid w:val="001F32AF"/>
    <w:rsid w:val="001F3777"/>
    <w:rsid w:val="001F4134"/>
    <w:rsid w:val="001F4454"/>
    <w:rsid w:val="001F45E0"/>
    <w:rsid w:val="001F4A3B"/>
    <w:rsid w:val="001F4BCD"/>
    <w:rsid w:val="001F4EC9"/>
    <w:rsid w:val="001F4F5E"/>
    <w:rsid w:val="001F51CA"/>
    <w:rsid w:val="001F55BB"/>
    <w:rsid w:val="001F5C49"/>
    <w:rsid w:val="001F5C65"/>
    <w:rsid w:val="001F5D0E"/>
    <w:rsid w:val="001F60D4"/>
    <w:rsid w:val="001F6462"/>
    <w:rsid w:val="001F6E44"/>
    <w:rsid w:val="001F7267"/>
    <w:rsid w:val="001F7667"/>
    <w:rsid w:val="001F7680"/>
    <w:rsid w:val="001F77CC"/>
    <w:rsid w:val="001F79C7"/>
    <w:rsid w:val="001F7C91"/>
    <w:rsid w:val="001F7FDC"/>
    <w:rsid w:val="00200024"/>
    <w:rsid w:val="00200696"/>
    <w:rsid w:val="002006BD"/>
    <w:rsid w:val="002011C9"/>
    <w:rsid w:val="00202263"/>
    <w:rsid w:val="002031B1"/>
    <w:rsid w:val="002033FD"/>
    <w:rsid w:val="0020397E"/>
    <w:rsid w:val="00203A44"/>
    <w:rsid w:val="00204CE2"/>
    <w:rsid w:val="00205422"/>
    <w:rsid w:val="0020585F"/>
    <w:rsid w:val="00205CDE"/>
    <w:rsid w:val="00205F50"/>
    <w:rsid w:val="002060DC"/>
    <w:rsid w:val="0020637F"/>
    <w:rsid w:val="002063C2"/>
    <w:rsid w:val="00206875"/>
    <w:rsid w:val="002068C3"/>
    <w:rsid w:val="002068D6"/>
    <w:rsid w:val="00206DF2"/>
    <w:rsid w:val="002072FB"/>
    <w:rsid w:val="00207366"/>
    <w:rsid w:val="00207391"/>
    <w:rsid w:val="00207777"/>
    <w:rsid w:val="00207806"/>
    <w:rsid w:val="00207BC2"/>
    <w:rsid w:val="002107A0"/>
    <w:rsid w:val="002109A1"/>
    <w:rsid w:val="00210A75"/>
    <w:rsid w:val="00210AA7"/>
    <w:rsid w:val="002110D3"/>
    <w:rsid w:val="0021138A"/>
    <w:rsid w:val="00211415"/>
    <w:rsid w:val="002118DA"/>
    <w:rsid w:val="00211A30"/>
    <w:rsid w:val="00211C38"/>
    <w:rsid w:val="00211E81"/>
    <w:rsid w:val="0021226D"/>
    <w:rsid w:val="002131C1"/>
    <w:rsid w:val="00213328"/>
    <w:rsid w:val="0021382E"/>
    <w:rsid w:val="00213A76"/>
    <w:rsid w:val="00213BEC"/>
    <w:rsid w:val="00213CD9"/>
    <w:rsid w:val="00213D7C"/>
    <w:rsid w:val="00213DCD"/>
    <w:rsid w:val="002140C6"/>
    <w:rsid w:val="00214102"/>
    <w:rsid w:val="00214522"/>
    <w:rsid w:val="00214676"/>
    <w:rsid w:val="002149E6"/>
    <w:rsid w:val="00214B15"/>
    <w:rsid w:val="00214BFD"/>
    <w:rsid w:val="00214DAF"/>
    <w:rsid w:val="00215487"/>
    <w:rsid w:val="002159BF"/>
    <w:rsid w:val="002159C9"/>
    <w:rsid w:val="00216A9F"/>
    <w:rsid w:val="002171AD"/>
    <w:rsid w:val="00217235"/>
    <w:rsid w:val="002172B3"/>
    <w:rsid w:val="00217471"/>
    <w:rsid w:val="00217641"/>
    <w:rsid w:val="00217900"/>
    <w:rsid w:val="00217EDA"/>
    <w:rsid w:val="00220049"/>
    <w:rsid w:val="00220414"/>
    <w:rsid w:val="002205BD"/>
    <w:rsid w:val="00220F47"/>
    <w:rsid w:val="0022194A"/>
    <w:rsid w:val="00221B7E"/>
    <w:rsid w:val="00221F8D"/>
    <w:rsid w:val="002225AE"/>
    <w:rsid w:val="00222923"/>
    <w:rsid w:val="00222AFA"/>
    <w:rsid w:val="00222CC7"/>
    <w:rsid w:val="0022320C"/>
    <w:rsid w:val="00223C6A"/>
    <w:rsid w:val="00223EB4"/>
    <w:rsid w:val="00224358"/>
    <w:rsid w:val="002246DC"/>
    <w:rsid w:val="00224EFD"/>
    <w:rsid w:val="00224FC5"/>
    <w:rsid w:val="00225A43"/>
    <w:rsid w:val="00225E9E"/>
    <w:rsid w:val="002261C1"/>
    <w:rsid w:val="002261CF"/>
    <w:rsid w:val="0022643A"/>
    <w:rsid w:val="002267E1"/>
    <w:rsid w:val="00226A3E"/>
    <w:rsid w:val="00226FE4"/>
    <w:rsid w:val="002273F7"/>
    <w:rsid w:val="002273FC"/>
    <w:rsid w:val="002274B9"/>
    <w:rsid w:val="0022786B"/>
    <w:rsid w:val="00227C33"/>
    <w:rsid w:val="00230047"/>
    <w:rsid w:val="0023022A"/>
    <w:rsid w:val="00230496"/>
    <w:rsid w:val="002308F9"/>
    <w:rsid w:val="002309DD"/>
    <w:rsid w:val="00230F27"/>
    <w:rsid w:val="00231223"/>
    <w:rsid w:val="002314F8"/>
    <w:rsid w:val="00231B4F"/>
    <w:rsid w:val="00231B62"/>
    <w:rsid w:val="00231B80"/>
    <w:rsid w:val="00232C8C"/>
    <w:rsid w:val="00232DDB"/>
    <w:rsid w:val="00232F8D"/>
    <w:rsid w:val="00233C10"/>
    <w:rsid w:val="00233EA6"/>
    <w:rsid w:val="00233FA0"/>
    <w:rsid w:val="002346F7"/>
    <w:rsid w:val="0023627E"/>
    <w:rsid w:val="00236655"/>
    <w:rsid w:val="002369EC"/>
    <w:rsid w:val="00236CBB"/>
    <w:rsid w:val="00236D6B"/>
    <w:rsid w:val="00237133"/>
    <w:rsid w:val="00237245"/>
    <w:rsid w:val="00237327"/>
    <w:rsid w:val="00237360"/>
    <w:rsid w:val="002375C9"/>
    <w:rsid w:val="002376FD"/>
    <w:rsid w:val="00237DF8"/>
    <w:rsid w:val="0024045B"/>
    <w:rsid w:val="00240741"/>
    <w:rsid w:val="00240E65"/>
    <w:rsid w:val="002413BA"/>
    <w:rsid w:val="00241C19"/>
    <w:rsid w:val="00242BA0"/>
    <w:rsid w:val="00243058"/>
    <w:rsid w:val="00243D5E"/>
    <w:rsid w:val="00243EB7"/>
    <w:rsid w:val="00243EC8"/>
    <w:rsid w:val="00244107"/>
    <w:rsid w:val="002443DC"/>
    <w:rsid w:val="0024457C"/>
    <w:rsid w:val="00244E76"/>
    <w:rsid w:val="00244F00"/>
    <w:rsid w:val="00244FC1"/>
    <w:rsid w:val="002458A8"/>
    <w:rsid w:val="00245A17"/>
    <w:rsid w:val="00245C56"/>
    <w:rsid w:val="00245FD8"/>
    <w:rsid w:val="00246305"/>
    <w:rsid w:val="00246327"/>
    <w:rsid w:val="002463AA"/>
    <w:rsid w:val="00246739"/>
    <w:rsid w:val="00247861"/>
    <w:rsid w:val="00247BE5"/>
    <w:rsid w:val="00247CA5"/>
    <w:rsid w:val="00247D69"/>
    <w:rsid w:val="00247E5C"/>
    <w:rsid w:val="00250258"/>
    <w:rsid w:val="0025176F"/>
    <w:rsid w:val="00251DD7"/>
    <w:rsid w:val="0025207A"/>
    <w:rsid w:val="0025260F"/>
    <w:rsid w:val="0025285F"/>
    <w:rsid w:val="00252B69"/>
    <w:rsid w:val="00252DE6"/>
    <w:rsid w:val="00252EF5"/>
    <w:rsid w:val="002532A7"/>
    <w:rsid w:val="00253CE7"/>
    <w:rsid w:val="00253D58"/>
    <w:rsid w:val="00253FBF"/>
    <w:rsid w:val="00254092"/>
    <w:rsid w:val="002543F0"/>
    <w:rsid w:val="002545BC"/>
    <w:rsid w:val="00255201"/>
    <w:rsid w:val="0025554A"/>
    <w:rsid w:val="002557A9"/>
    <w:rsid w:val="00255A08"/>
    <w:rsid w:val="00255D2A"/>
    <w:rsid w:val="00256C0D"/>
    <w:rsid w:val="00256D43"/>
    <w:rsid w:val="00257125"/>
    <w:rsid w:val="0025719A"/>
    <w:rsid w:val="00257412"/>
    <w:rsid w:val="00257B7F"/>
    <w:rsid w:val="00257DAA"/>
    <w:rsid w:val="0026078C"/>
    <w:rsid w:val="00260A45"/>
    <w:rsid w:val="00261395"/>
    <w:rsid w:val="00261459"/>
    <w:rsid w:val="00261611"/>
    <w:rsid w:val="002618AB"/>
    <w:rsid w:val="00261AA2"/>
    <w:rsid w:val="0026236A"/>
    <w:rsid w:val="00262663"/>
    <w:rsid w:val="00262DDF"/>
    <w:rsid w:val="00262DE9"/>
    <w:rsid w:val="002637EF"/>
    <w:rsid w:val="00263FE2"/>
    <w:rsid w:val="00264A30"/>
    <w:rsid w:val="00264AB8"/>
    <w:rsid w:val="00264BA3"/>
    <w:rsid w:val="00264CA6"/>
    <w:rsid w:val="00264FFD"/>
    <w:rsid w:val="0026552D"/>
    <w:rsid w:val="00265BCC"/>
    <w:rsid w:val="00265D93"/>
    <w:rsid w:val="00265D94"/>
    <w:rsid w:val="00266C38"/>
    <w:rsid w:val="00267117"/>
    <w:rsid w:val="002673A3"/>
    <w:rsid w:val="00267403"/>
    <w:rsid w:val="0026774B"/>
    <w:rsid w:val="00270485"/>
    <w:rsid w:val="0027067A"/>
    <w:rsid w:val="002711A3"/>
    <w:rsid w:val="0027127C"/>
    <w:rsid w:val="00271398"/>
    <w:rsid w:val="002713F7"/>
    <w:rsid w:val="002718DD"/>
    <w:rsid w:val="00271A94"/>
    <w:rsid w:val="00271DF0"/>
    <w:rsid w:val="00272197"/>
    <w:rsid w:val="002731F3"/>
    <w:rsid w:val="00273506"/>
    <w:rsid w:val="00273C40"/>
    <w:rsid w:val="0027427B"/>
    <w:rsid w:val="00274604"/>
    <w:rsid w:val="00274A00"/>
    <w:rsid w:val="00274A15"/>
    <w:rsid w:val="00275A98"/>
    <w:rsid w:val="00275B02"/>
    <w:rsid w:val="00275F00"/>
    <w:rsid w:val="00276438"/>
    <w:rsid w:val="00276971"/>
    <w:rsid w:val="00276C7C"/>
    <w:rsid w:val="00276E57"/>
    <w:rsid w:val="00277EA7"/>
    <w:rsid w:val="00280226"/>
    <w:rsid w:val="002808AB"/>
    <w:rsid w:val="00280E67"/>
    <w:rsid w:val="0028152E"/>
    <w:rsid w:val="00281664"/>
    <w:rsid w:val="00281728"/>
    <w:rsid w:val="00281D96"/>
    <w:rsid w:val="00281FDB"/>
    <w:rsid w:val="00282363"/>
    <w:rsid w:val="00282586"/>
    <w:rsid w:val="002829A4"/>
    <w:rsid w:val="00283BE4"/>
    <w:rsid w:val="0028419A"/>
    <w:rsid w:val="0028446F"/>
    <w:rsid w:val="002844B1"/>
    <w:rsid w:val="00284749"/>
    <w:rsid w:val="0028500A"/>
    <w:rsid w:val="00285280"/>
    <w:rsid w:val="00285C37"/>
    <w:rsid w:val="002860C3"/>
    <w:rsid w:val="00286726"/>
    <w:rsid w:val="00286834"/>
    <w:rsid w:val="00286B84"/>
    <w:rsid w:val="00287134"/>
    <w:rsid w:val="0028767A"/>
    <w:rsid w:val="002878B4"/>
    <w:rsid w:val="00290354"/>
    <w:rsid w:val="00290ABB"/>
    <w:rsid w:val="00290B45"/>
    <w:rsid w:val="00290D1F"/>
    <w:rsid w:val="00291034"/>
    <w:rsid w:val="002912D8"/>
    <w:rsid w:val="00291BF1"/>
    <w:rsid w:val="0029249E"/>
    <w:rsid w:val="00292528"/>
    <w:rsid w:val="00292BAB"/>
    <w:rsid w:val="00292E54"/>
    <w:rsid w:val="00293440"/>
    <w:rsid w:val="002935FD"/>
    <w:rsid w:val="002936B5"/>
    <w:rsid w:val="00293900"/>
    <w:rsid w:val="00293CAC"/>
    <w:rsid w:val="00293DF0"/>
    <w:rsid w:val="00294A50"/>
    <w:rsid w:val="00294BBA"/>
    <w:rsid w:val="00294D05"/>
    <w:rsid w:val="00294F84"/>
    <w:rsid w:val="0029507A"/>
    <w:rsid w:val="0029533F"/>
    <w:rsid w:val="0029546F"/>
    <w:rsid w:val="00296787"/>
    <w:rsid w:val="00296924"/>
    <w:rsid w:val="00296A39"/>
    <w:rsid w:val="00296C1F"/>
    <w:rsid w:val="00296D18"/>
    <w:rsid w:val="00296DCB"/>
    <w:rsid w:val="00297456"/>
    <w:rsid w:val="002979B2"/>
    <w:rsid w:val="002A0280"/>
    <w:rsid w:val="002A061B"/>
    <w:rsid w:val="002A0A4C"/>
    <w:rsid w:val="002A0AA5"/>
    <w:rsid w:val="002A0BD9"/>
    <w:rsid w:val="002A0D92"/>
    <w:rsid w:val="002A19C1"/>
    <w:rsid w:val="002A1F9C"/>
    <w:rsid w:val="002A23C1"/>
    <w:rsid w:val="002A31A2"/>
    <w:rsid w:val="002A3D69"/>
    <w:rsid w:val="002A3E52"/>
    <w:rsid w:val="002A407F"/>
    <w:rsid w:val="002A4105"/>
    <w:rsid w:val="002A42A7"/>
    <w:rsid w:val="002A42AD"/>
    <w:rsid w:val="002A4707"/>
    <w:rsid w:val="002A49F2"/>
    <w:rsid w:val="002A4A46"/>
    <w:rsid w:val="002A4ADF"/>
    <w:rsid w:val="002A4BA3"/>
    <w:rsid w:val="002A4FCF"/>
    <w:rsid w:val="002A5001"/>
    <w:rsid w:val="002A501D"/>
    <w:rsid w:val="002A526B"/>
    <w:rsid w:val="002A55AE"/>
    <w:rsid w:val="002A59F1"/>
    <w:rsid w:val="002A5FCB"/>
    <w:rsid w:val="002A5FD8"/>
    <w:rsid w:val="002A6083"/>
    <w:rsid w:val="002A662B"/>
    <w:rsid w:val="002A6AB5"/>
    <w:rsid w:val="002A6CDF"/>
    <w:rsid w:val="002A7136"/>
    <w:rsid w:val="002A74BE"/>
    <w:rsid w:val="002A74CB"/>
    <w:rsid w:val="002A79AD"/>
    <w:rsid w:val="002A7CF5"/>
    <w:rsid w:val="002A7EC0"/>
    <w:rsid w:val="002B0165"/>
    <w:rsid w:val="002B02F2"/>
    <w:rsid w:val="002B0446"/>
    <w:rsid w:val="002B066A"/>
    <w:rsid w:val="002B07FF"/>
    <w:rsid w:val="002B10D4"/>
    <w:rsid w:val="002B115B"/>
    <w:rsid w:val="002B1728"/>
    <w:rsid w:val="002B17AE"/>
    <w:rsid w:val="002B19F9"/>
    <w:rsid w:val="002B20E0"/>
    <w:rsid w:val="002B2185"/>
    <w:rsid w:val="002B2225"/>
    <w:rsid w:val="002B236E"/>
    <w:rsid w:val="002B2406"/>
    <w:rsid w:val="002B2556"/>
    <w:rsid w:val="002B2ED4"/>
    <w:rsid w:val="002B33A9"/>
    <w:rsid w:val="002B345B"/>
    <w:rsid w:val="002B3632"/>
    <w:rsid w:val="002B39AC"/>
    <w:rsid w:val="002B3BFA"/>
    <w:rsid w:val="002B3CF9"/>
    <w:rsid w:val="002B3D88"/>
    <w:rsid w:val="002B40E3"/>
    <w:rsid w:val="002B418A"/>
    <w:rsid w:val="002B435F"/>
    <w:rsid w:val="002B43BF"/>
    <w:rsid w:val="002B46DB"/>
    <w:rsid w:val="002B4833"/>
    <w:rsid w:val="002B4BE1"/>
    <w:rsid w:val="002B4F76"/>
    <w:rsid w:val="002B51E9"/>
    <w:rsid w:val="002B576D"/>
    <w:rsid w:val="002B5E4E"/>
    <w:rsid w:val="002B5F43"/>
    <w:rsid w:val="002B6040"/>
    <w:rsid w:val="002B6388"/>
    <w:rsid w:val="002B6411"/>
    <w:rsid w:val="002B6590"/>
    <w:rsid w:val="002B6BCC"/>
    <w:rsid w:val="002B700B"/>
    <w:rsid w:val="002B70BF"/>
    <w:rsid w:val="002B73F8"/>
    <w:rsid w:val="002B7502"/>
    <w:rsid w:val="002B7B1C"/>
    <w:rsid w:val="002C0208"/>
    <w:rsid w:val="002C02C0"/>
    <w:rsid w:val="002C09FA"/>
    <w:rsid w:val="002C0A15"/>
    <w:rsid w:val="002C1359"/>
    <w:rsid w:val="002C170C"/>
    <w:rsid w:val="002C1732"/>
    <w:rsid w:val="002C1AAB"/>
    <w:rsid w:val="002C22C1"/>
    <w:rsid w:val="002C29D0"/>
    <w:rsid w:val="002C29FE"/>
    <w:rsid w:val="002C352A"/>
    <w:rsid w:val="002C3741"/>
    <w:rsid w:val="002C4750"/>
    <w:rsid w:val="002C48F6"/>
    <w:rsid w:val="002C4A98"/>
    <w:rsid w:val="002C50EE"/>
    <w:rsid w:val="002C5644"/>
    <w:rsid w:val="002C59C1"/>
    <w:rsid w:val="002C5F99"/>
    <w:rsid w:val="002C60F0"/>
    <w:rsid w:val="002C62C8"/>
    <w:rsid w:val="002C6756"/>
    <w:rsid w:val="002C69BA"/>
    <w:rsid w:val="002C760F"/>
    <w:rsid w:val="002C7927"/>
    <w:rsid w:val="002C7BCD"/>
    <w:rsid w:val="002C7FF7"/>
    <w:rsid w:val="002D0224"/>
    <w:rsid w:val="002D07C8"/>
    <w:rsid w:val="002D08A5"/>
    <w:rsid w:val="002D0DA8"/>
    <w:rsid w:val="002D0F58"/>
    <w:rsid w:val="002D137F"/>
    <w:rsid w:val="002D149E"/>
    <w:rsid w:val="002D1AEB"/>
    <w:rsid w:val="002D1BFD"/>
    <w:rsid w:val="002D251B"/>
    <w:rsid w:val="002D2929"/>
    <w:rsid w:val="002D2C28"/>
    <w:rsid w:val="002D2D2C"/>
    <w:rsid w:val="002D2FFE"/>
    <w:rsid w:val="002D3011"/>
    <w:rsid w:val="002D34E0"/>
    <w:rsid w:val="002D37FC"/>
    <w:rsid w:val="002D3877"/>
    <w:rsid w:val="002D3F55"/>
    <w:rsid w:val="002D4087"/>
    <w:rsid w:val="002D44B4"/>
    <w:rsid w:val="002D47FE"/>
    <w:rsid w:val="002D495A"/>
    <w:rsid w:val="002D4C3A"/>
    <w:rsid w:val="002D5771"/>
    <w:rsid w:val="002D5A07"/>
    <w:rsid w:val="002D5A4F"/>
    <w:rsid w:val="002D62EF"/>
    <w:rsid w:val="002D62F2"/>
    <w:rsid w:val="002D6B64"/>
    <w:rsid w:val="002D6CFA"/>
    <w:rsid w:val="002D6D82"/>
    <w:rsid w:val="002D787A"/>
    <w:rsid w:val="002D7ACA"/>
    <w:rsid w:val="002D7ADE"/>
    <w:rsid w:val="002D7D18"/>
    <w:rsid w:val="002D7EE9"/>
    <w:rsid w:val="002E008D"/>
    <w:rsid w:val="002E0992"/>
    <w:rsid w:val="002E1292"/>
    <w:rsid w:val="002E14C6"/>
    <w:rsid w:val="002E1861"/>
    <w:rsid w:val="002E1B7F"/>
    <w:rsid w:val="002E1C02"/>
    <w:rsid w:val="002E1D4F"/>
    <w:rsid w:val="002E1D95"/>
    <w:rsid w:val="002E24AA"/>
    <w:rsid w:val="002E25DE"/>
    <w:rsid w:val="002E26D4"/>
    <w:rsid w:val="002E2B2D"/>
    <w:rsid w:val="002E2C40"/>
    <w:rsid w:val="002E320B"/>
    <w:rsid w:val="002E3221"/>
    <w:rsid w:val="002E32AD"/>
    <w:rsid w:val="002E32C2"/>
    <w:rsid w:val="002E33B7"/>
    <w:rsid w:val="002E33F4"/>
    <w:rsid w:val="002E379E"/>
    <w:rsid w:val="002E3C5A"/>
    <w:rsid w:val="002E4F45"/>
    <w:rsid w:val="002E4FEF"/>
    <w:rsid w:val="002E5609"/>
    <w:rsid w:val="002E63CC"/>
    <w:rsid w:val="002E665C"/>
    <w:rsid w:val="002E690C"/>
    <w:rsid w:val="002E7085"/>
    <w:rsid w:val="002E740E"/>
    <w:rsid w:val="002E74EC"/>
    <w:rsid w:val="002F001E"/>
    <w:rsid w:val="002F005A"/>
    <w:rsid w:val="002F00A7"/>
    <w:rsid w:val="002F0304"/>
    <w:rsid w:val="002F04E1"/>
    <w:rsid w:val="002F06FB"/>
    <w:rsid w:val="002F0AF3"/>
    <w:rsid w:val="002F10A7"/>
    <w:rsid w:val="002F12C9"/>
    <w:rsid w:val="002F1E13"/>
    <w:rsid w:val="002F1EB2"/>
    <w:rsid w:val="002F22DB"/>
    <w:rsid w:val="002F23B3"/>
    <w:rsid w:val="002F2814"/>
    <w:rsid w:val="002F28CC"/>
    <w:rsid w:val="002F3CBD"/>
    <w:rsid w:val="002F4025"/>
    <w:rsid w:val="002F4044"/>
    <w:rsid w:val="002F40BC"/>
    <w:rsid w:val="002F42FA"/>
    <w:rsid w:val="002F4351"/>
    <w:rsid w:val="002F4DED"/>
    <w:rsid w:val="002F536F"/>
    <w:rsid w:val="002F5D00"/>
    <w:rsid w:val="002F5E20"/>
    <w:rsid w:val="002F6013"/>
    <w:rsid w:val="002F61BE"/>
    <w:rsid w:val="002F651B"/>
    <w:rsid w:val="002F67E6"/>
    <w:rsid w:val="002F6D92"/>
    <w:rsid w:val="002F7259"/>
    <w:rsid w:val="002F74D1"/>
    <w:rsid w:val="002F768B"/>
    <w:rsid w:val="002F788A"/>
    <w:rsid w:val="002F78D3"/>
    <w:rsid w:val="0030011A"/>
    <w:rsid w:val="003004B9"/>
    <w:rsid w:val="003004FF"/>
    <w:rsid w:val="003006B9"/>
    <w:rsid w:val="003006F6"/>
    <w:rsid w:val="003009DB"/>
    <w:rsid w:val="00300AC6"/>
    <w:rsid w:val="00300AF5"/>
    <w:rsid w:val="003013C3"/>
    <w:rsid w:val="003016E1"/>
    <w:rsid w:val="0030178B"/>
    <w:rsid w:val="003017D4"/>
    <w:rsid w:val="00302135"/>
    <w:rsid w:val="00302309"/>
    <w:rsid w:val="00302701"/>
    <w:rsid w:val="00302BEC"/>
    <w:rsid w:val="003034E1"/>
    <w:rsid w:val="0030354E"/>
    <w:rsid w:val="0030358C"/>
    <w:rsid w:val="00303AD1"/>
    <w:rsid w:val="003044AF"/>
    <w:rsid w:val="00305034"/>
    <w:rsid w:val="00305077"/>
    <w:rsid w:val="00305A31"/>
    <w:rsid w:val="0030601D"/>
    <w:rsid w:val="003060A2"/>
    <w:rsid w:val="003061BB"/>
    <w:rsid w:val="003062BB"/>
    <w:rsid w:val="00306858"/>
    <w:rsid w:val="00306AAD"/>
    <w:rsid w:val="00306B0E"/>
    <w:rsid w:val="00307061"/>
    <w:rsid w:val="00307379"/>
    <w:rsid w:val="0030741A"/>
    <w:rsid w:val="00307430"/>
    <w:rsid w:val="00307848"/>
    <w:rsid w:val="0030789A"/>
    <w:rsid w:val="00307A31"/>
    <w:rsid w:val="00307CAF"/>
    <w:rsid w:val="00307CEF"/>
    <w:rsid w:val="003113FA"/>
    <w:rsid w:val="00311A7C"/>
    <w:rsid w:val="00311E65"/>
    <w:rsid w:val="00311F67"/>
    <w:rsid w:val="00312C92"/>
    <w:rsid w:val="00313197"/>
    <w:rsid w:val="003133E5"/>
    <w:rsid w:val="003139D8"/>
    <w:rsid w:val="00313A80"/>
    <w:rsid w:val="00313AEE"/>
    <w:rsid w:val="00313C71"/>
    <w:rsid w:val="00313E48"/>
    <w:rsid w:val="0031503F"/>
    <w:rsid w:val="00315044"/>
    <w:rsid w:val="00315F05"/>
    <w:rsid w:val="00317014"/>
    <w:rsid w:val="00317345"/>
    <w:rsid w:val="0031766B"/>
    <w:rsid w:val="00317801"/>
    <w:rsid w:val="00317DED"/>
    <w:rsid w:val="00317E56"/>
    <w:rsid w:val="00320B03"/>
    <w:rsid w:val="0032105F"/>
    <w:rsid w:val="003210A1"/>
    <w:rsid w:val="0032225D"/>
    <w:rsid w:val="003224D7"/>
    <w:rsid w:val="003225DA"/>
    <w:rsid w:val="00322DFE"/>
    <w:rsid w:val="00322FC8"/>
    <w:rsid w:val="0032351C"/>
    <w:rsid w:val="003236B0"/>
    <w:rsid w:val="00323BB3"/>
    <w:rsid w:val="00323FB5"/>
    <w:rsid w:val="003246F1"/>
    <w:rsid w:val="00325218"/>
    <w:rsid w:val="0032523D"/>
    <w:rsid w:val="00325B4C"/>
    <w:rsid w:val="00325CDE"/>
    <w:rsid w:val="00326888"/>
    <w:rsid w:val="00326BFB"/>
    <w:rsid w:val="00326CBB"/>
    <w:rsid w:val="00326DC7"/>
    <w:rsid w:val="0032753E"/>
    <w:rsid w:val="003275A9"/>
    <w:rsid w:val="00327C62"/>
    <w:rsid w:val="003306DF"/>
    <w:rsid w:val="00330DA7"/>
    <w:rsid w:val="0033117A"/>
    <w:rsid w:val="00331195"/>
    <w:rsid w:val="00331218"/>
    <w:rsid w:val="003318F0"/>
    <w:rsid w:val="0033197A"/>
    <w:rsid w:val="00331CE4"/>
    <w:rsid w:val="00332458"/>
    <w:rsid w:val="0033288D"/>
    <w:rsid w:val="00332A58"/>
    <w:rsid w:val="0033373A"/>
    <w:rsid w:val="00333776"/>
    <w:rsid w:val="00333A6B"/>
    <w:rsid w:val="003343D5"/>
    <w:rsid w:val="00334411"/>
    <w:rsid w:val="00334496"/>
    <w:rsid w:val="003344DF"/>
    <w:rsid w:val="00334806"/>
    <w:rsid w:val="00334836"/>
    <w:rsid w:val="0033494F"/>
    <w:rsid w:val="003349F9"/>
    <w:rsid w:val="00334F41"/>
    <w:rsid w:val="003351F1"/>
    <w:rsid w:val="00335A08"/>
    <w:rsid w:val="00335B06"/>
    <w:rsid w:val="00335B68"/>
    <w:rsid w:val="00335C04"/>
    <w:rsid w:val="00335D86"/>
    <w:rsid w:val="00335E1E"/>
    <w:rsid w:val="00336570"/>
    <w:rsid w:val="00336609"/>
    <w:rsid w:val="003366A2"/>
    <w:rsid w:val="00336EB1"/>
    <w:rsid w:val="00336F8E"/>
    <w:rsid w:val="003373BA"/>
    <w:rsid w:val="00337706"/>
    <w:rsid w:val="00337A96"/>
    <w:rsid w:val="00337AB3"/>
    <w:rsid w:val="00337C28"/>
    <w:rsid w:val="00337E27"/>
    <w:rsid w:val="00337FE9"/>
    <w:rsid w:val="003403BD"/>
    <w:rsid w:val="0034071E"/>
    <w:rsid w:val="00340A26"/>
    <w:rsid w:val="00340E08"/>
    <w:rsid w:val="0034114C"/>
    <w:rsid w:val="003411A2"/>
    <w:rsid w:val="00341676"/>
    <w:rsid w:val="00341B45"/>
    <w:rsid w:val="00341F24"/>
    <w:rsid w:val="003423F9"/>
    <w:rsid w:val="003424A5"/>
    <w:rsid w:val="003425DF"/>
    <w:rsid w:val="00342AD9"/>
    <w:rsid w:val="00342D72"/>
    <w:rsid w:val="00342E61"/>
    <w:rsid w:val="00342FD4"/>
    <w:rsid w:val="0034311F"/>
    <w:rsid w:val="003431F8"/>
    <w:rsid w:val="00343DA1"/>
    <w:rsid w:val="00343F2F"/>
    <w:rsid w:val="00344354"/>
    <w:rsid w:val="00344B11"/>
    <w:rsid w:val="00344DBC"/>
    <w:rsid w:val="00344F63"/>
    <w:rsid w:val="00344FAB"/>
    <w:rsid w:val="003456E3"/>
    <w:rsid w:val="00346656"/>
    <w:rsid w:val="003467F3"/>
    <w:rsid w:val="00346A70"/>
    <w:rsid w:val="00346BFD"/>
    <w:rsid w:val="00346CC9"/>
    <w:rsid w:val="00346D04"/>
    <w:rsid w:val="00346E28"/>
    <w:rsid w:val="00346E8C"/>
    <w:rsid w:val="003470A7"/>
    <w:rsid w:val="003470D1"/>
    <w:rsid w:val="0034784B"/>
    <w:rsid w:val="00347887"/>
    <w:rsid w:val="003500C8"/>
    <w:rsid w:val="0035027E"/>
    <w:rsid w:val="00350B73"/>
    <w:rsid w:val="0035180C"/>
    <w:rsid w:val="00351DA6"/>
    <w:rsid w:val="00351E30"/>
    <w:rsid w:val="00352755"/>
    <w:rsid w:val="003528F2"/>
    <w:rsid w:val="0035293D"/>
    <w:rsid w:val="0035296B"/>
    <w:rsid w:val="00352E17"/>
    <w:rsid w:val="00352EF1"/>
    <w:rsid w:val="00352F22"/>
    <w:rsid w:val="003530FF"/>
    <w:rsid w:val="0035376E"/>
    <w:rsid w:val="003542E4"/>
    <w:rsid w:val="00354979"/>
    <w:rsid w:val="00354AF5"/>
    <w:rsid w:val="00356252"/>
    <w:rsid w:val="00356AD8"/>
    <w:rsid w:val="00356DE8"/>
    <w:rsid w:val="003570DA"/>
    <w:rsid w:val="00357C6C"/>
    <w:rsid w:val="0036015F"/>
    <w:rsid w:val="00360D5F"/>
    <w:rsid w:val="00360F49"/>
    <w:rsid w:val="003612B4"/>
    <w:rsid w:val="003612F8"/>
    <w:rsid w:val="0036189A"/>
    <w:rsid w:val="00361FC9"/>
    <w:rsid w:val="00362288"/>
    <w:rsid w:val="00362791"/>
    <w:rsid w:val="003627BE"/>
    <w:rsid w:val="00362967"/>
    <w:rsid w:val="00362A1F"/>
    <w:rsid w:val="003635B8"/>
    <w:rsid w:val="0036399D"/>
    <w:rsid w:val="0036407A"/>
    <w:rsid w:val="003642F3"/>
    <w:rsid w:val="0036450A"/>
    <w:rsid w:val="00364C21"/>
    <w:rsid w:val="00365068"/>
    <w:rsid w:val="003652D2"/>
    <w:rsid w:val="00365444"/>
    <w:rsid w:val="003658F2"/>
    <w:rsid w:val="00366444"/>
    <w:rsid w:val="00366CC8"/>
    <w:rsid w:val="00366FD2"/>
    <w:rsid w:val="00367025"/>
    <w:rsid w:val="0036716B"/>
    <w:rsid w:val="00367291"/>
    <w:rsid w:val="00367A65"/>
    <w:rsid w:val="00367C50"/>
    <w:rsid w:val="00370170"/>
    <w:rsid w:val="00370D66"/>
    <w:rsid w:val="00370E4E"/>
    <w:rsid w:val="00371423"/>
    <w:rsid w:val="00372469"/>
    <w:rsid w:val="003724E1"/>
    <w:rsid w:val="00372C13"/>
    <w:rsid w:val="00372DE6"/>
    <w:rsid w:val="00372F96"/>
    <w:rsid w:val="00373015"/>
    <w:rsid w:val="00373361"/>
    <w:rsid w:val="00373A9A"/>
    <w:rsid w:val="003743F1"/>
    <w:rsid w:val="00374A52"/>
    <w:rsid w:val="00374BC8"/>
    <w:rsid w:val="00374BF3"/>
    <w:rsid w:val="00374FD4"/>
    <w:rsid w:val="00375082"/>
    <w:rsid w:val="0037595D"/>
    <w:rsid w:val="00375A97"/>
    <w:rsid w:val="003762D4"/>
    <w:rsid w:val="0037630A"/>
    <w:rsid w:val="00376643"/>
    <w:rsid w:val="003769D1"/>
    <w:rsid w:val="00376C3D"/>
    <w:rsid w:val="00376C6A"/>
    <w:rsid w:val="00376D0A"/>
    <w:rsid w:val="003771E5"/>
    <w:rsid w:val="0037728C"/>
    <w:rsid w:val="003773B5"/>
    <w:rsid w:val="00377499"/>
    <w:rsid w:val="00377CD7"/>
    <w:rsid w:val="0038003D"/>
    <w:rsid w:val="00380B4C"/>
    <w:rsid w:val="00380E89"/>
    <w:rsid w:val="00381405"/>
    <w:rsid w:val="0038187E"/>
    <w:rsid w:val="00381FEF"/>
    <w:rsid w:val="0038204B"/>
    <w:rsid w:val="003824A4"/>
    <w:rsid w:val="00382916"/>
    <w:rsid w:val="00383015"/>
    <w:rsid w:val="003833B4"/>
    <w:rsid w:val="0038341D"/>
    <w:rsid w:val="0038373B"/>
    <w:rsid w:val="00383883"/>
    <w:rsid w:val="00383934"/>
    <w:rsid w:val="00383BBB"/>
    <w:rsid w:val="0038447E"/>
    <w:rsid w:val="0038479C"/>
    <w:rsid w:val="00384994"/>
    <w:rsid w:val="00384C16"/>
    <w:rsid w:val="00385B3C"/>
    <w:rsid w:val="00385CB8"/>
    <w:rsid w:val="00386130"/>
    <w:rsid w:val="00386282"/>
    <w:rsid w:val="003862A1"/>
    <w:rsid w:val="003863C0"/>
    <w:rsid w:val="0038652A"/>
    <w:rsid w:val="0038665E"/>
    <w:rsid w:val="003869E8"/>
    <w:rsid w:val="00386A05"/>
    <w:rsid w:val="00386A93"/>
    <w:rsid w:val="00386E80"/>
    <w:rsid w:val="003872FC"/>
    <w:rsid w:val="003877E4"/>
    <w:rsid w:val="003879A3"/>
    <w:rsid w:val="00387C30"/>
    <w:rsid w:val="00387CEE"/>
    <w:rsid w:val="00390701"/>
    <w:rsid w:val="00390A4C"/>
    <w:rsid w:val="003916E3"/>
    <w:rsid w:val="00391957"/>
    <w:rsid w:val="00391ADD"/>
    <w:rsid w:val="00391F28"/>
    <w:rsid w:val="00391F88"/>
    <w:rsid w:val="003922F7"/>
    <w:rsid w:val="003923E9"/>
    <w:rsid w:val="003925F1"/>
    <w:rsid w:val="00392740"/>
    <w:rsid w:val="00392A1E"/>
    <w:rsid w:val="00392BC8"/>
    <w:rsid w:val="00393DB6"/>
    <w:rsid w:val="00394535"/>
    <w:rsid w:val="00394659"/>
    <w:rsid w:val="0039521D"/>
    <w:rsid w:val="003955C7"/>
    <w:rsid w:val="003956BA"/>
    <w:rsid w:val="00395B96"/>
    <w:rsid w:val="00395BAB"/>
    <w:rsid w:val="003962C7"/>
    <w:rsid w:val="003963C1"/>
    <w:rsid w:val="0039647B"/>
    <w:rsid w:val="00396E41"/>
    <w:rsid w:val="00397254"/>
    <w:rsid w:val="00397271"/>
    <w:rsid w:val="00397500"/>
    <w:rsid w:val="003978F6"/>
    <w:rsid w:val="003A0001"/>
    <w:rsid w:val="003A0311"/>
    <w:rsid w:val="003A0450"/>
    <w:rsid w:val="003A05BB"/>
    <w:rsid w:val="003A0921"/>
    <w:rsid w:val="003A0E3A"/>
    <w:rsid w:val="003A1681"/>
    <w:rsid w:val="003A1B8E"/>
    <w:rsid w:val="003A1BEC"/>
    <w:rsid w:val="003A2195"/>
    <w:rsid w:val="003A2C10"/>
    <w:rsid w:val="003A36C6"/>
    <w:rsid w:val="003A428B"/>
    <w:rsid w:val="003A4795"/>
    <w:rsid w:val="003A4AAB"/>
    <w:rsid w:val="003A4B77"/>
    <w:rsid w:val="003A4CE8"/>
    <w:rsid w:val="003A598C"/>
    <w:rsid w:val="003A5AFE"/>
    <w:rsid w:val="003A5C44"/>
    <w:rsid w:val="003A5CB9"/>
    <w:rsid w:val="003A669A"/>
    <w:rsid w:val="003A6964"/>
    <w:rsid w:val="003A6BF5"/>
    <w:rsid w:val="003A6D05"/>
    <w:rsid w:val="003A70CC"/>
    <w:rsid w:val="003A74E3"/>
    <w:rsid w:val="003A7B14"/>
    <w:rsid w:val="003A7BE4"/>
    <w:rsid w:val="003B0949"/>
    <w:rsid w:val="003B0D10"/>
    <w:rsid w:val="003B1AF3"/>
    <w:rsid w:val="003B1BC6"/>
    <w:rsid w:val="003B1E6D"/>
    <w:rsid w:val="003B1E9C"/>
    <w:rsid w:val="003B2398"/>
    <w:rsid w:val="003B24BC"/>
    <w:rsid w:val="003B32FC"/>
    <w:rsid w:val="003B36A0"/>
    <w:rsid w:val="003B3773"/>
    <w:rsid w:val="003B3866"/>
    <w:rsid w:val="003B3973"/>
    <w:rsid w:val="003B3C8E"/>
    <w:rsid w:val="003B41C0"/>
    <w:rsid w:val="003B4DF7"/>
    <w:rsid w:val="003B5056"/>
    <w:rsid w:val="003B5533"/>
    <w:rsid w:val="003B56AA"/>
    <w:rsid w:val="003B5B11"/>
    <w:rsid w:val="003B5F92"/>
    <w:rsid w:val="003B6826"/>
    <w:rsid w:val="003B6904"/>
    <w:rsid w:val="003B696A"/>
    <w:rsid w:val="003B6DE9"/>
    <w:rsid w:val="003B763E"/>
    <w:rsid w:val="003B76DA"/>
    <w:rsid w:val="003B79DE"/>
    <w:rsid w:val="003B7B21"/>
    <w:rsid w:val="003C0442"/>
    <w:rsid w:val="003C05B6"/>
    <w:rsid w:val="003C0ECA"/>
    <w:rsid w:val="003C0FC2"/>
    <w:rsid w:val="003C11C7"/>
    <w:rsid w:val="003C1447"/>
    <w:rsid w:val="003C1D0B"/>
    <w:rsid w:val="003C1F14"/>
    <w:rsid w:val="003C1FF7"/>
    <w:rsid w:val="003C2F02"/>
    <w:rsid w:val="003C3A64"/>
    <w:rsid w:val="003C47F6"/>
    <w:rsid w:val="003C4A69"/>
    <w:rsid w:val="003C4E22"/>
    <w:rsid w:val="003C4EE9"/>
    <w:rsid w:val="003C4FC6"/>
    <w:rsid w:val="003C508B"/>
    <w:rsid w:val="003C518A"/>
    <w:rsid w:val="003C5346"/>
    <w:rsid w:val="003C5489"/>
    <w:rsid w:val="003C58F7"/>
    <w:rsid w:val="003C5B0C"/>
    <w:rsid w:val="003C5F22"/>
    <w:rsid w:val="003C62D0"/>
    <w:rsid w:val="003C6548"/>
    <w:rsid w:val="003C6854"/>
    <w:rsid w:val="003C71C6"/>
    <w:rsid w:val="003C7B5C"/>
    <w:rsid w:val="003C7B8D"/>
    <w:rsid w:val="003D0451"/>
    <w:rsid w:val="003D050F"/>
    <w:rsid w:val="003D0530"/>
    <w:rsid w:val="003D0D04"/>
    <w:rsid w:val="003D0F19"/>
    <w:rsid w:val="003D182B"/>
    <w:rsid w:val="003D1ED7"/>
    <w:rsid w:val="003D2BAC"/>
    <w:rsid w:val="003D306D"/>
    <w:rsid w:val="003D3A65"/>
    <w:rsid w:val="003D3B72"/>
    <w:rsid w:val="003D3C4A"/>
    <w:rsid w:val="003D4237"/>
    <w:rsid w:val="003D46D6"/>
    <w:rsid w:val="003D4850"/>
    <w:rsid w:val="003D4882"/>
    <w:rsid w:val="003D4C04"/>
    <w:rsid w:val="003D4CD4"/>
    <w:rsid w:val="003D57C6"/>
    <w:rsid w:val="003D5CAD"/>
    <w:rsid w:val="003D68AD"/>
    <w:rsid w:val="003D69F2"/>
    <w:rsid w:val="003D6C79"/>
    <w:rsid w:val="003D6FAA"/>
    <w:rsid w:val="003D705E"/>
    <w:rsid w:val="003D7BE4"/>
    <w:rsid w:val="003E0218"/>
    <w:rsid w:val="003E0E3B"/>
    <w:rsid w:val="003E0EF8"/>
    <w:rsid w:val="003E1504"/>
    <w:rsid w:val="003E18E6"/>
    <w:rsid w:val="003E1F24"/>
    <w:rsid w:val="003E24A3"/>
    <w:rsid w:val="003E2CEA"/>
    <w:rsid w:val="003E302C"/>
    <w:rsid w:val="003E328C"/>
    <w:rsid w:val="003E35AA"/>
    <w:rsid w:val="003E3BA0"/>
    <w:rsid w:val="003E3F81"/>
    <w:rsid w:val="003E40FA"/>
    <w:rsid w:val="003E41E5"/>
    <w:rsid w:val="003E4474"/>
    <w:rsid w:val="003E472E"/>
    <w:rsid w:val="003E478D"/>
    <w:rsid w:val="003E4BB6"/>
    <w:rsid w:val="003E4D89"/>
    <w:rsid w:val="003E4DD2"/>
    <w:rsid w:val="003E57E9"/>
    <w:rsid w:val="003E5951"/>
    <w:rsid w:val="003E5CB5"/>
    <w:rsid w:val="003E5CCF"/>
    <w:rsid w:val="003E5D05"/>
    <w:rsid w:val="003E5DDA"/>
    <w:rsid w:val="003E60D4"/>
    <w:rsid w:val="003E61A2"/>
    <w:rsid w:val="003E6360"/>
    <w:rsid w:val="003E6566"/>
    <w:rsid w:val="003E6F37"/>
    <w:rsid w:val="003E7064"/>
    <w:rsid w:val="003E770C"/>
    <w:rsid w:val="003E779F"/>
    <w:rsid w:val="003E7F51"/>
    <w:rsid w:val="003F017C"/>
    <w:rsid w:val="003F0741"/>
    <w:rsid w:val="003F0936"/>
    <w:rsid w:val="003F1133"/>
    <w:rsid w:val="003F1735"/>
    <w:rsid w:val="003F176B"/>
    <w:rsid w:val="003F1996"/>
    <w:rsid w:val="003F2431"/>
    <w:rsid w:val="003F2665"/>
    <w:rsid w:val="003F27D2"/>
    <w:rsid w:val="003F2F05"/>
    <w:rsid w:val="003F324D"/>
    <w:rsid w:val="003F368B"/>
    <w:rsid w:val="003F387B"/>
    <w:rsid w:val="003F38B9"/>
    <w:rsid w:val="003F3FB4"/>
    <w:rsid w:val="003F4037"/>
    <w:rsid w:val="003F506C"/>
    <w:rsid w:val="003F509E"/>
    <w:rsid w:val="003F50D5"/>
    <w:rsid w:val="003F54F3"/>
    <w:rsid w:val="003F5893"/>
    <w:rsid w:val="003F5EEE"/>
    <w:rsid w:val="003F6453"/>
    <w:rsid w:val="003F65A7"/>
    <w:rsid w:val="003F65B4"/>
    <w:rsid w:val="003F65CA"/>
    <w:rsid w:val="003F6C54"/>
    <w:rsid w:val="003F707F"/>
    <w:rsid w:val="003F722F"/>
    <w:rsid w:val="004001F8"/>
    <w:rsid w:val="0040038B"/>
    <w:rsid w:val="00400B69"/>
    <w:rsid w:val="004011FA"/>
    <w:rsid w:val="00401717"/>
    <w:rsid w:val="004017E5"/>
    <w:rsid w:val="004018E4"/>
    <w:rsid w:val="00401D39"/>
    <w:rsid w:val="00401EC6"/>
    <w:rsid w:val="0040211D"/>
    <w:rsid w:val="0040277D"/>
    <w:rsid w:val="00402D6A"/>
    <w:rsid w:val="0040314B"/>
    <w:rsid w:val="00403893"/>
    <w:rsid w:val="004039B4"/>
    <w:rsid w:val="004039D7"/>
    <w:rsid w:val="00403EC8"/>
    <w:rsid w:val="004043D5"/>
    <w:rsid w:val="00405247"/>
    <w:rsid w:val="00405510"/>
    <w:rsid w:val="004063DA"/>
    <w:rsid w:val="00406614"/>
    <w:rsid w:val="00407829"/>
    <w:rsid w:val="00407B59"/>
    <w:rsid w:val="004104B1"/>
    <w:rsid w:val="00410519"/>
    <w:rsid w:val="00410523"/>
    <w:rsid w:val="004105C5"/>
    <w:rsid w:val="0041066D"/>
    <w:rsid w:val="00410706"/>
    <w:rsid w:val="0041128E"/>
    <w:rsid w:val="004114B6"/>
    <w:rsid w:val="004115EE"/>
    <w:rsid w:val="00411B04"/>
    <w:rsid w:val="00411E1E"/>
    <w:rsid w:val="004120DB"/>
    <w:rsid w:val="004121B9"/>
    <w:rsid w:val="0041241D"/>
    <w:rsid w:val="00412955"/>
    <w:rsid w:val="00412C77"/>
    <w:rsid w:val="00412DE0"/>
    <w:rsid w:val="00412F99"/>
    <w:rsid w:val="00413204"/>
    <w:rsid w:val="004133D5"/>
    <w:rsid w:val="0041346C"/>
    <w:rsid w:val="004134C8"/>
    <w:rsid w:val="00413B74"/>
    <w:rsid w:val="00413DCD"/>
    <w:rsid w:val="00413EA4"/>
    <w:rsid w:val="00413F45"/>
    <w:rsid w:val="00413FB1"/>
    <w:rsid w:val="00414830"/>
    <w:rsid w:val="00414949"/>
    <w:rsid w:val="00414999"/>
    <w:rsid w:val="00414FA2"/>
    <w:rsid w:val="004150AD"/>
    <w:rsid w:val="004153B6"/>
    <w:rsid w:val="00415479"/>
    <w:rsid w:val="004154CF"/>
    <w:rsid w:val="0041591D"/>
    <w:rsid w:val="00415A93"/>
    <w:rsid w:val="00415C38"/>
    <w:rsid w:val="00415CBA"/>
    <w:rsid w:val="00415CED"/>
    <w:rsid w:val="00415D2D"/>
    <w:rsid w:val="00416158"/>
    <w:rsid w:val="00416868"/>
    <w:rsid w:val="00416A83"/>
    <w:rsid w:val="00417252"/>
    <w:rsid w:val="004173B0"/>
    <w:rsid w:val="00417A47"/>
    <w:rsid w:val="0042025F"/>
    <w:rsid w:val="0042078F"/>
    <w:rsid w:val="00420ACD"/>
    <w:rsid w:val="00420CBC"/>
    <w:rsid w:val="00420FD1"/>
    <w:rsid w:val="004211AC"/>
    <w:rsid w:val="00421621"/>
    <w:rsid w:val="004216CE"/>
    <w:rsid w:val="004220D4"/>
    <w:rsid w:val="004222E5"/>
    <w:rsid w:val="0042259E"/>
    <w:rsid w:val="004227E5"/>
    <w:rsid w:val="00422FDB"/>
    <w:rsid w:val="0042378B"/>
    <w:rsid w:val="00423791"/>
    <w:rsid w:val="004237B6"/>
    <w:rsid w:val="00423B70"/>
    <w:rsid w:val="00424F00"/>
    <w:rsid w:val="00424F74"/>
    <w:rsid w:val="0042511C"/>
    <w:rsid w:val="00425567"/>
    <w:rsid w:val="0042561B"/>
    <w:rsid w:val="00426175"/>
    <w:rsid w:val="0042769D"/>
    <w:rsid w:val="00427FEA"/>
    <w:rsid w:val="00430194"/>
    <w:rsid w:val="00430573"/>
    <w:rsid w:val="004307C5"/>
    <w:rsid w:val="00430859"/>
    <w:rsid w:val="00430B93"/>
    <w:rsid w:val="00431033"/>
    <w:rsid w:val="004316F3"/>
    <w:rsid w:val="00431CF4"/>
    <w:rsid w:val="00432046"/>
    <w:rsid w:val="004323CE"/>
    <w:rsid w:val="004324EA"/>
    <w:rsid w:val="00432597"/>
    <w:rsid w:val="00432D39"/>
    <w:rsid w:val="004331E9"/>
    <w:rsid w:val="0043338D"/>
    <w:rsid w:val="00433759"/>
    <w:rsid w:val="00433CE7"/>
    <w:rsid w:val="00434779"/>
    <w:rsid w:val="00435B2F"/>
    <w:rsid w:val="00435BA0"/>
    <w:rsid w:val="00437067"/>
    <w:rsid w:val="00437DB3"/>
    <w:rsid w:val="00437E0A"/>
    <w:rsid w:val="0044049E"/>
    <w:rsid w:val="00440A65"/>
    <w:rsid w:val="00440E5A"/>
    <w:rsid w:val="00440E9A"/>
    <w:rsid w:val="00440FE0"/>
    <w:rsid w:val="00441322"/>
    <w:rsid w:val="0044196F"/>
    <w:rsid w:val="004419A2"/>
    <w:rsid w:val="0044218B"/>
    <w:rsid w:val="0044267A"/>
    <w:rsid w:val="004429F2"/>
    <w:rsid w:val="00442E49"/>
    <w:rsid w:val="00442FE0"/>
    <w:rsid w:val="004439F1"/>
    <w:rsid w:val="00443D6D"/>
    <w:rsid w:val="00444254"/>
    <w:rsid w:val="00444B68"/>
    <w:rsid w:val="00445083"/>
    <w:rsid w:val="00445252"/>
    <w:rsid w:val="00445361"/>
    <w:rsid w:val="00445456"/>
    <w:rsid w:val="00445836"/>
    <w:rsid w:val="00445F9F"/>
    <w:rsid w:val="0044626C"/>
    <w:rsid w:val="0044642B"/>
    <w:rsid w:val="00446751"/>
    <w:rsid w:val="00446A3A"/>
    <w:rsid w:val="00446B43"/>
    <w:rsid w:val="00447991"/>
    <w:rsid w:val="00450000"/>
    <w:rsid w:val="00450626"/>
    <w:rsid w:val="00450A27"/>
    <w:rsid w:val="00450AA1"/>
    <w:rsid w:val="00450BEF"/>
    <w:rsid w:val="00451EA7"/>
    <w:rsid w:val="004524CE"/>
    <w:rsid w:val="00452803"/>
    <w:rsid w:val="00454360"/>
    <w:rsid w:val="00454984"/>
    <w:rsid w:val="00454B9C"/>
    <w:rsid w:val="00454BA1"/>
    <w:rsid w:val="00454C39"/>
    <w:rsid w:val="004551B3"/>
    <w:rsid w:val="00455347"/>
    <w:rsid w:val="00455393"/>
    <w:rsid w:val="0045539D"/>
    <w:rsid w:val="00455547"/>
    <w:rsid w:val="00455757"/>
    <w:rsid w:val="00455AE0"/>
    <w:rsid w:val="00455CBA"/>
    <w:rsid w:val="00455D0F"/>
    <w:rsid w:val="0045609A"/>
    <w:rsid w:val="004568AC"/>
    <w:rsid w:val="004571DE"/>
    <w:rsid w:val="004576FC"/>
    <w:rsid w:val="00457A80"/>
    <w:rsid w:val="00457CC5"/>
    <w:rsid w:val="00457E93"/>
    <w:rsid w:val="004600AD"/>
    <w:rsid w:val="004600E9"/>
    <w:rsid w:val="0046058B"/>
    <w:rsid w:val="004605DE"/>
    <w:rsid w:val="00460789"/>
    <w:rsid w:val="00460A37"/>
    <w:rsid w:val="00460AE9"/>
    <w:rsid w:val="00460AF7"/>
    <w:rsid w:val="00460E4D"/>
    <w:rsid w:val="00461532"/>
    <w:rsid w:val="00461604"/>
    <w:rsid w:val="004616AE"/>
    <w:rsid w:val="004617A3"/>
    <w:rsid w:val="00461B85"/>
    <w:rsid w:val="00462026"/>
    <w:rsid w:val="00462055"/>
    <w:rsid w:val="00462107"/>
    <w:rsid w:val="004622E6"/>
    <w:rsid w:val="00462800"/>
    <w:rsid w:val="00462BC2"/>
    <w:rsid w:val="00462FC1"/>
    <w:rsid w:val="004630A0"/>
    <w:rsid w:val="00463707"/>
    <w:rsid w:val="00464291"/>
    <w:rsid w:val="004645B5"/>
    <w:rsid w:val="00464692"/>
    <w:rsid w:val="004646C3"/>
    <w:rsid w:val="004651E5"/>
    <w:rsid w:val="00465A46"/>
    <w:rsid w:val="00465BEC"/>
    <w:rsid w:val="00465EDD"/>
    <w:rsid w:val="00465F27"/>
    <w:rsid w:val="00466090"/>
    <w:rsid w:val="004662C2"/>
    <w:rsid w:val="004668A9"/>
    <w:rsid w:val="00466F26"/>
    <w:rsid w:val="004670DF"/>
    <w:rsid w:val="0046737E"/>
    <w:rsid w:val="0046749A"/>
    <w:rsid w:val="004676B3"/>
    <w:rsid w:val="00467BE6"/>
    <w:rsid w:val="00467FE9"/>
    <w:rsid w:val="0047024C"/>
    <w:rsid w:val="00470368"/>
    <w:rsid w:val="00470374"/>
    <w:rsid w:val="00470E34"/>
    <w:rsid w:val="00470E3B"/>
    <w:rsid w:val="004716D0"/>
    <w:rsid w:val="00471AEE"/>
    <w:rsid w:val="00471B86"/>
    <w:rsid w:val="00471CD9"/>
    <w:rsid w:val="00472069"/>
    <w:rsid w:val="00472241"/>
    <w:rsid w:val="004722E9"/>
    <w:rsid w:val="004728D8"/>
    <w:rsid w:val="00472B88"/>
    <w:rsid w:val="00472E59"/>
    <w:rsid w:val="00472F9F"/>
    <w:rsid w:val="004736B8"/>
    <w:rsid w:val="00473D95"/>
    <w:rsid w:val="004745B5"/>
    <w:rsid w:val="00474760"/>
    <w:rsid w:val="004748F2"/>
    <w:rsid w:val="00474B74"/>
    <w:rsid w:val="004754AD"/>
    <w:rsid w:val="00476200"/>
    <w:rsid w:val="0047627C"/>
    <w:rsid w:val="00476479"/>
    <w:rsid w:val="00476533"/>
    <w:rsid w:val="0047666B"/>
    <w:rsid w:val="00476855"/>
    <w:rsid w:val="00476B94"/>
    <w:rsid w:val="00476C21"/>
    <w:rsid w:val="00477664"/>
    <w:rsid w:val="00477680"/>
    <w:rsid w:val="00480246"/>
    <w:rsid w:val="0048055E"/>
    <w:rsid w:val="00480706"/>
    <w:rsid w:val="00480B91"/>
    <w:rsid w:val="00480D7D"/>
    <w:rsid w:val="00481123"/>
    <w:rsid w:val="00481447"/>
    <w:rsid w:val="00481B2F"/>
    <w:rsid w:val="00481C6A"/>
    <w:rsid w:val="0048203B"/>
    <w:rsid w:val="00482B1B"/>
    <w:rsid w:val="00482B97"/>
    <w:rsid w:val="00482F9B"/>
    <w:rsid w:val="004831C7"/>
    <w:rsid w:val="00483635"/>
    <w:rsid w:val="004837B4"/>
    <w:rsid w:val="00483905"/>
    <w:rsid w:val="00483F58"/>
    <w:rsid w:val="00483F79"/>
    <w:rsid w:val="004842F6"/>
    <w:rsid w:val="00484740"/>
    <w:rsid w:val="00484AD1"/>
    <w:rsid w:val="00484F49"/>
    <w:rsid w:val="00485173"/>
    <w:rsid w:val="0048543C"/>
    <w:rsid w:val="00485659"/>
    <w:rsid w:val="00485A21"/>
    <w:rsid w:val="004861CE"/>
    <w:rsid w:val="00486966"/>
    <w:rsid w:val="00486C15"/>
    <w:rsid w:val="00486D23"/>
    <w:rsid w:val="00486DED"/>
    <w:rsid w:val="00487BEC"/>
    <w:rsid w:val="00487CD1"/>
    <w:rsid w:val="00487D74"/>
    <w:rsid w:val="004901D5"/>
    <w:rsid w:val="00490482"/>
    <w:rsid w:val="00490852"/>
    <w:rsid w:val="00490B04"/>
    <w:rsid w:val="00490BEB"/>
    <w:rsid w:val="0049175F"/>
    <w:rsid w:val="004917F1"/>
    <w:rsid w:val="0049187E"/>
    <w:rsid w:val="00492A48"/>
    <w:rsid w:val="0049317B"/>
    <w:rsid w:val="004933ED"/>
    <w:rsid w:val="00493B8C"/>
    <w:rsid w:val="00493CF3"/>
    <w:rsid w:val="00493DB9"/>
    <w:rsid w:val="004943A7"/>
    <w:rsid w:val="004943DD"/>
    <w:rsid w:val="004944CB"/>
    <w:rsid w:val="00494592"/>
    <w:rsid w:val="00494927"/>
    <w:rsid w:val="00494A0C"/>
    <w:rsid w:val="00494A56"/>
    <w:rsid w:val="00494B2B"/>
    <w:rsid w:val="00494BA6"/>
    <w:rsid w:val="00494D91"/>
    <w:rsid w:val="0049527D"/>
    <w:rsid w:val="00495832"/>
    <w:rsid w:val="0049596B"/>
    <w:rsid w:val="00495A3C"/>
    <w:rsid w:val="00496241"/>
    <w:rsid w:val="0049684A"/>
    <w:rsid w:val="004968DE"/>
    <w:rsid w:val="00496C7D"/>
    <w:rsid w:val="00497029"/>
    <w:rsid w:val="004970EA"/>
    <w:rsid w:val="0049716F"/>
    <w:rsid w:val="00497C92"/>
    <w:rsid w:val="004A0541"/>
    <w:rsid w:val="004A0673"/>
    <w:rsid w:val="004A1498"/>
    <w:rsid w:val="004A1584"/>
    <w:rsid w:val="004A17D4"/>
    <w:rsid w:val="004A1A3B"/>
    <w:rsid w:val="004A1D51"/>
    <w:rsid w:val="004A20FA"/>
    <w:rsid w:val="004A2118"/>
    <w:rsid w:val="004A21C0"/>
    <w:rsid w:val="004A24E3"/>
    <w:rsid w:val="004A2836"/>
    <w:rsid w:val="004A2ADE"/>
    <w:rsid w:val="004A2FBF"/>
    <w:rsid w:val="004A31BF"/>
    <w:rsid w:val="004A32AF"/>
    <w:rsid w:val="004A36BA"/>
    <w:rsid w:val="004A3E0B"/>
    <w:rsid w:val="004A413B"/>
    <w:rsid w:val="004A4265"/>
    <w:rsid w:val="004A430C"/>
    <w:rsid w:val="004A45F8"/>
    <w:rsid w:val="004A4917"/>
    <w:rsid w:val="004A4E2B"/>
    <w:rsid w:val="004A4FA3"/>
    <w:rsid w:val="004A54D4"/>
    <w:rsid w:val="004A56D8"/>
    <w:rsid w:val="004A588E"/>
    <w:rsid w:val="004A5A97"/>
    <w:rsid w:val="004A5CD4"/>
    <w:rsid w:val="004A663B"/>
    <w:rsid w:val="004A6B20"/>
    <w:rsid w:val="004A6BC0"/>
    <w:rsid w:val="004A6C8E"/>
    <w:rsid w:val="004A6CFD"/>
    <w:rsid w:val="004A6D50"/>
    <w:rsid w:val="004A6D95"/>
    <w:rsid w:val="004A6EF0"/>
    <w:rsid w:val="004A7156"/>
    <w:rsid w:val="004A7773"/>
    <w:rsid w:val="004A7AC6"/>
    <w:rsid w:val="004A7CC6"/>
    <w:rsid w:val="004A7E4B"/>
    <w:rsid w:val="004A7F3B"/>
    <w:rsid w:val="004B02D3"/>
    <w:rsid w:val="004B0650"/>
    <w:rsid w:val="004B0986"/>
    <w:rsid w:val="004B0C76"/>
    <w:rsid w:val="004B0CEC"/>
    <w:rsid w:val="004B1047"/>
    <w:rsid w:val="004B1278"/>
    <w:rsid w:val="004B1434"/>
    <w:rsid w:val="004B14D0"/>
    <w:rsid w:val="004B1A47"/>
    <w:rsid w:val="004B1E91"/>
    <w:rsid w:val="004B1F9C"/>
    <w:rsid w:val="004B23B0"/>
    <w:rsid w:val="004B2514"/>
    <w:rsid w:val="004B38A9"/>
    <w:rsid w:val="004B3B10"/>
    <w:rsid w:val="004B3E18"/>
    <w:rsid w:val="004B3F3D"/>
    <w:rsid w:val="004B4503"/>
    <w:rsid w:val="004B4726"/>
    <w:rsid w:val="004B4AA7"/>
    <w:rsid w:val="004B5A36"/>
    <w:rsid w:val="004B5BBF"/>
    <w:rsid w:val="004B6195"/>
    <w:rsid w:val="004B65D5"/>
    <w:rsid w:val="004B6C1E"/>
    <w:rsid w:val="004B6DBA"/>
    <w:rsid w:val="004B6E50"/>
    <w:rsid w:val="004B70D7"/>
    <w:rsid w:val="004B75B1"/>
    <w:rsid w:val="004B7A8D"/>
    <w:rsid w:val="004B7D00"/>
    <w:rsid w:val="004B7F1E"/>
    <w:rsid w:val="004C0077"/>
    <w:rsid w:val="004C0455"/>
    <w:rsid w:val="004C046A"/>
    <w:rsid w:val="004C0741"/>
    <w:rsid w:val="004C0F7C"/>
    <w:rsid w:val="004C10A0"/>
    <w:rsid w:val="004C1128"/>
    <w:rsid w:val="004C167C"/>
    <w:rsid w:val="004C1C57"/>
    <w:rsid w:val="004C1C7D"/>
    <w:rsid w:val="004C2021"/>
    <w:rsid w:val="004C225D"/>
    <w:rsid w:val="004C2A58"/>
    <w:rsid w:val="004C345D"/>
    <w:rsid w:val="004C3712"/>
    <w:rsid w:val="004C3AB6"/>
    <w:rsid w:val="004C3E0F"/>
    <w:rsid w:val="004C3F90"/>
    <w:rsid w:val="004C408A"/>
    <w:rsid w:val="004C41A3"/>
    <w:rsid w:val="004C4431"/>
    <w:rsid w:val="004C451E"/>
    <w:rsid w:val="004C4BB2"/>
    <w:rsid w:val="004C5122"/>
    <w:rsid w:val="004C5366"/>
    <w:rsid w:val="004C55F1"/>
    <w:rsid w:val="004C57E9"/>
    <w:rsid w:val="004C584E"/>
    <w:rsid w:val="004C5C5D"/>
    <w:rsid w:val="004C5C61"/>
    <w:rsid w:val="004C5D47"/>
    <w:rsid w:val="004C621D"/>
    <w:rsid w:val="004C698B"/>
    <w:rsid w:val="004C6A5F"/>
    <w:rsid w:val="004C6A95"/>
    <w:rsid w:val="004C6AD4"/>
    <w:rsid w:val="004C6C4C"/>
    <w:rsid w:val="004C6F3B"/>
    <w:rsid w:val="004C6F4D"/>
    <w:rsid w:val="004D0000"/>
    <w:rsid w:val="004D02E4"/>
    <w:rsid w:val="004D04E7"/>
    <w:rsid w:val="004D0828"/>
    <w:rsid w:val="004D0AC2"/>
    <w:rsid w:val="004D1414"/>
    <w:rsid w:val="004D16F3"/>
    <w:rsid w:val="004D2099"/>
    <w:rsid w:val="004D23DD"/>
    <w:rsid w:val="004D2410"/>
    <w:rsid w:val="004D25F7"/>
    <w:rsid w:val="004D2709"/>
    <w:rsid w:val="004D2889"/>
    <w:rsid w:val="004D2B67"/>
    <w:rsid w:val="004D2E70"/>
    <w:rsid w:val="004D36AE"/>
    <w:rsid w:val="004D3DDC"/>
    <w:rsid w:val="004D46DE"/>
    <w:rsid w:val="004D479F"/>
    <w:rsid w:val="004D493C"/>
    <w:rsid w:val="004D621C"/>
    <w:rsid w:val="004D62EC"/>
    <w:rsid w:val="004D673D"/>
    <w:rsid w:val="004D6A86"/>
    <w:rsid w:val="004D6AC0"/>
    <w:rsid w:val="004D72C6"/>
    <w:rsid w:val="004D7353"/>
    <w:rsid w:val="004D769C"/>
    <w:rsid w:val="004D7BAB"/>
    <w:rsid w:val="004D7E81"/>
    <w:rsid w:val="004D7FA8"/>
    <w:rsid w:val="004E0129"/>
    <w:rsid w:val="004E072E"/>
    <w:rsid w:val="004E09B5"/>
    <w:rsid w:val="004E09BC"/>
    <w:rsid w:val="004E0F17"/>
    <w:rsid w:val="004E0FAC"/>
    <w:rsid w:val="004E143F"/>
    <w:rsid w:val="004E1655"/>
    <w:rsid w:val="004E16D8"/>
    <w:rsid w:val="004E1798"/>
    <w:rsid w:val="004E1966"/>
    <w:rsid w:val="004E1DD1"/>
    <w:rsid w:val="004E1EA9"/>
    <w:rsid w:val="004E20E3"/>
    <w:rsid w:val="004E258F"/>
    <w:rsid w:val="004E28FD"/>
    <w:rsid w:val="004E29F5"/>
    <w:rsid w:val="004E2B07"/>
    <w:rsid w:val="004E2D46"/>
    <w:rsid w:val="004E2E10"/>
    <w:rsid w:val="004E2E98"/>
    <w:rsid w:val="004E2F1F"/>
    <w:rsid w:val="004E309E"/>
    <w:rsid w:val="004E3911"/>
    <w:rsid w:val="004E392C"/>
    <w:rsid w:val="004E3960"/>
    <w:rsid w:val="004E3D04"/>
    <w:rsid w:val="004E3D9A"/>
    <w:rsid w:val="004E3F87"/>
    <w:rsid w:val="004E44DD"/>
    <w:rsid w:val="004E4616"/>
    <w:rsid w:val="004E46D2"/>
    <w:rsid w:val="004E49FF"/>
    <w:rsid w:val="004E5AE9"/>
    <w:rsid w:val="004E63AE"/>
    <w:rsid w:val="004E656A"/>
    <w:rsid w:val="004E6994"/>
    <w:rsid w:val="004E7232"/>
    <w:rsid w:val="004E7461"/>
    <w:rsid w:val="004E74E3"/>
    <w:rsid w:val="004E7762"/>
    <w:rsid w:val="004E78C7"/>
    <w:rsid w:val="004E79C6"/>
    <w:rsid w:val="004E7C05"/>
    <w:rsid w:val="004E7D79"/>
    <w:rsid w:val="004F0142"/>
    <w:rsid w:val="004F09A6"/>
    <w:rsid w:val="004F0A9E"/>
    <w:rsid w:val="004F0AB0"/>
    <w:rsid w:val="004F0F71"/>
    <w:rsid w:val="004F1948"/>
    <w:rsid w:val="004F2586"/>
    <w:rsid w:val="004F26E4"/>
    <w:rsid w:val="004F271D"/>
    <w:rsid w:val="004F27B9"/>
    <w:rsid w:val="004F2E02"/>
    <w:rsid w:val="004F3526"/>
    <w:rsid w:val="004F43D8"/>
    <w:rsid w:val="004F48ED"/>
    <w:rsid w:val="004F4A56"/>
    <w:rsid w:val="004F4B41"/>
    <w:rsid w:val="004F50B5"/>
    <w:rsid w:val="004F51B7"/>
    <w:rsid w:val="004F5A33"/>
    <w:rsid w:val="004F5D26"/>
    <w:rsid w:val="004F6652"/>
    <w:rsid w:val="004F66AE"/>
    <w:rsid w:val="004F6D50"/>
    <w:rsid w:val="004F6DDB"/>
    <w:rsid w:val="004F6F0B"/>
    <w:rsid w:val="004F74AA"/>
    <w:rsid w:val="004F7549"/>
    <w:rsid w:val="004F7675"/>
    <w:rsid w:val="004F784D"/>
    <w:rsid w:val="004F7B0C"/>
    <w:rsid w:val="004F7C02"/>
    <w:rsid w:val="0050003D"/>
    <w:rsid w:val="00500A7D"/>
    <w:rsid w:val="00500AA4"/>
    <w:rsid w:val="00500F75"/>
    <w:rsid w:val="00501941"/>
    <w:rsid w:val="00501EBB"/>
    <w:rsid w:val="0050259F"/>
    <w:rsid w:val="00503C66"/>
    <w:rsid w:val="005041D4"/>
    <w:rsid w:val="005043CE"/>
    <w:rsid w:val="005045A3"/>
    <w:rsid w:val="00504C2A"/>
    <w:rsid w:val="00504C43"/>
    <w:rsid w:val="0050508C"/>
    <w:rsid w:val="005059C0"/>
    <w:rsid w:val="00505CB1"/>
    <w:rsid w:val="00505D0E"/>
    <w:rsid w:val="00505D4E"/>
    <w:rsid w:val="00505EF0"/>
    <w:rsid w:val="00506E19"/>
    <w:rsid w:val="00506F36"/>
    <w:rsid w:val="0050709E"/>
    <w:rsid w:val="005076CD"/>
    <w:rsid w:val="00507928"/>
    <w:rsid w:val="005079B7"/>
    <w:rsid w:val="005106B4"/>
    <w:rsid w:val="00510DE3"/>
    <w:rsid w:val="00510F47"/>
    <w:rsid w:val="00511955"/>
    <w:rsid w:val="00511E6C"/>
    <w:rsid w:val="00511EC7"/>
    <w:rsid w:val="005128F7"/>
    <w:rsid w:val="00512A97"/>
    <w:rsid w:val="00512B9E"/>
    <w:rsid w:val="00513758"/>
    <w:rsid w:val="00513FBA"/>
    <w:rsid w:val="005145B7"/>
    <w:rsid w:val="00514679"/>
    <w:rsid w:val="005148D0"/>
    <w:rsid w:val="00514961"/>
    <w:rsid w:val="005154E3"/>
    <w:rsid w:val="00515990"/>
    <w:rsid w:val="0051623C"/>
    <w:rsid w:val="00516443"/>
    <w:rsid w:val="005169AB"/>
    <w:rsid w:val="00516FE4"/>
    <w:rsid w:val="00516FE5"/>
    <w:rsid w:val="005170CC"/>
    <w:rsid w:val="00517A18"/>
    <w:rsid w:val="00517A26"/>
    <w:rsid w:val="00517E4A"/>
    <w:rsid w:val="005200DB"/>
    <w:rsid w:val="005211B1"/>
    <w:rsid w:val="005211E3"/>
    <w:rsid w:val="00521752"/>
    <w:rsid w:val="005218C1"/>
    <w:rsid w:val="00521C82"/>
    <w:rsid w:val="0052223F"/>
    <w:rsid w:val="005222C5"/>
    <w:rsid w:val="005223B1"/>
    <w:rsid w:val="00522704"/>
    <w:rsid w:val="00522E26"/>
    <w:rsid w:val="00522EB7"/>
    <w:rsid w:val="00523195"/>
    <w:rsid w:val="005232F2"/>
    <w:rsid w:val="005243A2"/>
    <w:rsid w:val="00524713"/>
    <w:rsid w:val="005247F2"/>
    <w:rsid w:val="005248A5"/>
    <w:rsid w:val="00525185"/>
    <w:rsid w:val="005257E5"/>
    <w:rsid w:val="00525A33"/>
    <w:rsid w:val="00525A6E"/>
    <w:rsid w:val="00526214"/>
    <w:rsid w:val="00526315"/>
    <w:rsid w:val="0052673B"/>
    <w:rsid w:val="00526A87"/>
    <w:rsid w:val="005271EF"/>
    <w:rsid w:val="00527C98"/>
    <w:rsid w:val="005306B4"/>
    <w:rsid w:val="005307FD"/>
    <w:rsid w:val="00530913"/>
    <w:rsid w:val="00530CD7"/>
    <w:rsid w:val="00531085"/>
    <w:rsid w:val="0053148D"/>
    <w:rsid w:val="0053149A"/>
    <w:rsid w:val="0053171B"/>
    <w:rsid w:val="005318BB"/>
    <w:rsid w:val="00531B48"/>
    <w:rsid w:val="00531BB0"/>
    <w:rsid w:val="00531D15"/>
    <w:rsid w:val="00531DED"/>
    <w:rsid w:val="005327DA"/>
    <w:rsid w:val="00532930"/>
    <w:rsid w:val="00532B8D"/>
    <w:rsid w:val="00532D12"/>
    <w:rsid w:val="005333B3"/>
    <w:rsid w:val="005333C9"/>
    <w:rsid w:val="0053347B"/>
    <w:rsid w:val="005337EE"/>
    <w:rsid w:val="0053404B"/>
    <w:rsid w:val="0053421E"/>
    <w:rsid w:val="00534742"/>
    <w:rsid w:val="0053534E"/>
    <w:rsid w:val="00535868"/>
    <w:rsid w:val="00535CC2"/>
    <w:rsid w:val="00536140"/>
    <w:rsid w:val="00536489"/>
    <w:rsid w:val="00536AE8"/>
    <w:rsid w:val="00536B1D"/>
    <w:rsid w:val="005372F8"/>
    <w:rsid w:val="00537433"/>
    <w:rsid w:val="005374E2"/>
    <w:rsid w:val="00537C38"/>
    <w:rsid w:val="00537F98"/>
    <w:rsid w:val="00537FA0"/>
    <w:rsid w:val="0054009C"/>
    <w:rsid w:val="00540238"/>
    <w:rsid w:val="005406AC"/>
    <w:rsid w:val="005406BF"/>
    <w:rsid w:val="0054070C"/>
    <w:rsid w:val="00540824"/>
    <w:rsid w:val="00540A37"/>
    <w:rsid w:val="00540A6B"/>
    <w:rsid w:val="00540E9F"/>
    <w:rsid w:val="00540EF3"/>
    <w:rsid w:val="00541180"/>
    <w:rsid w:val="00541FAB"/>
    <w:rsid w:val="005421EC"/>
    <w:rsid w:val="00542A9E"/>
    <w:rsid w:val="00542AA0"/>
    <w:rsid w:val="00542CC1"/>
    <w:rsid w:val="00542D6F"/>
    <w:rsid w:val="00542E5A"/>
    <w:rsid w:val="00542EFC"/>
    <w:rsid w:val="00543A5A"/>
    <w:rsid w:val="00543ABD"/>
    <w:rsid w:val="00543FA3"/>
    <w:rsid w:val="005443ED"/>
    <w:rsid w:val="00544636"/>
    <w:rsid w:val="00544786"/>
    <w:rsid w:val="005447BB"/>
    <w:rsid w:val="0054490E"/>
    <w:rsid w:val="0054496F"/>
    <w:rsid w:val="00544A33"/>
    <w:rsid w:val="00544A9C"/>
    <w:rsid w:val="0054527C"/>
    <w:rsid w:val="00545A72"/>
    <w:rsid w:val="00545C37"/>
    <w:rsid w:val="00546297"/>
    <w:rsid w:val="00546B4C"/>
    <w:rsid w:val="00546D53"/>
    <w:rsid w:val="00547043"/>
    <w:rsid w:val="005470CE"/>
    <w:rsid w:val="00547134"/>
    <w:rsid w:val="00547662"/>
    <w:rsid w:val="00547D29"/>
    <w:rsid w:val="005500DB"/>
    <w:rsid w:val="00550213"/>
    <w:rsid w:val="00550371"/>
    <w:rsid w:val="0055098C"/>
    <w:rsid w:val="005523C3"/>
    <w:rsid w:val="005524CE"/>
    <w:rsid w:val="00552B7F"/>
    <w:rsid w:val="00552BAD"/>
    <w:rsid w:val="00552C13"/>
    <w:rsid w:val="00552D41"/>
    <w:rsid w:val="00552DC0"/>
    <w:rsid w:val="00552E56"/>
    <w:rsid w:val="00552E8E"/>
    <w:rsid w:val="00552ED8"/>
    <w:rsid w:val="00552F22"/>
    <w:rsid w:val="005537C0"/>
    <w:rsid w:val="0055398A"/>
    <w:rsid w:val="005539E7"/>
    <w:rsid w:val="00553AB0"/>
    <w:rsid w:val="00553F76"/>
    <w:rsid w:val="00554038"/>
    <w:rsid w:val="005541A1"/>
    <w:rsid w:val="0055431C"/>
    <w:rsid w:val="0055445C"/>
    <w:rsid w:val="00554D26"/>
    <w:rsid w:val="005555CC"/>
    <w:rsid w:val="00555606"/>
    <w:rsid w:val="0055577C"/>
    <w:rsid w:val="00555E4E"/>
    <w:rsid w:val="00555FC4"/>
    <w:rsid w:val="00555FF2"/>
    <w:rsid w:val="005564B6"/>
    <w:rsid w:val="0055653E"/>
    <w:rsid w:val="005565B6"/>
    <w:rsid w:val="005566BB"/>
    <w:rsid w:val="00556FE3"/>
    <w:rsid w:val="005576F8"/>
    <w:rsid w:val="00560236"/>
    <w:rsid w:val="005606DA"/>
    <w:rsid w:val="0056177B"/>
    <w:rsid w:val="00561828"/>
    <w:rsid w:val="005618A1"/>
    <w:rsid w:val="005619FF"/>
    <w:rsid w:val="00561FCB"/>
    <w:rsid w:val="005625D9"/>
    <w:rsid w:val="005629AA"/>
    <w:rsid w:val="00562C2F"/>
    <w:rsid w:val="00563515"/>
    <w:rsid w:val="0056354F"/>
    <w:rsid w:val="005636D4"/>
    <w:rsid w:val="00563718"/>
    <w:rsid w:val="005637DC"/>
    <w:rsid w:val="005648A2"/>
    <w:rsid w:val="00564A7A"/>
    <w:rsid w:val="00564BC5"/>
    <w:rsid w:val="00564C13"/>
    <w:rsid w:val="00564F3D"/>
    <w:rsid w:val="00564F77"/>
    <w:rsid w:val="0056513E"/>
    <w:rsid w:val="0056523C"/>
    <w:rsid w:val="005668E9"/>
    <w:rsid w:val="00566910"/>
    <w:rsid w:val="00566AEC"/>
    <w:rsid w:val="00566F6F"/>
    <w:rsid w:val="00567025"/>
    <w:rsid w:val="005672A5"/>
    <w:rsid w:val="0056765B"/>
    <w:rsid w:val="005678D9"/>
    <w:rsid w:val="00567B61"/>
    <w:rsid w:val="00567DF2"/>
    <w:rsid w:val="00570710"/>
    <w:rsid w:val="00570761"/>
    <w:rsid w:val="005708C4"/>
    <w:rsid w:val="00570A8A"/>
    <w:rsid w:val="005714CE"/>
    <w:rsid w:val="00571536"/>
    <w:rsid w:val="005715CE"/>
    <w:rsid w:val="00571AA6"/>
    <w:rsid w:val="00571D0F"/>
    <w:rsid w:val="00571F1B"/>
    <w:rsid w:val="00571F41"/>
    <w:rsid w:val="0057227D"/>
    <w:rsid w:val="00572D1B"/>
    <w:rsid w:val="005736FF"/>
    <w:rsid w:val="00573F28"/>
    <w:rsid w:val="0057441D"/>
    <w:rsid w:val="005746F9"/>
    <w:rsid w:val="00574AEF"/>
    <w:rsid w:val="00574C4E"/>
    <w:rsid w:val="00575A46"/>
    <w:rsid w:val="00575EDE"/>
    <w:rsid w:val="0057631E"/>
    <w:rsid w:val="005765D9"/>
    <w:rsid w:val="005766B9"/>
    <w:rsid w:val="005772B8"/>
    <w:rsid w:val="0057730F"/>
    <w:rsid w:val="005779F3"/>
    <w:rsid w:val="00577CB8"/>
    <w:rsid w:val="00577D89"/>
    <w:rsid w:val="00580BF2"/>
    <w:rsid w:val="005812EB"/>
    <w:rsid w:val="00581BBE"/>
    <w:rsid w:val="00582009"/>
    <w:rsid w:val="00582459"/>
    <w:rsid w:val="005824F5"/>
    <w:rsid w:val="0058271C"/>
    <w:rsid w:val="00582739"/>
    <w:rsid w:val="005827B2"/>
    <w:rsid w:val="00582878"/>
    <w:rsid w:val="00582926"/>
    <w:rsid w:val="00582C60"/>
    <w:rsid w:val="0058303B"/>
    <w:rsid w:val="0058328D"/>
    <w:rsid w:val="005833CD"/>
    <w:rsid w:val="00583FF6"/>
    <w:rsid w:val="00584392"/>
    <w:rsid w:val="00584865"/>
    <w:rsid w:val="00584B76"/>
    <w:rsid w:val="0058516D"/>
    <w:rsid w:val="005856A8"/>
    <w:rsid w:val="00585817"/>
    <w:rsid w:val="00585CF0"/>
    <w:rsid w:val="00586804"/>
    <w:rsid w:val="00586AE0"/>
    <w:rsid w:val="00586C77"/>
    <w:rsid w:val="00586DB4"/>
    <w:rsid w:val="005879A3"/>
    <w:rsid w:val="00587A34"/>
    <w:rsid w:val="00587B00"/>
    <w:rsid w:val="00590FC5"/>
    <w:rsid w:val="00591161"/>
    <w:rsid w:val="005913BD"/>
    <w:rsid w:val="00591455"/>
    <w:rsid w:val="00591554"/>
    <w:rsid w:val="005918EA"/>
    <w:rsid w:val="00591957"/>
    <w:rsid w:val="00592356"/>
    <w:rsid w:val="00592527"/>
    <w:rsid w:val="005927B5"/>
    <w:rsid w:val="00592945"/>
    <w:rsid w:val="0059323B"/>
    <w:rsid w:val="00593519"/>
    <w:rsid w:val="00593A7E"/>
    <w:rsid w:val="0059417C"/>
    <w:rsid w:val="0059472A"/>
    <w:rsid w:val="00594819"/>
    <w:rsid w:val="00594C18"/>
    <w:rsid w:val="005950B8"/>
    <w:rsid w:val="005955ED"/>
    <w:rsid w:val="00595659"/>
    <w:rsid w:val="00595782"/>
    <w:rsid w:val="005960F2"/>
    <w:rsid w:val="005969E6"/>
    <w:rsid w:val="00596FF2"/>
    <w:rsid w:val="00596FFD"/>
    <w:rsid w:val="0059715B"/>
    <w:rsid w:val="00597266"/>
    <w:rsid w:val="005974A4"/>
    <w:rsid w:val="00597567"/>
    <w:rsid w:val="00597B79"/>
    <w:rsid w:val="00597D9D"/>
    <w:rsid w:val="00597ECB"/>
    <w:rsid w:val="005A0821"/>
    <w:rsid w:val="005A0E48"/>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88E"/>
    <w:rsid w:val="005A398D"/>
    <w:rsid w:val="005A3E02"/>
    <w:rsid w:val="005A45EF"/>
    <w:rsid w:val="005A473A"/>
    <w:rsid w:val="005A4F0C"/>
    <w:rsid w:val="005A51C4"/>
    <w:rsid w:val="005A577F"/>
    <w:rsid w:val="005A5F2F"/>
    <w:rsid w:val="005A6F74"/>
    <w:rsid w:val="005A7022"/>
    <w:rsid w:val="005A702C"/>
    <w:rsid w:val="005A7B7F"/>
    <w:rsid w:val="005A7B84"/>
    <w:rsid w:val="005B0017"/>
    <w:rsid w:val="005B0376"/>
    <w:rsid w:val="005B16AE"/>
    <w:rsid w:val="005B1C89"/>
    <w:rsid w:val="005B2AC7"/>
    <w:rsid w:val="005B2DEC"/>
    <w:rsid w:val="005B3153"/>
    <w:rsid w:val="005B3763"/>
    <w:rsid w:val="005B3BCE"/>
    <w:rsid w:val="005B4413"/>
    <w:rsid w:val="005B46CE"/>
    <w:rsid w:val="005B4715"/>
    <w:rsid w:val="005B4771"/>
    <w:rsid w:val="005B5011"/>
    <w:rsid w:val="005B5383"/>
    <w:rsid w:val="005B541A"/>
    <w:rsid w:val="005B55E4"/>
    <w:rsid w:val="005B640E"/>
    <w:rsid w:val="005B65F9"/>
    <w:rsid w:val="005B6BE9"/>
    <w:rsid w:val="005B6C5D"/>
    <w:rsid w:val="005B6CC7"/>
    <w:rsid w:val="005B6D27"/>
    <w:rsid w:val="005B6D87"/>
    <w:rsid w:val="005B6D8F"/>
    <w:rsid w:val="005B6ED4"/>
    <w:rsid w:val="005B7078"/>
    <w:rsid w:val="005B7117"/>
    <w:rsid w:val="005B717F"/>
    <w:rsid w:val="005B7CD3"/>
    <w:rsid w:val="005B7F77"/>
    <w:rsid w:val="005C0098"/>
    <w:rsid w:val="005C0604"/>
    <w:rsid w:val="005C0A2D"/>
    <w:rsid w:val="005C0BA9"/>
    <w:rsid w:val="005C0EAE"/>
    <w:rsid w:val="005C13B9"/>
    <w:rsid w:val="005C1518"/>
    <w:rsid w:val="005C1699"/>
    <w:rsid w:val="005C1C1D"/>
    <w:rsid w:val="005C1E7F"/>
    <w:rsid w:val="005C2401"/>
    <w:rsid w:val="005C251B"/>
    <w:rsid w:val="005C2537"/>
    <w:rsid w:val="005C2B63"/>
    <w:rsid w:val="005C3F65"/>
    <w:rsid w:val="005C3F69"/>
    <w:rsid w:val="005C4178"/>
    <w:rsid w:val="005C468C"/>
    <w:rsid w:val="005C48FC"/>
    <w:rsid w:val="005C4A7B"/>
    <w:rsid w:val="005C4A88"/>
    <w:rsid w:val="005C4B86"/>
    <w:rsid w:val="005C4C77"/>
    <w:rsid w:val="005C5132"/>
    <w:rsid w:val="005C5B9A"/>
    <w:rsid w:val="005C5CA9"/>
    <w:rsid w:val="005C5DF5"/>
    <w:rsid w:val="005C5E6D"/>
    <w:rsid w:val="005C6BB8"/>
    <w:rsid w:val="005C6CF4"/>
    <w:rsid w:val="005C71E9"/>
    <w:rsid w:val="005C782E"/>
    <w:rsid w:val="005C7B71"/>
    <w:rsid w:val="005C7D7B"/>
    <w:rsid w:val="005C7E43"/>
    <w:rsid w:val="005C7FFA"/>
    <w:rsid w:val="005D0159"/>
    <w:rsid w:val="005D02BE"/>
    <w:rsid w:val="005D02F7"/>
    <w:rsid w:val="005D04CF"/>
    <w:rsid w:val="005D07B2"/>
    <w:rsid w:val="005D084C"/>
    <w:rsid w:val="005D1940"/>
    <w:rsid w:val="005D1FAA"/>
    <w:rsid w:val="005D33F6"/>
    <w:rsid w:val="005D3657"/>
    <w:rsid w:val="005D409E"/>
    <w:rsid w:val="005D424A"/>
    <w:rsid w:val="005D4462"/>
    <w:rsid w:val="005D45D8"/>
    <w:rsid w:val="005D46E8"/>
    <w:rsid w:val="005D4B17"/>
    <w:rsid w:val="005D53EB"/>
    <w:rsid w:val="005D551D"/>
    <w:rsid w:val="005D62D1"/>
    <w:rsid w:val="005D6910"/>
    <w:rsid w:val="005D694B"/>
    <w:rsid w:val="005D6A6A"/>
    <w:rsid w:val="005D6FB2"/>
    <w:rsid w:val="005D7701"/>
    <w:rsid w:val="005E03D9"/>
    <w:rsid w:val="005E098D"/>
    <w:rsid w:val="005E0B07"/>
    <w:rsid w:val="005E0B8A"/>
    <w:rsid w:val="005E15A6"/>
    <w:rsid w:val="005E15FD"/>
    <w:rsid w:val="005E1BA1"/>
    <w:rsid w:val="005E1F3B"/>
    <w:rsid w:val="005E2706"/>
    <w:rsid w:val="005E28D6"/>
    <w:rsid w:val="005E34E5"/>
    <w:rsid w:val="005E3555"/>
    <w:rsid w:val="005E379A"/>
    <w:rsid w:val="005E3E46"/>
    <w:rsid w:val="005E4217"/>
    <w:rsid w:val="005E436F"/>
    <w:rsid w:val="005E54A7"/>
    <w:rsid w:val="005E556C"/>
    <w:rsid w:val="005E5E73"/>
    <w:rsid w:val="005E5E9C"/>
    <w:rsid w:val="005E65F4"/>
    <w:rsid w:val="005E66C4"/>
    <w:rsid w:val="005E684C"/>
    <w:rsid w:val="005E6D33"/>
    <w:rsid w:val="005E7273"/>
    <w:rsid w:val="005E74EA"/>
    <w:rsid w:val="005E75EC"/>
    <w:rsid w:val="005E79D5"/>
    <w:rsid w:val="005E7C8C"/>
    <w:rsid w:val="005E7EAA"/>
    <w:rsid w:val="005E7EE8"/>
    <w:rsid w:val="005E7F62"/>
    <w:rsid w:val="005F02D3"/>
    <w:rsid w:val="005F0437"/>
    <w:rsid w:val="005F045B"/>
    <w:rsid w:val="005F09A5"/>
    <w:rsid w:val="005F0C1D"/>
    <w:rsid w:val="005F0C2C"/>
    <w:rsid w:val="005F1A5C"/>
    <w:rsid w:val="005F2323"/>
    <w:rsid w:val="005F252F"/>
    <w:rsid w:val="005F253A"/>
    <w:rsid w:val="005F29D3"/>
    <w:rsid w:val="005F30FD"/>
    <w:rsid w:val="005F3566"/>
    <w:rsid w:val="005F36C3"/>
    <w:rsid w:val="005F3994"/>
    <w:rsid w:val="005F3BE4"/>
    <w:rsid w:val="005F3DE3"/>
    <w:rsid w:val="005F3DEA"/>
    <w:rsid w:val="005F4912"/>
    <w:rsid w:val="005F4B40"/>
    <w:rsid w:val="005F4EE9"/>
    <w:rsid w:val="005F5081"/>
    <w:rsid w:val="005F508A"/>
    <w:rsid w:val="005F587A"/>
    <w:rsid w:val="005F5B5C"/>
    <w:rsid w:val="005F5B85"/>
    <w:rsid w:val="005F5C2F"/>
    <w:rsid w:val="005F5FD9"/>
    <w:rsid w:val="005F6023"/>
    <w:rsid w:val="005F639D"/>
    <w:rsid w:val="005F69AA"/>
    <w:rsid w:val="005F6CEE"/>
    <w:rsid w:val="005F703A"/>
    <w:rsid w:val="005F72B9"/>
    <w:rsid w:val="005F73F4"/>
    <w:rsid w:val="005F76A5"/>
    <w:rsid w:val="006006DF"/>
    <w:rsid w:val="006009E2"/>
    <w:rsid w:val="00600A78"/>
    <w:rsid w:val="00600AD4"/>
    <w:rsid w:val="00601375"/>
    <w:rsid w:val="0060164D"/>
    <w:rsid w:val="00601E09"/>
    <w:rsid w:val="0060227F"/>
    <w:rsid w:val="0060254D"/>
    <w:rsid w:val="00602948"/>
    <w:rsid w:val="00602E53"/>
    <w:rsid w:val="00602E87"/>
    <w:rsid w:val="00602E8C"/>
    <w:rsid w:val="00602FF0"/>
    <w:rsid w:val="00603B8A"/>
    <w:rsid w:val="006042A6"/>
    <w:rsid w:val="00604391"/>
    <w:rsid w:val="00604821"/>
    <w:rsid w:val="00604B8F"/>
    <w:rsid w:val="00604F80"/>
    <w:rsid w:val="00604FD1"/>
    <w:rsid w:val="006059CD"/>
    <w:rsid w:val="00605B54"/>
    <w:rsid w:val="00605FB1"/>
    <w:rsid w:val="0060614D"/>
    <w:rsid w:val="0060654C"/>
    <w:rsid w:val="006075DA"/>
    <w:rsid w:val="0060786C"/>
    <w:rsid w:val="00607FDC"/>
    <w:rsid w:val="006100E0"/>
    <w:rsid w:val="006102CA"/>
    <w:rsid w:val="00610411"/>
    <w:rsid w:val="00610448"/>
    <w:rsid w:val="006106AB"/>
    <w:rsid w:val="00610DC8"/>
    <w:rsid w:val="006111D1"/>
    <w:rsid w:val="0061149C"/>
    <w:rsid w:val="006122DD"/>
    <w:rsid w:val="00612708"/>
    <w:rsid w:val="0061273E"/>
    <w:rsid w:val="00612979"/>
    <w:rsid w:val="006133C2"/>
    <w:rsid w:val="00613471"/>
    <w:rsid w:val="00613734"/>
    <w:rsid w:val="00613A06"/>
    <w:rsid w:val="00613D76"/>
    <w:rsid w:val="00613EE6"/>
    <w:rsid w:val="00613F7B"/>
    <w:rsid w:val="006140F0"/>
    <w:rsid w:val="006140F7"/>
    <w:rsid w:val="006143C7"/>
    <w:rsid w:val="00614521"/>
    <w:rsid w:val="00614577"/>
    <w:rsid w:val="00614E81"/>
    <w:rsid w:val="006150BF"/>
    <w:rsid w:val="00615713"/>
    <w:rsid w:val="006157B1"/>
    <w:rsid w:val="00615C75"/>
    <w:rsid w:val="00615D68"/>
    <w:rsid w:val="00616F75"/>
    <w:rsid w:val="00617220"/>
    <w:rsid w:val="006175EA"/>
    <w:rsid w:val="00620079"/>
    <w:rsid w:val="0062009E"/>
    <w:rsid w:val="00620126"/>
    <w:rsid w:val="00620153"/>
    <w:rsid w:val="0062023B"/>
    <w:rsid w:val="00620655"/>
    <w:rsid w:val="006206A7"/>
    <w:rsid w:val="00620D90"/>
    <w:rsid w:val="006213AB"/>
    <w:rsid w:val="006214DB"/>
    <w:rsid w:val="0062154A"/>
    <w:rsid w:val="006215BE"/>
    <w:rsid w:val="006229D3"/>
    <w:rsid w:val="0062321A"/>
    <w:rsid w:val="006233F4"/>
    <w:rsid w:val="0062358F"/>
    <w:rsid w:val="00623972"/>
    <w:rsid w:val="00623DE6"/>
    <w:rsid w:val="006248B0"/>
    <w:rsid w:val="006252F4"/>
    <w:rsid w:val="006258C5"/>
    <w:rsid w:val="00625A33"/>
    <w:rsid w:val="00626100"/>
    <w:rsid w:val="00626262"/>
    <w:rsid w:val="00626325"/>
    <w:rsid w:val="006263A3"/>
    <w:rsid w:val="0062643B"/>
    <w:rsid w:val="00626544"/>
    <w:rsid w:val="00626E20"/>
    <w:rsid w:val="0062705E"/>
    <w:rsid w:val="006275CE"/>
    <w:rsid w:val="00627658"/>
    <w:rsid w:val="00627677"/>
    <w:rsid w:val="00627A0A"/>
    <w:rsid w:val="006300B4"/>
    <w:rsid w:val="006307E9"/>
    <w:rsid w:val="006310D2"/>
    <w:rsid w:val="00631698"/>
    <w:rsid w:val="006317A6"/>
    <w:rsid w:val="0063194A"/>
    <w:rsid w:val="00631E7A"/>
    <w:rsid w:val="00631FD5"/>
    <w:rsid w:val="00632361"/>
    <w:rsid w:val="00632667"/>
    <w:rsid w:val="0063284E"/>
    <w:rsid w:val="00632A42"/>
    <w:rsid w:val="00633394"/>
    <w:rsid w:val="006333E2"/>
    <w:rsid w:val="006334E4"/>
    <w:rsid w:val="00633929"/>
    <w:rsid w:val="00633B95"/>
    <w:rsid w:val="00633DE4"/>
    <w:rsid w:val="006344BA"/>
    <w:rsid w:val="006347FF"/>
    <w:rsid w:val="00634B48"/>
    <w:rsid w:val="00634E63"/>
    <w:rsid w:val="00635504"/>
    <w:rsid w:val="00635E15"/>
    <w:rsid w:val="0063609D"/>
    <w:rsid w:val="00636650"/>
    <w:rsid w:val="006375AC"/>
    <w:rsid w:val="006379DD"/>
    <w:rsid w:val="00637B07"/>
    <w:rsid w:val="00640678"/>
    <w:rsid w:val="006409FA"/>
    <w:rsid w:val="00640A14"/>
    <w:rsid w:val="00640AA6"/>
    <w:rsid w:val="0064120A"/>
    <w:rsid w:val="00641828"/>
    <w:rsid w:val="00641D8D"/>
    <w:rsid w:val="00642837"/>
    <w:rsid w:val="00642874"/>
    <w:rsid w:val="00642C70"/>
    <w:rsid w:val="006435C4"/>
    <w:rsid w:val="00643A2C"/>
    <w:rsid w:val="00643D17"/>
    <w:rsid w:val="00643E93"/>
    <w:rsid w:val="00644537"/>
    <w:rsid w:val="0064474C"/>
    <w:rsid w:val="00645395"/>
    <w:rsid w:val="00645E24"/>
    <w:rsid w:val="00645ED9"/>
    <w:rsid w:val="00645F8F"/>
    <w:rsid w:val="00646492"/>
    <w:rsid w:val="0064724A"/>
    <w:rsid w:val="006472DC"/>
    <w:rsid w:val="006501F3"/>
    <w:rsid w:val="006504FA"/>
    <w:rsid w:val="00650867"/>
    <w:rsid w:val="006509B5"/>
    <w:rsid w:val="00650A29"/>
    <w:rsid w:val="00650FD1"/>
    <w:rsid w:val="0065152D"/>
    <w:rsid w:val="00651936"/>
    <w:rsid w:val="00651DF2"/>
    <w:rsid w:val="0065231B"/>
    <w:rsid w:val="00652553"/>
    <w:rsid w:val="006526FC"/>
    <w:rsid w:val="006527AD"/>
    <w:rsid w:val="006528C9"/>
    <w:rsid w:val="00652F88"/>
    <w:rsid w:val="00653117"/>
    <w:rsid w:val="0065344D"/>
    <w:rsid w:val="0065371E"/>
    <w:rsid w:val="006538F0"/>
    <w:rsid w:val="00653ACF"/>
    <w:rsid w:val="00653CF0"/>
    <w:rsid w:val="00653E6F"/>
    <w:rsid w:val="00653F33"/>
    <w:rsid w:val="006547D5"/>
    <w:rsid w:val="00654F66"/>
    <w:rsid w:val="00655873"/>
    <w:rsid w:val="006562FF"/>
    <w:rsid w:val="006567AE"/>
    <w:rsid w:val="00656E13"/>
    <w:rsid w:val="00657327"/>
    <w:rsid w:val="00657CA5"/>
    <w:rsid w:val="00657F85"/>
    <w:rsid w:val="006600A4"/>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305E"/>
    <w:rsid w:val="006639F4"/>
    <w:rsid w:val="006640E0"/>
    <w:rsid w:val="006641DA"/>
    <w:rsid w:val="0066449E"/>
    <w:rsid w:val="0066466C"/>
    <w:rsid w:val="00664B4A"/>
    <w:rsid w:val="0066526A"/>
    <w:rsid w:val="006653E8"/>
    <w:rsid w:val="00665556"/>
    <w:rsid w:val="006656C0"/>
    <w:rsid w:val="0066620D"/>
    <w:rsid w:val="00666585"/>
    <w:rsid w:val="00666638"/>
    <w:rsid w:val="006666F5"/>
    <w:rsid w:val="006667C0"/>
    <w:rsid w:val="00666976"/>
    <w:rsid w:val="00666B7B"/>
    <w:rsid w:val="00666B9F"/>
    <w:rsid w:val="006674A4"/>
    <w:rsid w:val="006678B2"/>
    <w:rsid w:val="00667D47"/>
    <w:rsid w:val="00667E3C"/>
    <w:rsid w:val="00667E89"/>
    <w:rsid w:val="006708D8"/>
    <w:rsid w:val="00670ABE"/>
    <w:rsid w:val="00670FCE"/>
    <w:rsid w:val="006715B7"/>
    <w:rsid w:val="006719BE"/>
    <w:rsid w:val="00671DF9"/>
    <w:rsid w:val="00671FF1"/>
    <w:rsid w:val="006720A8"/>
    <w:rsid w:val="00672247"/>
    <w:rsid w:val="0067229F"/>
    <w:rsid w:val="00672746"/>
    <w:rsid w:val="00672770"/>
    <w:rsid w:val="00672C77"/>
    <w:rsid w:val="00672DD2"/>
    <w:rsid w:val="00672DE0"/>
    <w:rsid w:val="00673050"/>
    <w:rsid w:val="006732BA"/>
    <w:rsid w:val="00673E71"/>
    <w:rsid w:val="00674040"/>
    <w:rsid w:val="006740CA"/>
    <w:rsid w:val="006744D8"/>
    <w:rsid w:val="00674681"/>
    <w:rsid w:val="0067472F"/>
    <w:rsid w:val="00674F63"/>
    <w:rsid w:val="0067534C"/>
    <w:rsid w:val="00675386"/>
    <w:rsid w:val="006756C1"/>
    <w:rsid w:val="006758C5"/>
    <w:rsid w:val="00675CEC"/>
    <w:rsid w:val="00675E21"/>
    <w:rsid w:val="00676001"/>
    <w:rsid w:val="0067614B"/>
    <w:rsid w:val="006763D0"/>
    <w:rsid w:val="006765AC"/>
    <w:rsid w:val="0067685A"/>
    <w:rsid w:val="00676BC5"/>
    <w:rsid w:val="00677637"/>
    <w:rsid w:val="00677D62"/>
    <w:rsid w:val="0068009A"/>
    <w:rsid w:val="00680424"/>
    <w:rsid w:val="006804B0"/>
    <w:rsid w:val="0068067C"/>
    <w:rsid w:val="006806E2"/>
    <w:rsid w:val="00680E51"/>
    <w:rsid w:val="00680EFD"/>
    <w:rsid w:val="0068134E"/>
    <w:rsid w:val="006813D1"/>
    <w:rsid w:val="006813EE"/>
    <w:rsid w:val="00681E40"/>
    <w:rsid w:val="006827E1"/>
    <w:rsid w:val="00682B1D"/>
    <w:rsid w:val="00682C99"/>
    <w:rsid w:val="00683529"/>
    <w:rsid w:val="00683E5A"/>
    <w:rsid w:val="00683F91"/>
    <w:rsid w:val="0068423B"/>
    <w:rsid w:val="0068480E"/>
    <w:rsid w:val="00684B5A"/>
    <w:rsid w:val="0068515C"/>
    <w:rsid w:val="006855AA"/>
    <w:rsid w:val="00685B3E"/>
    <w:rsid w:val="00685E7B"/>
    <w:rsid w:val="00685E9A"/>
    <w:rsid w:val="00686123"/>
    <w:rsid w:val="006863DA"/>
    <w:rsid w:val="006864D2"/>
    <w:rsid w:val="00686506"/>
    <w:rsid w:val="0068710B"/>
    <w:rsid w:val="006874FD"/>
    <w:rsid w:val="006905ED"/>
    <w:rsid w:val="00690C11"/>
    <w:rsid w:val="00690C24"/>
    <w:rsid w:val="00690C6D"/>
    <w:rsid w:val="00690FD6"/>
    <w:rsid w:val="0069131B"/>
    <w:rsid w:val="00691D45"/>
    <w:rsid w:val="0069221B"/>
    <w:rsid w:val="006927E0"/>
    <w:rsid w:val="00692D7A"/>
    <w:rsid w:val="006931A4"/>
    <w:rsid w:val="0069382B"/>
    <w:rsid w:val="00693964"/>
    <w:rsid w:val="006939B8"/>
    <w:rsid w:val="00693A8A"/>
    <w:rsid w:val="00693A8D"/>
    <w:rsid w:val="00693EC7"/>
    <w:rsid w:val="00694050"/>
    <w:rsid w:val="006943E7"/>
    <w:rsid w:val="00694802"/>
    <w:rsid w:val="00694BB5"/>
    <w:rsid w:val="00694C50"/>
    <w:rsid w:val="006957A7"/>
    <w:rsid w:val="00695E04"/>
    <w:rsid w:val="006962BD"/>
    <w:rsid w:val="006967A8"/>
    <w:rsid w:val="00696BC1"/>
    <w:rsid w:val="00696D2D"/>
    <w:rsid w:val="006971CB"/>
    <w:rsid w:val="00697267"/>
    <w:rsid w:val="006975DB"/>
    <w:rsid w:val="00697C6C"/>
    <w:rsid w:val="00697EF3"/>
    <w:rsid w:val="006A00DD"/>
    <w:rsid w:val="006A04F3"/>
    <w:rsid w:val="006A0921"/>
    <w:rsid w:val="006A0980"/>
    <w:rsid w:val="006A0A88"/>
    <w:rsid w:val="006A1563"/>
    <w:rsid w:val="006A1902"/>
    <w:rsid w:val="006A1962"/>
    <w:rsid w:val="006A1A0F"/>
    <w:rsid w:val="006A21B4"/>
    <w:rsid w:val="006A233A"/>
    <w:rsid w:val="006A2503"/>
    <w:rsid w:val="006A2868"/>
    <w:rsid w:val="006A30DB"/>
    <w:rsid w:val="006A3D53"/>
    <w:rsid w:val="006A3EA7"/>
    <w:rsid w:val="006A44A8"/>
    <w:rsid w:val="006A4CEE"/>
    <w:rsid w:val="006A4E71"/>
    <w:rsid w:val="006A583C"/>
    <w:rsid w:val="006A5BC2"/>
    <w:rsid w:val="006A5D44"/>
    <w:rsid w:val="006A5DE5"/>
    <w:rsid w:val="006A60E3"/>
    <w:rsid w:val="006A61CA"/>
    <w:rsid w:val="006A6251"/>
    <w:rsid w:val="006A6325"/>
    <w:rsid w:val="006A66CF"/>
    <w:rsid w:val="006A6C19"/>
    <w:rsid w:val="006A6D7F"/>
    <w:rsid w:val="006A6E0F"/>
    <w:rsid w:val="006A6F20"/>
    <w:rsid w:val="006A7042"/>
    <w:rsid w:val="006A73B8"/>
    <w:rsid w:val="006A770A"/>
    <w:rsid w:val="006B011F"/>
    <w:rsid w:val="006B0182"/>
    <w:rsid w:val="006B03C2"/>
    <w:rsid w:val="006B041E"/>
    <w:rsid w:val="006B10C0"/>
    <w:rsid w:val="006B1225"/>
    <w:rsid w:val="006B1344"/>
    <w:rsid w:val="006B1567"/>
    <w:rsid w:val="006B1690"/>
    <w:rsid w:val="006B2335"/>
    <w:rsid w:val="006B2817"/>
    <w:rsid w:val="006B2A1A"/>
    <w:rsid w:val="006B2AC1"/>
    <w:rsid w:val="006B2C60"/>
    <w:rsid w:val="006B3DBF"/>
    <w:rsid w:val="006B406E"/>
    <w:rsid w:val="006B4954"/>
    <w:rsid w:val="006B4B48"/>
    <w:rsid w:val="006B4C36"/>
    <w:rsid w:val="006B4D53"/>
    <w:rsid w:val="006B4EF0"/>
    <w:rsid w:val="006B4FE2"/>
    <w:rsid w:val="006B51CF"/>
    <w:rsid w:val="006B581B"/>
    <w:rsid w:val="006B5CAF"/>
    <w:rsid w:val="006B5F99"/>
    <w:rsid w:val="006B63AC"/>
    <w:rsid w:val="006B67E2"/>
    <w:rsid w:val="006B6AF3"/>
    <w:rsid w:val="006B6B74"/>
    <w:rsid w:val="006B6D1B"/>
    <w:rsid w:val="006B6E14"/>
    <w:rsid w:val="006B723E"/>
    <w:rsid w:val="006B726D"/>
    <w:rsid w:val="006B73C5"/>
    <w:rsid w:val="006B787A"/>
    <w:rsid w:val="006B78D8"/>
    <w:rsid w:val="006C0AC7"/>
    <w:rsid w:val="006C15AF"/>
    <w:rsid w:val="006C1C14"/>
    <w:rsid w:val="006C1FDF"/>
    <w:rsid w:val="006C2245"/>
    <w:rsid w:val="006C30D9"/>
    <w:rsid w:val="006C355D"/>
    <w:rsid w:val="006C363F"/>
    <w:rsid w:val="006C3920"/>
    <w:rsid w:val="006C3C20"/>
    <w:rsid w:val="006C4982"/>
    <w:rsid w:val="006C4A92"/>
    <w:rsid w:val="006C500B"/>
    <w:rsid w:val="006C59A6"/>
    <w:rsid w:val="006C5B64"/>
    <w:rsid w:val="006C5BBF"/>
    <w:rsid w:val="006C5E5A"/>
    <w:rsid w:val="006C64AA"/>
    <w:rsid w:val="006C64B8"/>
    <w:rsid w:val="006C66F1"/>
    <w:rsid w:val="006C6930"/>
    <w:rsid w:val="006C696A"/>
    <w:rsid w:val="006C75E3"/>
    <w:rsid w:val="006C761E"/>
    <w:rsid w:val="006C76EF"/>
    <w:rsid w:val="006C7826"/>
    <w:rsid w:val="006C7DA3"/>
    <w:rsid w:val="006D01F6"/>
    <w:rsid w:val="006D0650"/>
    <w:rsid w:val="006D0D5C"/>
    <w:rsid w:val="006D0E02"/>
    <w:rsid w:val="006D0F6E"/>
    <w:rsid w:val="006D12EE"/>
    <w:rsid w:val="006D146C"/>
    <w:rsid w:val="006D14C9"/>
    <w:rsid w:val="006D186F"/>
    <w:rsid w:val="006D1C46"/>
    <w:rsid w:val="006D2336"/>
    <w:rsid w:val="006D2436"/>
    <w:rsid w:val="006D2468"/>
    <w:rsid w:val="006D24EB"/>
    <w:rsid w:val="006D2AD7"/>
    <w:rsid w:val="006D2F50"/>
    <w:rsid w:val="006D342A"/>
    <w:rsid w:val="006D35D5"/>
    <w:rsid w:val="006D386E"/>
    <w:rsid w:val="006D4041"/>
    <w:rsid w:val="006D4050"/>
    <w:rsid w:val="006D4087"/>
    <w:rsid w:val="006D42F7"/>
    <w:rsid w:val="006D45D4"/>
    <w:rsid w:val="006D4B2E"/>
    <w:rsid w:val="006D4D02"/>
    <w:rsid w:val="006D4EF6"/>
    <w:rsid w:val="006D5051"/>
    <w:rsid w:val="006D52C6"/>
    <w:rsid w:val="006D554B"/>
    <w:rsid w:val="006D557D"/>
    <w:rsid w:val="006D5DD2"/>
    <w:rsid w:val="006D605D"/>
    <w:rsid w:val="006D61A4"/>
    <w:rsid w:val="006D6250"/>
    <w:rsid w:val="006D6F7E"/>
    <w:rsid w:val="006E01F0"/>
    <w:rsid w:val="006E0202"/>
    <w:rsid w:val="006E097C"/>
    <w:rsid w:val="006E0B80"/>
    <w:rsid w:val="006E0F2E"/>
    <w:rsid w:val="006E11FB"/>
    <w:rsid w:val="006E140C"/>
    <w:rsid w:val="006E15B6"/>
    <w:rsid w:val="006E1C57"/>
    <w:rsid w:val="006E21AA"/>
    <w:rsid w:val="006E24B2"/>
    <w:rsid w:val="006E3218"/>
    <w:rsid w:val="006E32B6"/>
    <w:rsid w:val="006E3420"/>
    <w:rsid w:val="006E3843"/>
    <w:rsid w:val="006E39B3"/>
    <w:rsid w:val="006E3EC5"/>
    <w:rsid w:val="006E3FB7"/>
    <w:rsid w:val="006E49DF"/>
    <w:rsid w:val="006E4C53"/>
    <w:rsid w:val="006E564B"/>
    <w:rsid w:val="006E5C64"/>
    <w:rsid w:val="006E5CF2"/>
    <w:rsid w:val="006E61D1"/>
    <w:rsid w:val="006E671D"/>
    <w:rsid w:val="006E6E65"/>
    <w:rsid w:val="006E70EB"/>
    <w:rsid w:val="006E77EB"/>
    <w:rsid w:val="006E784E"/>
    <w:rsid w:val="006E7A37"/>
    <w:rsid w:val="006E7BC1"/>
    <w:rsid w:val="006E7C00"/>
    <w:rsid w:val="006F073A"/>
    <w:rsid w:val="006F09AA"/>
    <w:rsid w:val="006F118A"/>
    <w:rsid w:val="006F1ABA"/>
    <w:rsid w:val="006F1F1C"/>
    <w:rsid w:val="006F2158"/>
    <w:rsid w:val="006F240E"/>
    <w:rsid w:val="006F24C2"/>
    <w:rsid w:val="006F2505"/>
    <w:rsid w:val="006F2CB4"/>
    <w:rsid w:val="006F2CD7"/>
    <w:rsid w:val="006F3573"/>
    <w:rsid w:val="006F3682"/>
    <w:rsid w:val="006F3688"/>
    <w:rsid w:val="006F3770"/>
    <w:rsid w:val="006F434C"/>
    <w:rsid w:val="006F493A"/>
    <w:rsid w:val="006F49AB"/>
    <w:rsid w:val="006F517A"/>
    <w:rsid w:val="006F5556"/>
    <w:rsid w:val="006F586E"/>
    <w:rsid w:val="006F6224"/>
    <w:rsid w:val="006F6735"/>
    <w:rsid w:val="006F6D3A"/>
    <w:rsid w:val="006F6F3E"/>
    <w:rsid w:val="006F7FA1"/>
    <w:rsid w:val="0070009F"/>
    <w:rsid w:val="007003C9"/>
    <w:rsid w:val="0070127F"/>
    <w:rsid w:val="007013F3"/>
    <w:rsid w:val="00701561"/>
    <w:rsid w:val="0070192F"/>
    <w:rsid w:val="007021A3"/>
    <w:rsid w:val="00702AD4"/>
    <w:rsid w:val="00702B44"/>
    <w:rsid w:val="00702B91"/>
    <w:rsid w:val="00702C3E"/>
    <w:rsid w:val="00702F77"/>
    <w:rsid w:val="0070313C"/>
    <w:rsid w:val="0070358D"/>
    <w:rsid w:val="00703765"/>
    <w:rsid w:val="00704377"/>
    <w:rsid w:val="00704571"/>
    <w:rsid w:val="00704B59"/>
    <w:rsid w:val="007050A4"/>
    <w:rsid w:val="0070517A"/>
    <w:rsid w:val="00705295"/>
    <w:rsid w:val="00705347"/>
    <w:rsid w:val="00705360"/>
    <w:rsid w:val="00705C63"/>
    <w:rsid w:val="00705D31"/>
    <w:rsid w:val="00705E89"/>
    <w:rsid w:val="00705FCD"/>
    <w:rsid w:val="00707261"/>
    <w:rsid w:val="00707638"/>
    <w:rsid w:val="007076E9"/>
    <w:rsid w:val="00710E43"/>
    <w:rsid w:val="00710E87"/>
    <w:rsid w:val="0071168E"/>
    <w:rsid w:val="007121E4"/>
    <w:rsid w:val="0071246A"/>
    <w:rsid w:val="0071257C"/>
    <w:rsid w:val="0071289B"/>
    <w:rsid w:val="0071296A"/>
    <w:rsid w:val="00712DA2"/>
    <w:rsid w:val="00712F93"/>
    <w:rsid w:val="00712FF3"/>
    <w:rsid w:val="007132EE"/>
    <w:rsid w:val="00713756"/>
    <w:rsid w:val="00713D17"/>
    <w:rsid w:val="0071488B"/>
    <w:rsid w:val="0071557F"/>
    <w:rsid w:val="007156CF"/>
    <w:rsid w:val="0071592A"/>
    <w:rsid w:val="00715A8A"/>
    <w:rsid w:val="007160FE"/>
    <w:rsid w:val="00716638"/>
    <w:rsid w:val="00716E30"/>
    <w:rsid w:val="00717129"/>
    <w:rsid w:val="007177E2"/>
    <w:rsid w:val="00720393"/>
    <w:rsid w:val="007207A4"/>
    <w:rsid w:val="00721091"/>
    <w:rsid w:val="00721502"/>
    <w:rsid w:val="00721558"/>
    <w:rsid w:val="00721D1D"/>
    <w:rsid w:val="0072242B"/>
    <w:rsid w:val="007228CA"/>
    <w:rsid w:val="0072300A"/>
    <w:rsid w:val="00723916"/>
    <w:rsid w:val="00723A71"/>
    <w:rsid w:val="00723BBA"/>
    <w:rsid w:val="00723CF3"/>
    <w:rsid w:val="007241C5"/>
    <w:rsid w:val="00725072"/>
    <w:rsid w:val="00726813"/>
    <w:rsid w:val="00726B7D"/>
    <w:rsid w:val="007272C4"/>
    <w:rsid w:val="0072734B"/>
    <w:rsid w:val="00727433"/>
    <w:rsid w:val="007276FC"/>
    <w:rsid w:val="00727786"/>
    <w:rsid w:val="00730173"/>
    <w:rsid w:val="00731212"/>
    <w:rsid w:val="00731A7F"/>
    <w:rsid w:val="00731D72"/>
    <w:rsid w:val="00731D9E"/>
    <w:rsid w:val="00731E12"/>
    <w:rsid w:val="00732796"/>
    <w:rsid w:val="007327BA"/>
    <w:rsid w:val="00732C24"/>
    <w:rsid w:val="00732FCE"/>
    <w:rsid w:val="00733006"/>
    <w:rsid w:val="007333B1"/>
    <w:rsid w:val="0073357E"/>
    <w:rsid w:val="0073372D"/>
    <w:rsid w:val="00733833"/>
    <w:rsid w:val="00733DBC"/>
    <w:rsid w:val="007349A0"/>
    <w:rsid w:val="00734BDB"/>
    <w:rsid w:val="00734F8F"/>
    <w:rsid w:val="00734FA2"/>
    <w:rsid w:val="00734FF6"/>
    <w:rsid w:val="00735560"/>
    <w:rsid w:val="00735724"/>
    <w:rsid w:val="00735DFA"/>
    <w:rsid w:val="007362F1"/>
    <w:rsid w:val="007367ED"/>
    <w:rsid w:val="007368E8"/>
    <w:rsid w:val="00736AD6"/>
    <w:rsid w:val="00736C81"/>
    <w:rsid w:val="0073720C"/>
    <w:rsid w:val="00737555"/>
    <w:rsid w:val="00737B81"/>
    <w:rsid w:val="007410C5"/>
    <w:rsid w:val="007412F7"/>
    <w:rsid w:val="00741B92"/>
    <w:rsid w:val="00742197"/>
    <w:rsid w:val="00742543"/>
    <w:rsid w:val="00742604"/>
    <w:rsid w:val="00742625"/>
    <w:rsid w:val="007428AE"/>
    <w:rsid w:val="0074296E"/>
    <w:rsid w:val="00742C01"/>
    <w:rsid w:val="00743077"/>
    <w:rsid w:val="00743967"/>
    <w:rsid w:val="00743B34"/>
    <w:rsid w:val="00743F9C"/>
    <w:rsid w:val="0074468A"/>
    <w:rsid w:val="00744810"/>
    <w:rsid w:val="00744C47"/>
    <w:rsid w:val="007450AF"/>
    <w:rsid w:val="0074530A"/>
    <w:rsid w:val="00745335"/>
    <w:rsid w:val="0074571B"/>
    <w:rsid w:val="00745817"/>
    <w:rsid w:val="00745963"/>
    <w:rsid w:val="00745FF1"/>
    <w:rsid w:val="00746290"/>
    <w:rsid w:val="00746C7A"/>
    <w:rsid w:val="00746FDA"/>
    <w:rsid w:val="00747032"/>
    <w:rsid w:val="007472DE"/>
    <w:rsid w:val="00747431"/>
    <w:rsid w:val="00747AAC"/>
    <w:rsid w:val="00747CDA"/>
    <w:rsid w:val="00747FD0"/>
    <w:rsid w:val="00750124"/>
    <w:rsid w:val="00750AF8"/>
    <w:rsid w:val="00750C1B"/>
    <w:rsid w:val="00750DD5"/>
    <w:rsid w:val="00750DDE"/>
    <w:rsid w:val="0075117B"/>
    <w:rsid w:val="00751A56"/>
    <w:rsid w:val="00751F69"/>
    <w:rsid w:val="00751FD6"/>
    <w:rsid w:val="00752101"/>
    <w:rsid w:val="0075218A"/>
    <w:rsid w:val="00752594"/>
    <w:rsid w:val="0075268D"/>
    <w:rsid w:val="00752888"/>
    <w:rsid w:val="0075321B"/>
    <w:rsid w:val="007533EE"/>
    <w:rsid w:val="007540A6"/>
    <w:rsid w:val="007541AF"/>
    <w:rsid w:val="007541D1"/>
    <w:rsid w:val="00754285"/>
    <w:rsid w:val="0075534A"/>
    <w:rsid w:val="00755601"/>
    <w:rsid w:val="00755BCE"/>
    <w:rsid w:val="007560D6"/>
    <w:rsid w:val="00756870"/>
    <w:rsid w:val="00756B8A"/>
    <w:rsid w:val="00757049"/>
    <w:rsid w:val="00757155"/>
    <w:rsid w:val="007576C3"/>
    <w:rsid w:val="00757761"/>
    <w:rsid w:val="007577DB"/>
    <w:rsid w:val="00757ADE"/>
    <w:rsid w:val="00757EF7"/>
    <w:rsid w:val="00760174"/>
    <w:rsid w:val="007601FC"/>
    <w:rsid w:val="007611A6"/>
    <w:rsid w:val="00761283"/>
    <w:rsid w:val="00761514"/>
    <w:rsid w:val="007615DC"/>
    <w:rsid w:val="00761884"/>
    <w:rsid w:val="00761AE1"/>
    <w:rsid w:val="00762199"/>
    <w:rsid w:val="007621E9"/>
    <w:rsid w:val="0076275A"/>
    <w:rsid w:val="00762E70"/>
    <w:rsid w:val="00762FD5"/>
    <w:rsid w:val="0076304C"/>
    <w:rsid w:val="00763224"/>
    <w:rsid w:val="007632C2"/>
    <w:rsid w:val="007634C1"/>
    <w:rsid w:val="00763D90"/>
    <w:rsid w:val="0076410D"/>
    <w:rsid w:val="00764A1C"/>
    <w:rsid w:val="00765CC2"/>
    <w:rsid w:val="00765E6C"/>
    <w:rsid w:val="00765EA6"/>
    <w:rsid w:val="00766DA3"/>
    <w:rsid w:val="00766F04"/>
    <w:rsid w:val="00766FAE"/>
    <w:rsid w:val="00767734"/>
    <w:rsid w:val="00767915"/>
    <w:rsid w:val="007679DB"/>
    <w:rsid w:val="00767A2F"/>
    <w:rsid w:val="0077050D"/>
    <w:rsid w:val="00771107"/>
    <w:rsid w:val="007716FE"/>
    <w:rsid w:val="00771AE1"/>
    <w:rsid w:val="00771BAC"/>
    <w:rsid w:val="00771FBC"/>
    <w:rsid w:val="007720CC"/>
    <w:rsid w:val="00772230"/>
    <w:rsid w:val="0077253C"/>
    <w:rsid w:val="0077291D"/>
    <w:rsid w:val="00772BF7"/>
    <w:rsid w:val="00772D62"/>
    <w:rsid w:val="00773057"/>
    <w:rsid w:val="007731E8"/>
    <w:rsid w:val="00773300"/>
    <w:rsid w:val="007736A3"/>
    <w:rsid w:val="00773A00"/>
    <w:rsid w:val="00773E0E"/>
    <w:rsid w:val="007752C8"/>
    <w:rsid w:val="007755AE"/>
    <w:rsid w:val="00775748"/>
    <w:rsid w:val="00775D21"/>
    <w:rsid w:val="00775DF5"/>
    <w:rsid w:val="00775E9B"/>
    <w:rsid w:val="00776178"/>
    <w:rsid w:val="00776562"/>
    <w:rsid w:val="00776835"/>
    <w:rsid w:val="00776A4C"/>
    <w:rsid w:val="00776C39"/>
    <w:rsid w:val="00777079"/>
    <w:rsid w:val="007770BA"/>
    <w:rsid w:val="00777109"/>
    <w:rsid w:val="00777997"/>
    <w:rsid w:val="00777F2C"/>
    <w:rsid w:val="00780347"/>
    <w:rsid w:val="0078076D"/>
    <w:rsid w:val="00780A68"/>
    <w:rsid w:val="00780AFC"/>
    <w:rsid w:val="00780DE6"/>
    <w:rsid w:val="00781186"/>
    <w:rsid w:val="007814C9"/>
    <w:rsid w:val="00781C5F"/>
    <w:rsid w:val="00781C70"/>
    <w:rsid w:val="00781D4E"/>
    <w:rsid w:val="00782189"/>
    <w:rsid w:val="007823D8"/>
    <w:rsid w:val="0078264B"/>
    <w:rsid w:val="00782A9A"/>
    <w:rsid w:val="00782F85"/>
    <w:rsid w:val="007838AE"/>
    <w:rsid w:val="00783CB4"/>
    <w:rsid w:val="00783D57"/>
    <w:rsid w:val="00784039"/>
    <w:rsid w:val="0078433E"/>
    <w:rsid w:val="007849F5"/>
    <w:rsid w:val="00784D0F"/>
    <w:rsid w:val="00784EE4"/>
    <w:rsid w:val="00785112"/>
    <w:rsid w:val="007858A2"/>
    <w:rsid w:val="00785917"/>
    <w:rsid w:val="00785A9E"/>
    <w:rsid w:val="00785DEB"/>
    <w:rsid w:val="00785F11"/>
    <w:rsid w:val="00786648"/>
    <w:rsid w:val="00786985"/>
    <w:rsid w:val="00786EE4"/>
    <w:rsid w:val="0078742B"/>
    <w:rsid w:val="007874FD"/>
    <w:rsid w:val="007877B1"/>
    <w:rsid w:val="00790E10"/>
    <w:rsid w:val="00791014"/>
    <w:rsid w:val="007910F2"/>
    <w:rsid w:val="00791133"/>
    <w:rsid w:val="00791B18"/>
    <w:rsid w:val="00792AA8"/>
    <w:rsid w:val="00792E92"/>
    <w:rsid w:val="00792FAF"/>
    <w:rsid w:val="00793088"/>
    <w:rsid w:val="00793158"/>
    <w:rsid w:val="00793470"/>
    <w:rsid w:val="00793473"/>
    <w:rsid w:val="007935F5"/>
    <w:rsid w:val="0079380D"/>
    <w:rsid w:val="0079388D"/>
    <w:rsid w:val="00793C88"/>
    <w:rsid w:val="00793E25"/>
    <w:rsid w:val="00794882"/>
    <w:rsid w:val="00794A23"/>
    <w:rsid w:val="00794DF7"/>
    <w:rsid w:val="00794F46"/>
    <w:rsid w:val="0079517A"/>
    <w:rsid w:val="007951B0"/>
    <w:rsid w:val="007956D2"/>
    <w:rsid w:val="00795AE7"/>
    <w:rsid w:val="00795D85"/>
    <w:rsid w:val="00796006"/>
    <w:rsid w:val="00796774"/>
    <w:rsid w:val="0079715A"/>
    <w:rsid w:val="00797508"/>
    <w:rsid w:val="00797837"/>
    <w:rsid w:val="00797925"/>
    <w:rsid w:val="00797C34"/>
    <w:rsid w:val="007A00C3"/>
    <w:rsid w:val="007A02C4"/>
    <w:rsid w:val="007A069B"/>
    <w:rsid w:val="007A0750"/>
    <w:rsid w:val="007A09BE"/>
    <w:rsid w:val="007A0B2D"/>
    <w:rsid w:val="007A0C15"/>
    <w:rsid w:val="007A1311"/>
    <w:rsid w:val="007A15C4"/>
    <w:rsid w:val="007A174B"/>
    <w:rsid w:val="007A17D9"/>
    <w:rsid w:val="007A191D"/>
    <w:rsid w:val="007A1B53"/>
    <w:rsid w:val="007A1C15"/>
    <w:rsid w:val="007A1E81"/>
    <w:rsid w:val="007A1FBA"/>
    <w:rsid w:val="007A2AC8"/>
    <w:rsid w:val="007A2CE5"/>
    <w:rsid w:val="007A3188"/>
    <w:rsid w:val="007A3984"/>
    <w:rsid w:val="007A39E1"/>
    <w:rsid w:val="007A3A1A"/>
    <w:rsid w:val="007A43DA"/>
    <w:rsid w:val="007A4796"/>
    <w:rsid w:val="007A4984"/>
    <w:rsid w:val="007A4AC4"/>
    <w:rsid w:val="007A4C0F"/>
    <w:rsid w:val="007A575E"/>
    <w:rsid w:val="007A5D06"/>
    <w:rsid w:val="007A5E5B"/>
    <w:rsid w:val="007A5FC0"/>
    <w:rsid w:val="007A63A9"/>
    <w:rsid w:val="007A6992"/>
    <w:rsid w:val="007A7252"/>
    <w:rsid w:val="007A731E"/>
    <w:rsid w:val="007A73E9"/>
    <w:rsid w:val="007A7CBC"/>
    <w:rsid w:val="007A7FFA"/>
    <w:rsid w:val="007B0284"/>
    <w:rsid w:val="007B0CDB"/>
    <w:rsid w:val="007B0D7A"/>
    <w:rsid w:val="007B22E7"/>
    <w:rsid w:val="007B254C"/>
    <w:rsid w:val="007B260F"/>
    <w:rsid w:val="007B2AEC"/>
    <w:rsid w:val="007B2D7E"/>
    <w:rsid w:val="007B2F91"/>
    <w:rsid w:val="007B30FB"/>
    <w:rsid w:val="007B3168"/>
    <w:rsid w:val="007B35CE"/>
    <w:rsid w:val="007B3647"/>
    <w:rsid w:val="007B3735"/>
    <w:rsid w:val="007B3F79"/>
    <w:rsid w:val="007B4A88"/>
    <w:rsid w:val="007B50AE"/>
    <w:rsid w:val="007B52B3"/>
    <w:rsid w:val="007B561A"/>
    <w:rsid w:val="007B5954"/>
    <w:rsid w:val="007B5C20"/>
    <w:rsid w:val="007B5C9B"/>
    <w:rsid w:val="007B62DE"/>
    <w:rsid w:val="007B64B8"/>
    <w:rsid w:val="007B69DC"/>
    <w:rsid w:val="007B74F0"/>
    <w:rsid w:val="007B7544"/>
    <w:rsid w:val="007B7841"/>
    <w:rsid w:val="007B7B99"/>
    <w:rsid w:val="007C004A"/>
    <w:rsid w:val="007C00C9"/>
    <w:rsid w:val="007C03A3"/>
    <w:rsid w:val="007C04F0"/>
    <w:rsid w:val="007C0844"/>
    <w:rsid w:val="007C0BE9"/>
    <w:rsid w:val="007C0D2D"/>
    <w:rsid w:val="007C0F28"/>
    <w:rsid w:val="007C1447"/>
    <w:rsid w:val="007C1D9F"/>
    <w:rsid w:val="007C2425"/>
    <w:rsid w:val="007C38C2"/>
    <w:rsid w:val="007C3EEB"/>
    <w:rsid w:val="007C4516"/>
    <w:rsid w:val="007C4728"/>
    <w:rsid w:val="007C4957"/>
    <w:rsid w:val="007C4E06"/>
    <w:rsid w:val="007C500F"/>
    <w:rsid w:val="007C52E4"/>
    <w:rsid w:val="007C5958"/>
    <w:rsid w:val="007C5E19"/>
    <w:rsid w:val="007C60EE"/>
    <w:rsid w:val="007C6370"/>
    <w:rsid w:val="007C65A7"/>
    <w:rsid w:val="007C68F0"/>
    <w:rsid w:val="007C692B"/>
    <w:rsid w:val="007C6957"/>
    <w:rsid w:val="007C6AE2"/>
    <w:rsid w:val="007C6C04"/>
    <w:rsid w:val="007C7702"/>
    <w:rsid w:val="007D0252"/>
    <w:rsid w:val="007D0AB0"/>
    <w:rsid w:val="007D0B12"/>
    <w:rsid w:val="007D0B9B"/>
    <w:rsid w:val="007D0F65"/>
    <w:rsid w:val="007D1050"/>
    <w:rsid w:val="007D150E"/>
    <w:rsid w:val="007D1A76"/>
    <w:rsid w:val="007D1F1F"/>
    <w:rsid w:val="007D2170"/>
    <w:rsid w:val="007D2528"/>
    <w:rsid w:val="007D27F1"/>
    <w:rsid w:val="007D2869"/>
    <w:rsid w:val="007D2875"/>
    <w:rsid w:val="007D28ED"/>
    <w:rsid w:val="007D29F3"/>
    <w:rsid w:val="007D2D58"/>
    <w:rsid w:val="007D3E05"/>
    <w:rsid w:val="007D3E70"/>
    <w:rsid w:val="007D40D2"/>
    <w:rsid w:val="007D4104"/>
    <w:rsid w:val="007D41B9"/>
    <w:rsid w:val="007D4D05"/>
    <w:rsid w:val="007D4E7E"/>
    <w:rsid w:val="007D5133"/>
    <w:rsid w:val="007D515C"/>
    <w:rsid w:val="007D52A8"/>
    <w:rsid w:val="007D59C0"/>
    <w:rsid w:val="007D5B4E"/>
    <w:rsid w:val="007D7037"/>
    <w:rsid w:val="007D7A67"/>
    <w:rsid w:val="007D7D21"/>
    <w:rsid w:val="007D7DE9"/>
    <w:rsid w:val="007E0135"/>
    <w:rsid w:val="007E052B"/>
    <w:rsid w:val="007E09D8"/>
    <w:rsid w:val="007E0CB8"/>
    <w:rsid w:val="007E0FFF"/>
    <w:rsid w:val="007E20DF"/>
    <w:rsid w:val="007E2132"/>
    <w:rsid w:val="007E2495"/>
    <w:rsid w:val="007E2549"/>
    <w:rsid w:val="007E2738"/>
    <w:rsid w:val="007E27ED"/>
    <w:rsid w:val="007E28C5"/>
    <w:rsid w:val="007E2B10"/>
    <w:rsid w:val="007E2FA1"/>
    <w:rsid w:val="007E2FB7"/>
    <w:rsid w:val="007E348C"/>
    <w:rsid w:val="007E37FC"/>
    <w:rsid w:val="007E3819"/>
    <w:rsid w:val="007E3BBF"/>
    <w:rsid w:val="007E3DFC"/>
    <w:rsid w:val="007E42BA"/>
    <w:rsid w:val="007E437B"/>
    <w:rsid w:val="007E4402"/>
    <w:rsid w:val="007E443D"/>
    <w:rsid w:val="007E464F"/>
    <w:rsid w:val="007E4764"/>
    <w:rsid w:val="007E487A"/>
    <w:rsid w:val="007E48A7"/>
    <w:rsid w:val="007E636A"/>
    <w:rsid w:val="007E640B"/>
    <w:rsid w:val="007E6429"/>
    <w:rsid w:val="007E64DB"/>
    <w:rsid w:val="007E682D"/>
    <w:rsid w:val="007E68FA"/>
    <w:rsid w:val="007E6964"/>
    <w:rsid w:val="007E6A6A"/>
    <w:rsid w:val="007E77F0"/>
    <w:rsid w:val="007E78CE"/>
    <w:rsid w:val="007E78FE"/>
    <w:rsid w:val="007F042D"/>
    <w:rsid w:val="007F063D"/>
    <w:rsid w:val="007F0C80"/>
    <w:rsid w:val="007F0D08"/>
    <w:rsid w:val="007F11E8"/>
    <w:rsid w:val="007F11FE"/>
    <w:rsid w:val="007F155A"/>
    <w:rsid w:val="007F17E6"/>
    <w:rsid w:val="007F1981"/>
    <w:rsid w:val="007F1DD4"/>
    <w:rsid w:val="007F1E1C"/>
    <w:rsid w:val="007F2FB5"/>
    <w:rsid w:val="007F3586"/>
    <w:rsid w:val="007F4244"/>
    <w:rsid w:val="007F42DA"/>
    <w:rsid w:val="007F4E9D"/>
    <w:rsid w:val="007F577A"/>
    <w:rsid w:val="007F5C70"/>
    <w:rsid w:val="007F5E99"/>
    <w:rsid w:val="007F5E9F"/>
    <w:rsid w:val="007F637B"/>
    <w:rsid w:val="007F6E97"/>
    <w:rsid w:val="007F798B"/>
    <w:rsid w:val="007F7F27"/>
    <w:rsid w:val="0080008D"/>
    <w:rsid w:val="0080068F"/>
    <w:rsid w:val="0080076B"/>
    <w:rsid w:val="00800D54"/>
    <w:rsid w:val="00800D9E"/>
    <w:rsid w:val="0080119C"/>
    <w:rsid w:val="00801345"/>
    <w:rsid w:val="008014C3"/>
    <w:rsid w:val="00801BDA"/>
    <w:rsid w:val="00801C9D"/>
    <w:rsid w:val="00801DA8"/>
    <w:rsid w:val="008021D8"/>
    <w:rsid w:val="0080276F"/>
    <w:rsid w:val="008030B9"/>
    <w:rsid w:val="00803429"/>
    <w:rsid w:val="00803620"/>
    <w:rsid w:val="0080363F"/>
    <w:rsid w:val="00803F91"/>
    <w:rsid w:val="00804091"/>
    <w:rsid w:val="008040E7"/>
    <w:rsid w:val="00804123"/>
    <w:rsid w:val="008041BA"/>
    <w:rsid w:val="00804341"/>
    <w:rsid w:val="00804990"/>
    <w:rsid w:val="0080500C"/>
    <w:rsid w:val="0080520E"/>
    <w:rsid w:val="0080580E"/>
    <w:rsid w:val="0080584C"/>
    <w:rsid w:val="00805C39"/>
    <w:rsid w:val="00805C6F"/>
    <w:rsid w:val="00805FBC"/>
    <w:rsid w:val="0080600B"/>
    <w:rsid w:val="0080634E"/>
    <w:rsid w:val="0080656F"/>
    <w:rsid w:val="00806C07"/>
    <w:rsid w:val="0080733E"/>
    <w:rsid w:val="00807683"/>
    <w:rsid w:val="00807825"/>
    <w:rsid w:val="0080783C"/>
    <w:rsid w:val="00807DFE"/>
    <w:rsid w:val="00807F64"/>
    <w:rsid w:val="008103B2"/>
    <w:rsid w:val="0081056C"/>
    <w:rsid w:val="008106DE"/>
    <w:rsid w:val="0081083C"/>
    <w:rsid w:val="00810C4D"/>
    <w:rsid w:val="0081110B"/>
    <w:rsid w:val="0081111B"/>
    <w:rsid w:val="00811159"/>
    <w:rsid w:val="00811522"/>
    <w:rsid w:val="008119B1"/>
    <w:rsid w:val="00812202"/>
    <w:rsid w:val="00812323"/>
    <w:rsid w:val="00812C0A"/>
    <w:rsid w:val="008131FD"/>
    <w:rsid w:val="00813437"/>
    <w:rsid w:val="00813760"/>
    <w:rsid w:val="008139D2"/>
    <w:rsid w:val="00813B8A"/>
    <w:rsid w:val="00813DBD"/>
    <w:rsid w:val="00814288"/>
    <w:rsid w:val="00814391"/>
    <w:rsid w:val="00814399"/>
    <w:rsid w:val="0081470B"/>
    <w:rsid w:val="00814BF6"/>
    <w:rsid w:val="00814D7D"/>
    <w:rsid w:val="0081521C"/>
    <w:rsid w:val="0081548B"/>
    <w:rsid w:val="008157C8"/>
    <w:rsid w:val="00816372"/>
    <w:rsid w:val="008166AC"/>
    <w:rsid w:val="00816872"/>
    <w:rsid w:val="00816DD0"/>
    <w:rsid w:val="008173F9"/>
    <w:rsid w:val="00817406"/>
    <w:rsid w:val="00817A2F"/>
    <w:rsid w:val="00820312"/>
    <w:rsid w:val="00820968"/>
    <w:rsid w:val="00820A86"/>
    <w:rsid w:val="00820DA4"/>
    <w:rsid w:val="008213AD"/>
    <w:rsid w:val="008215B1"/>
    <w:rsid w:val="0082212F"/>
    <w:rsid w:val="008223FE"/>
    <w:rsid w:val="0082259F"/>
    <w:rsid w:val="00823361"/>
    <w:rsid w:val="00823AAA"/>
    <w:rsid w:val="00823B7E"/>
    <w:rsid w:val="00823FD8"/>
    <w:rsid w:val="00824029"/>
    <w:rsid w:val="008244D2"/>
    <w:rsid w:val="00824620"/>
    <w:rsid w:val="00824A4D"/>
    <w:rsid w:val="008250C4"/>
    <w:rsid w:val="00825144"/>
    <w:rsid w:val="00825377"/>
    <w:rsid w:val="008256A4"/>
    <w:rsid w:val="008258B2"/>
    <w:rsid w:val="00825931"/>
    <w:rsid w:val="00825C20"/>
    <w:rsid w:val="00825DCE"/>
    <w:rsid w:val="0082655C"/>
    <w:rsid w:val="0082657B"/>
    <w:rsid w:val="00826DDE"/>
    <w:rsid w:val="00826FA1"/>
    <w:rsid w:val="00827CDB"/>
    <w:rsid w:val="00827F04"/>
    <w:rsid w:val="008303E8"/>
    <w:rsid w:val="00830A0F"/>
    <w:rsid w:val="00830EFF"/>
    <w:rsid w:val="00831402"/>
    <w:rsid w:val="00831830"/>
    <w:rsid w:val="00831D88"/>
    <w:rsid w:val="008321D9"/>
    <w:rsid w:val="00832568"/>
    <w:rsid w:val="008334FF"/>
    <w:rsid w:val="00833632"/>
    <w:rsid w:val="00833A18"/>
    <w:rsid w:val="008342F3"/>
    <w:rsid w:val="00834B4C"/>
    <w:rsid w:val="00834C2B"/>
    <w:rsid w:val="00834C74"/>
    <w:rsid w:val="00834EAF"/>
    <w:rsid w:val="00835235"/>
    <w:rsid w:val="00835701"/>
    <w:rsid w:val="008364CE"/>
    <w:rsid w:val="00836501"/>
    <w:rsid w:val="0083682C"/>
    <w:rsid w:val="00836BC4"/>
    <w:rsid w:val="00836CBB"/>
    <w:rsid w:val="0083744C"/>
    <w:rsid w:val="00837A77"/>
    <w:rsid w:val="00837C94"/>
    <w:rsid w:val="00837EFC"/>
    <w:rsid w:val="00837FE0"/>
    <w:rsid w:val="0084072B"/>
    <w:rsid w:val="00840C9F"/>
    <w:rsid w:val="008415E8"/>
    <w:rsid w:val="00841636"/>
    <w:rsid w:val="00841AE1"/>
    <w:rsid w:val="00841D0B"/>
    <w:rsid w:val="008423E3"/>
    <w:rsid w:val="00843704"/>
    <w:rsid w:val="00843963"/>
    <w:rsid w:val="00843DC4"/>
    <w:rsid w:val="00843DFC"/>
    <w:rsid w:val="008442E7"/>
    <w:rsid w:val="00844390"/>
    <w:rsid w:val="0084498B"/>
    <w:rsid w:val="00844D09"/>
    <w:rsid w:val="00844E60"/>
    <w:rsid w:val="00844FB7"/>
    <w:rsid w:val="0084513F"/>
    <w:rsid w:val="008451C6"/>
    <w:rsid w:val="0084521E"/>
    <w:rsid w:val="00845739"/>
    <w:rsid w:val="0084579D"/>
    <w:rsid w:val="0084629F"/>
    <w:rsid w:val="008466E8"/>
    <w:rsid w:val="00846B24"/>
    <w:rsid w:val="00846C02"/>
    <w:rsid w:val="00846C83"/>
    <w:rsid w:val="00846EB1"/>
    <w:rsid w:val="008474C6"/>
    <w:rsid w:val="00847553"/>
    <w:rsid w:val="00847C71"/>
    <w:rsid w:val="008500E3"/>
    <w:rsid w:val="0085040C"/>
    <w:rsid w:val="00850C85"/>
    <w:rsid w:val="00850CC0"/>
    <w:rsid w:val="0085130E"/>
    <w:rsid w:val="00851336"/>
    <w:rsid w:val="00852365"/>
    <w:rsid w:val="00852619"/>
    <w:rsid w:val="00852B07"/>
    <w:rsid w:val="00853814"/>
    <w:rsid w:val="00853B66"/>
    <w:rsid w:val="00853DB1"/>
    <w:rsid w:val="00854120"/>
    <w:rsid w:val="00854449"/>
    <w:rsid w:val="00854690"/>
    <w:rsid w:val="0085481B"/>
    <w:rsid w:val="00854898"/>
    <w:rsid w:val="008549F8"/>
    <w:rsid w:val="00854E77"/>
    <w:rsid w:val="00854ED7"/>
    <w:rsid w:val="00855094"/>
    <w:rsid w:val="0085551C"/>
    <w:rsid w:val="008555C4"/>
    <w:rsid w:val="00855875"/>
    <w:rsid w:val="0085640E"/>
    <w:rsid w:val="00856495"/>
    <w:rsid w:val="008565AA"/>
    <w:rsid w:val="00857299"/>
    <w:rsid w:val="0085736E"/>
    <w:rsid w:val="008573C3"/>
    <w:rsid w:val="0085760A"/>
    <w:rsid w:val="00860608"/>
    <w:rsid w:val="00860936"/>
    <w:rsid w:val="00860AE8"/>
    <w:rsid w:val="00861202"/>
    <w:rsid w:val="00861807"/>
    <w:rsid w:val="00861844"/>
    <w:rsid w:val="00861974"/>
    <w:rsid w:val="00861DB0"/>
    <w:rsid w:val="0086248F"/>
    <w:rsid w:val="00862984"/>
    <w:rsid w:val="008630D3"/>
    <w:rsid w:val="008642E4"/>
    <w:rsid w:val="00864393"/>
    <w:rsid w:val="00864DBD"/>
    <w:rsid w:val="00864ED2"/>
    <w:rsid w:val="00865215"/>
    <w:rsid w:val="00865564"/>
    <w:rsid w:val="00865CF9"/>
    <w:rsid w:val="0086687B"/>
    <w:rsid w:val="008671F0"/>
    <w:rsid w:val="00867A10"/>
    <w:rsid w:val="00867A70"/>
    <w:rsid w:val="00867CDF"/>
    <w:rsid w:val="00867D5F"/>
    <w:rsid w:val="00867F1F"/>
    <w:rsid w:val="00870169"/>
    <w:rsid w:val="008706A5"/>
    <w:rsid w:val="008706FA"/>
    <w:rsid w:val="00870855"/>
    <w:rsid w:val="00870B34"/>
    <w:rsid w:val="00870C6C"/>
    <w:rsid w:val="00870D62"/>
    <w:rsid w:val="00870EC4"/>
    <w:rsid w:val="00871213"/>
    <w:rsid w:val="008717C2"/>
    <w:rsid w:val="0087211B"/>
    <w:rsid w:val="00872202"/>
    <w:rsid w:val="0087251D"/>
    <w:rsid w:val="0087381A"/>
    <w:rsid w:val="00873A49"/>
    <w:rsid w:val="00873CB2"/>
    <w:rsid w:val="00873D0B"/>
    <w:rsid w:val="008740B8"/>
    <w:rsid w:val="00874244"/>
    <w:rsid w:val="00874546"/>
    <w:rsid w:val="008745B7"/>
    <w:rsid w:val="00874620"/>
    <w:rsid w:val="00875020"/>
    <w:rsid w:val="008750A8"/>
    <w:rsid w:val="0087527D"/>
    <w:rsid w:val="00875910"/>
    <w:rsid w:val="00876324"/>
    <w:rsid w:val="008767A0"/>
    <w:rsid w:val="00876A63"/>
    <w:rsid w:val="00877224"/>
    <w:rsid w:val="0087746B"/>
    <w:rsid w:val="00877DCA"/>
    <w:rsid w:val="00877F05"/>
    <w:rsid w:val="00880300"/>
    <w:rsid w:val="00880372"/>
    <w:rsid w:val="00880462"/>
    <w:rsid w:val="008804CF"/>
    <w:rsid w:val="00880899"/>
    <w:rsid w:val="00880DEC"/>
    <w:rsid w:val="00880E59"/>
    <w:rsid w:val="008817E4"/>
    <w:rsid w:val="0088184B"/>
    <w:rsid w:val="00881C61"/>
    <w:rsid w:val="00881D37"/>
    <w:rsid w:val="00881E41"/>
    <w:rsid w:val="00882076"/>
    <w:rsid w:val="008827C6"/>
    <w:rsid w:val="00882BEA"/>
    <w:rsid w:val="00882DD9"/>
    <w:rsid w:val="00882E7D"/>
    <w:rsid w:val="0088354F"/>
    <w:rsid w:val="00883993"/>
    <w:rsid w:val="00883BA6"/>
    <w:rsid w:val="00883CF6"/>
    <w:rsid w:val="00883D66"/>
    <w:rsid w:val="00883D67"/>
    <w:rsid w:val="00884193"/>
    <w:rsid w:val="0088465E"/>
    <w:rsid w:val="00884D03"/>
    <w:rsid w:val="008850FF"/>
    <w:rsid w:val="0088512B"/>
    <w:rsid w:val="0088602B"/>
    <w:rsid w:val="0088617F"/>
    <w:rsid w:val="00886D8F"/>
    <w:rsid w:val="00886F42"/>
    <w:rsid w:val="0088731B"/>
    <w:rsid w:val="00887618"/>
    <w:rsid w:val="0088773A"/>
    <w:rsid w:val="00887826"/>
    <w:rsid w:val="00890CEC"/>
    <w:rsid w:val="00892604"/>
    <w:rsid w:val="008927AB"/>
    <w:rsid w:val="00893A5F"/>
    <w:rsid w:val="00893D25"/>
    <w:rsid w:val="0089440B"/>
    <w:rsid w:val="00894639"/>
    <w:rsid w:val="00894680"/>
    <w:rsid w:val="00894D33"/>
    <w:rsid w:val="00894F73"/>
    <w:rsid w:val="00895211"/>
    <w:rsid w:val="00895551"/>
    <w:rsid w:val="00895828"/>
    <w:rsid w:val="008958C6"/>
    <w:rsid w:val="00895B97"/>
    <w:rsid w:val="00895DF7"/>
    <w:rsid w:val="00896456"/>
    <w:rsid w:val="00897167"/>
    <w:rsid w:val="0089717A"/>
    <w:rsid w:val="00897286"/>
    <w:rsid w:val="008972B5"/>
    <w:rsid w:val="0089731E"/>
    <w:rsid w:val="00897B60"/>
    <w:rsid w:val="00897CA4"/>
    <w:rsid w:val="008A09B3"/>
    <w:rsid w:val="008A0C74"/>
    <w:rsid w:val="008A0F86"/>
    <w:rsid w:val="008A12FC"/>
    <w:rsid w:val="008A14DA"/>
    <w:rsid w:val="008A2C64"/>
    <w:rsid w:val="008A2D70"/>
    <w:rsid w:val="008A303D"/>
    <w:rsid w:val="008A3121"/>
    <w:rsid w:val="008A325A"/>
    <w:rsid w:val="008A33DB"/>
    <w:rsid w:val="008A366D"/>
    <w:rsid w:val="008A3CC0"/>
    <w:rsid w:val="008A3DCD"/>
    <w:rsid w:val="008A3FF5"/>
    <w:rsid w:val="008A482F"/>
    <w:rsid w:val="008A4937"/>
    <w:rsid w:val="008A5096"/>
    <w:rsid w:val="008A5226"/>
    <w:rsid w:val="008A52B3"/>
    <w:rsid w:val="008A56BA"/>
    <w:rsid w:val="008A5B7B"/>
    <w:rsid w:val="008A5E82"/>
    <w:rsid w:val="008A5F79"/>
    <w:rsid w:val="008A6078"/>
    <w:rsid w:val="008A61D1"/>
    <w:rsid w:val="008A67F6"/>
    <w:rsid w:val="008A6BF8"/>
    <w:rsid w:val="008A6C4B"/>
    <w:rsid w:val="008A6ED8"/>
    <w:rsid w:val="008A6F1C"/>
    <w:rsid w:val="008A6FCC"/>
    <w:rsid w:val="008A7104"/>
    <w:rsid w:val="008A730B"/>
    <w:rsid w:val="008A7408"/>
    <w:rsid w:val="008A7E50"/>
    <w:rsid w:val="008B0180"/>
    <w:rsid w:val="008B0A32"/>
    <w:rsid w:val="008B1B49"/>
    <w:rsid w:val="008B1D86"/>
    <w:rsid w:val="008B1F33"/>
    <w:rsid w:val="008B2378"/>
    <w:rsid w:val="008B250C"/>
    <w:rsid w:val="008B2712"/>
    <w:rsid w:val="008B2AB4"/>
    <w:rsid w:val="008B3828"/>
    <w:rsid w:val="008B3D74"/>
    <w:rsid w:val="008B430B"/>
    <w:rsid w:val="008B44DA"/>
    <w:rsid w:val="008B4599"/>
    <w:rsid w:val="008B491B"/>
    <w:rsid w:val="008B4C1B"/>
    <w:rsid w:val="008B4EE2"/>
    <w:rsid w:val="008B4FE4"/>
    <w:rsid w:val="008B5007"/>
    <w:rsid w:val="008B5049"/>
    <w:rsid w:val="008B512C"/>
    <w:rsid w:val="008B5356"/>
    <w:rsid w:val="008B580F"/>
    <w:rsid w:val="008B5974"/>
    <w:rsid w:val="008B6466"/>
    <w:rsid w:val="008B65A2"/>
    <w:rsid w:val="008B6861"/>
    <w:rsid w:val="008B71DA"/>
    <w:rsid w:val="008C02AD"/>
    <w:rsid w:val="008C0572"/>
    <w:rsid w:val="008C15C7"/>
    <w:rsid w:val="008C188C"/>
    <w:rsid w:val="008C1B04"/>
    <w:rsid w:val="008C1B8A"/>
    <w:rsid w:val="008C1C56"/>
    <w:rsid w:val="008C1F6B"/>
    <w:rsid w:val="008C207C"/>
    <w:rsid w:val="008C2469"/>
    <w:rsid w:val="008C29C4"/>
    <w:rsid w:val="008C2F2B"/>
    <w:rsid w:val="008C2F81"/>
    <w:rsid w:val="008C384A"/>
    <w:rsid w:val="008C39C0"/>
    <w:rsid w:val="008C3A46"/>
    <w:rsid w:val="008C3CD2"/>
    <w:rsid w:val="008C3DFB"/>
    <w:rsid w:val="008C47CF"/>
    <w:rsid w:val="008C4D28"/>
    <w:rsid w:val="008C4E62"/>
    <w:rsid w:val="008C57B8"/>
    <w:rsid w:val="008C5A2A"/>
    <w:rsid w:val="008C5BAC"/>
    <w:rsid w:val="008C5D9C"/>
    <w:rsid w:val="008C5EDE"/>
    <w:rsid w:val="008C6B52"/>
    <w:rsid w:val="008C6B9D"/>
    <w:rsid w:val="008C7266"/>
    <w:rsid w:val="008C7B3A"/>
    <w:rsid w:val="008C7CDE"/>
    <w:rsid w:val="008C7D10"/>
    <w:rsid w:val="008C7E42"/>
    <w:rsid w:val="008C7EC4"/>
    <w:rsid w:val="008D01BE"/>
    <w:rsid w:val="008D02AE"/>
    <w:rsid w:val="008D0602"/>
    <w:rsid w:val="008D0743"/>
    <w:rsid w:val="008D07C9"/>
    <w:rsid w:val="008D0C0F"/>
    <w:rsid w:val="008D0E44"/>
    <w:rsid w:val="008D13E3"/>
    <w:rsid w:val="008D1627"/>
    <w:rsid w:val="008D164B"/>
    <w:rsid w:val="008D16FA"/>
    <w:rsid w:val="008D177A"/>
    <w:rsid w:val="008D1FE5"/>
    <w:rsid w:val="008D20D9"/>
    <w:rsid w:val="008D25D7"/>
    <w:rsid w:val="008D2A82"/>
    <w:rsid w:val="008D347B"/>
    <w:rsid w:val="008D3BF7"/>
    <w:rsid w:val="008D3E8C"/>
    <w:rsid w:val="008D4449"/>
    <w:rsid w:val="008D4630"/>
    <w:rsid w:val="008D4BFB"/>
    <w:rsid w:val="008D50A5"/>
    <w:rsid w:val="008D5B2C"/>
    <w:rsid w:val="008D5C6E"/>
    <w:rsid w:val="008D5EBF"/>
    <w:rsid w:val="008D5FE5"/>
    <w:rsid w:val="008D647D"/>
    <w:rsid w:val="008D64F3"/>
    <w:rsid w:val="008D6ABF"/>
    <w:rsid w:val="008D7232"/>
    <w:rsid w:val="008D743F"/>
    <w:rsid w:val="008D7B04"/>
    <w:rsid w:val="008D7D4C"/>
    <w:rsid w:val="008E0125"/>
    <w:rsid w:val="008E1CC2"/>
    <w:rsid w:val="008E21C5"/>
    <w:rsid w:val="008E280F"/>
    <w:rsid w:val="008E3064"/>
    <w:rsid w:val="008E3427"/>
    <w:rsid w:val="008E403A"/>
    <w:rsid w:val="008E41B8"/>
    <w:rsid w:val="008E4491"/>
    <w:rsid w:val="008E4AA3"/>
    <w:rsid w:val="008E4EAA"/>
    <w:rsid w:val="008E4ECD"/>
    <w:rsid w:val="008E509A"/>
    <w:rsid w:val="008E5446"/>
    <w:rsid w:val="008E5AF1"/>
    <w:rsid w:val="008E6012"/>
    <w:rsid w:val="008E6270"/>
    <w:rsid w:val="008E6434"/>
    <w:rsid w:val="008E6B6D"/>
    <w:rsid w:val="008E6E40"/>
    <w:rsid w:val="008E6FB1"/>
    <w:rsid w:val="008E711E"/>
    <w:rsid w:val="008E7128"/>
    <w:rsid w:val="008E72AC"/>
    <w:rsid w:val="008E78F3"/>
    <w:rsid w:val="008E7907"/>
    <w:rsid w:val="008E7E2C"/>
    <w:rsid w:val="008F0254"/>
    <w:rsid w:val="008F07FE"/>
    <w:rsid w:val="008F0801"/>
    <w:rsid w:val="008F0988"/>
    <w:rsid w:val="008F1B62"/>
    <w:rsid w:val="008F1CF9"/>
    <w:rsid w:val="008F1ED6"/>
    <w:rsid w:val="008F21B1"/>
    <w:rsid w:val="008F2391"/>
    <w:rsid w:val="008F3430"/>
    <w:rsid w:val="008F3F03"/>
    <w:rsid w:val="008F414D"/>
    <w:rsid w:val="008F417D"/>
    <w:rsid w:val="008F46F4"/>
    <w:rsid w:val="008F4C4D"/>
    <w:rsid w:val="008F4EEE"/>
    <w:rsid w:val="008F5273"/>
    <w:rsid w:val="008F565C"/>
    <w:rsid w:val="008F5D67"/>
    <w:rsid w:val="008F5EB0"/>
    <w:rsid w:val="008F66D6"/>
    <w:rsid w:val="008F6799"/>
    <w:rsid w:val="008F68E5"/>
    <w:rsid w:val="008F6F7B"/>
    <w:rsid w:val="008F7226"/>
    <w:rsid w:val="008F7A48"/>
    <w:rsid w:val="0090016A"/>
    <w:rsid w:val="009002D6"/>
    <w:rsid w:val="0090045F"/>
    <w:rsid w:val="009008C5"/>
    <w:rsid w:val="00900911"/>
    <w:rsid w:val="00900A6F"/>
    <w:rsid w:val="00900D7B"/>
    <w:rsid w:val="00900D9D"/>
    <w:rsid w:val="00900EF2"/>
    <w:rsid w:val="00901015"/>
    <w:rsid w:val="00901495"/>
    <w:rsid w:val="00901981"/>
    <w:rsid w:val="00902736"/>
    <w:rsid w:val="009031DD"/>
    <w:rsid w:val="00903216"/>
    <w:rsid w:val="009032E2"/>
    <w:rsid w:val="009033E2"/>
    <w:rsid w:val="00903B46"/>
    <w:rsid w:val="00903EF9"/>
    <w:rsid w:val="00904395"/>
    <w:rsid w:val="0090450C"/>
    <w:rsid w:val="0090469A"/>
    <w:rsid w:val="00904ED1"/>
    <w:rsid w:val="00905183"/>
    <w:rsid w:val="00905BAE"/>
    <w:rsid w:val="0090641A"/>
    <w:rsid w:val="00906B5D"/>
    <w:rsid w:val="00906F98"/>
    <w:rsid w:val="009070B9"/>
    <w:rsid w:val="009078E6"/>
    <w:rsid w:val="00907942"/>
    <w:rsid w:val="0090795C"/>
    <w:rsid w:val="0091002F"/>
    <w:rsid w:val="00910D1A"/>
    <w:rsid w:val="00911258"/>
    <w:rsid w:val="009118B3"/>
    <w:rsid w:val="00911A9C"/>
    <w:rsid w:val="009122D8"/>
    <w:rsid w:val="00912A68"/>
    <w:rsid w:val="0091302D"/>
    <w:rsid w:val="0091308B"/>
    <w:rsid w:val="009138F0"/>
    <w:rsid w:val="00913FCC"/>
    <w:rsid w:val="009144A6"/>
    <w:rsid w:val="00914711"/>
    <w:rsid w:val="00914B8A"/>
    <w:rsid w:val="00915B5C"/>
    <w:rsid w:val="00915BD4"/>
    <w:rsid w:val="00915D94"/>
    <w:rsid w:val="00916191"/>
    <w:rsid w:val="0091671A"/>
    <w:rsid w:val="00916820"/>
    <w:rsid w:val="00916FC4"/>
    <w:rsid w:val="00917054"/>
    <w:rsid w:val="0091727B"/>
    <w:rsid w:val="009174F2"/>
    <w:rsid w:val="0091764E"/>
    <w:rsid w:val="00917937"/>
    <w:rsid w:val="00917981"/>
    <w:rsid w:val="009179F5"/>
    <w:rsid w:val="009204D7"/>
    <w:rsid w:val="00920658"/>
    <w:rsid w:val="00920AB3"/>
    <w:rsid w:val="00921B54"/>
    <w:rsid w:val="00921EB8"/>
    <w:rsid w:val="00922251"/>
    <w:rsid w:val="00922939"/>
    <w:rsid w:val="0092294E"/>
    <w:rsid w:val="00922E07"/>
    <w:rsid w:val="009231DE"/>
    <w:rsid w:val="009232B4"/>
    <w:rsid w:val="009232D4"/>
    <w:rsid w:val="009237A6"/>
    <w:rsid w:val="00923AF9"/>
    <w:rsid w:val="00923FCB"/>
    <w:rsid w:val="0092434D"/>
    <w:rsid w:val="00924634"/>
    <w:rsid w:val="00924661"/>
    <w:rsid w:val="009247BC"/>
    <w:rsid w:val="009247BD"/>
    <w:rsid w:val="00924826"/>
    <w:rsid w:val="00924BBB"/>
    <w:rsid w:val="00925369"/>
    <w:rsid w:val="0092598A"/>
    <w:rsid w:val="00927030"/>
    <w:rsid w:val="009270A3"/>
    <w:rsid w:val="00927A2F"/>
    <w:rsid w:val="00927BF5"/>
    <w:rsid w:val="009300A2"/>
    <w:rsid w:val="0093059C"/>
    <w:rsid w:val="0093066A"/>
    <w:rsid w:val="0093072C"/>
    <w:rsid w:val="00930B67"/>
    <w:rsid w:val="00930EC2"/>
    <w:rsid w:val="009314D4"/>
    <w:rsid w:val="009325C0"/>
    <w:rsid w:val="009329EA"/>
    <w:rsid w:val="00932B0E"/>
    <w:rsid w:val="0093308C"/>
    <w:rsid w:val="0093325E"/>
    <w:rsid w:val="009335FF"/>
    <w:rsid w:val="00933914"/>
    <w:rsid w:val="00933D7D"/>
    <w:rsid w:val="00933E1F"/>
    <w:rsid w:val="00933F68"/>
    <w:rsid w:val="00934087"/>
    <w:rsid w:val="00934441"/>
    <w:rsid w:val="00934A8C"/>
    <w:rsid w:val="0093532D"/>
    <w:rsid w:val="0093546D"/>
    <w:rsid w:val="0093590A"/>
    <w:rsid w:val="00935DEF"/>
    <w:rsid w:val="00936776"/>
    <w:rsid w:val="00936B92"/>
    <w:rsid w:val="00936E6B"/>
    <w:rsid w:val="00937835"/>
    <w:rsid w:val="00937CC7"/>
    <w:rsid w:val="00937DB3"/>
    <w:rsid w:val="00937F8E"/>
    <w:rsid w:val="009402B5"/>
    <w:rsid w:val="009403D3"/>
    <w:rsid w:val="00940831"/>
    <w:rsid w:val="0094098F"/>
    <w:rsid w:val="009409C7"/>
    <w:rsid w:val="00940A83"/>
    <w:rsid w:val="00940AE4"/>
    <w:rsid w:val="00940D18"/>
    <w:rsid w:val="00941C5A"/>
    <w:rsid w:val="0094287A"/>
    <w:rsid w:val="00942BBE"/>
    <w:rsid w:val="00942BF6"/>
    <w:rsid w:val="00942DE1"/>
    <w:rsid w:val="00942F5F"/>
    <w:rsid w:val="00943040"/>
    <w:rsid w:val="00943387"/>
    <w:rsid w:val="00943CA3"/>
    <w:rsid w:val="00943E91"/>
    <w:rsid w:val="009441DA"/>
    <w:rsid w:val="00945020"/>
    <w:rsid w:val="009454DD"/>
    <w:rsid w:val="009469C5"/>
    <w:rsid w:val="00946C79"/>
    <w:rsid w:val="009471A7"/>
    <w:rsid w:val="00947792"/>
    <w:rsid w:val="00947A9F"/>
    <w:rsid w:val="00947C57"/>
    <w:rsid w:val="00950001"/>
    <w:rsid w:val="00950B0F"/>
    <w:rsid w:val="00950C54"/>
    <w:rsid w:val="00950C57"/>
    <w:rsid w:val="00950CE3"/>
    <w:rsid w:val="00950D03"/>
    <w:rsid w:val="009510F9"/>
    <w:rsid w:val="009515F1"/>
    <w:rsid w:val="00951B26"/>
    <w:rsid w:val="00951F11"/>
    <w:rsid w:val="009520E0"/>
    <w:rsid w:val="00952130"/>
    <w:rsid w:val="0095276B"/>
    <w:rsid w:val="009528A7"/>
    <w:rsid w:val="009529DB"/>
    <w:rsid w:val="00952BAE"/>
    <w:rsid w:val="00952CCC"/>
    <w:rsid w:val="00952E51"/>
    <w:rsid w:val="00953299"/>
    <w:rsid w:val="009534D9"/>
    <w:rsid w:val="0095366A"/>
    <w:rsid w:val="009536A3"/>
    <w:rsid w:val="00953EE4"/>
    <w:rsid w:val="009546F4"/>
    <w:rsid w:val="00954731"/>
    <w:rsid w:val="00954817"/>
    <w:rsid w:val="009549FC"/>
    <w:rsid w:val="0095538D"/>
    <w:rsid w:val="00955468"/>
    <w:rsid w:val="00955551"/>
    <w:rsid w:val="00955722"/>
    <w:rsid w:val="00955A13"/>
    <w:rsid w:val="00955D82"/>
    <w:rsid w:val="00955DC0"/>
    <w:rsid w:val="00955DCC"/>
    <w:rsid w:val="00956182"/>
    <w:rsid w:val="00956276"/>
    <w:rsid w:val="00956455"/>
    <w:rsid w:val="00956DD5"/>
    <w:rsid w:val="00956FEA"/>
    <w:rsid w:val="0095716C"/>
    <w:rsid w:val="00957957"/>
    <w:rsid w:val="00957DE9"/>
    <w:rsid w:val="00957E09"/>
    <w:rsid w:val="0096017E"/>
    <w:rsid w:val="00960B92"/>
    <w:rsid w:val="00960C0A"/>
    <w:rsid w:val="00961080"/>
    <w:rsid w:val="009611BF"/>
    <w:rsid w:val="00961668"/>
    <w:rsid w:val="00961A58"/>
    <w:rsid w:val="00961BFA"/>
    <w:rsid w:val="00962566"/>
    <w:rsid w:val="0096304D"/>
    <w:rsid w:val="00963277"/>
    <w:rsid w:val="00963387"/>
    <w:rsid w:val="009636E6"/>
    <w:rsid w:val="009637C0"/>
    <w:rsid w:val="00963927"/>
    <w:rsid w:val="00963BD7"/>
    <w:rsid w:val="009645DA"/>
    <w:rsid w:val="00964737"/>
    <w:rsid w:val="009650A5"/>
    <w:rsid w:val="0096559D"/>
    <w:rsid w:val="0096594A"/>
    <w:rsid w:val="00965B1A"/>
    <w:rsid w:val="00967264"/>
    <w:rsid w:val="00967571"/>
    <w:rsid w:val="00967625"/>
    <w:rsid w:val="00967AE3"/>
    <w:rsid w:val="00967F0F"/>
    <w:rsid w:val="00970006"/>
    <w:rsid w:val="009708A7"/>
    <w:rsid w:val="00970E56"/>
    <w:rsid w:val="00970FCB"/>
    <w:rsid w:val="00971026"/>
    <w:rsid w:val="009718EE"/>
    <w:rsid w:val="00971958"/>
    <w:rsid w:val="009727FF"/>
    <w:rsid w:val="00973085"/>
    <w:rsid w:val="00973947"/>
    <w:rsid w:val="00973A7C"/>
    <w:rsid w:val="00973FEA"/>
    <w:rsid w:val="00974671"/>
    <w:rsid w:val="0097478C"/>
    <w:rsid w:val="0097487C"/>
    <w:rsid w:val="0097494B"/>
    <w:rsid w:val="00974BCD"/>
    <w:rsid w:val="00974C20"/>
    <w:rsid w:val="009753AC"/>
    <w:rsid w:val="0097578D"/>
    <w:rsid w:val="00975E31"/>
    <w:rsid w:val="00975E9B"/>
    <w:rsid w:val="009761F8"/>
    <w:rsid w:val="009762AB"/>
    <w:rsid w:val="0097691D"/>
    <w:rsid w:val="00976C10"/>
    <w:rsid w:val="00976D8E"/>
    <w:rsid w:val="00977044"/>
    <w:rsid w:val="0097737D"/>
    <w:rsid w:val="0097796B"/>
    <w:rsid w:val="00977A58"/>
    <w:rsid w:val="00977C2D"/>
    <w:rsid w:val="00977DD0"/>
    <w:rsid w:val="009801AC"/>
    <w:rsid w:val="00980372"/>
    <w:rsid w:val="0098055E"/>
    <w:rsid w:val="00980A3B"/>
    <w:rsid w:val="00981091"/>
    <w:rsid w:val="00981C39"/>
    <w:rsid w:val="0098251D"/>
    <w:rsid w:val="00982F40"/>
    <w:rsid w:val="00982F63"/>
    <w:rsid w:val="009835ED"/>
    <w:rsid w:val="00983727"/>
    <w:rsid w:val="009837EA"/>
    <w:rsid w:val="00983E76"/>
    <w:rsid w:val="009840FD"/>
    <w:rsid w:val="00984619"/>
    <w:rsid w:val="00984976"/>
    <w:rsid w:val="00984BA1"/>
    <w:rsid w:val="00984E21"/>
    <w:rsid w:val="009850D1"/>
    <w:rsid w:val="0098536C"/>
    <w:rsid w:val="0098545A"/>
    <w:rsid w:val="00985528"/>
    <w:rsid w:val="00985C5C"/>
    <w:rsid w:val="009860FA"/>
    <w:rsid w:val="009861B4"/>
    <w:rsid w:val="0098623D"/>
    <w:rsid w:val="00986364"/>
    <w:rsid w:val="0098662C"/>
    <w:rsid w:val="0098688A"/>
    <w:rsid w:val="009869F8"/>
    <w:rsid w:val="00986A3D"/>
    <w:rsid w:val="00990138"/>
    <w:rsid w:val="009902A9"/>
    <w:rsid w:val="009905FF"/>
    <w:rsid w:val="00990ABC"/>
    <w:rsid w:val="0099142F"/>
    <w:rsid w:val="0099190B"/>
    <w:rsid w:val="00991E70"/>
    <w:rsid w:val="00992AF0"/>
    <w:rsid w:val="00993163"/>
    <w:rsid w:val="009934A5"/>
    <w:rsid w:val="00993FC8"/>
    <w:rsid w:val="009942B0"/>
    <w:rsid w:val="009946E3"/>
    <w:rsid w:val="009948E0"/>
    <w:rsid w:val="00994E88"/>
    <w:rsid w:val="00995117"/>
    <w:rsid w:val="00995460"/>
    <w:rsid w:val="009958A5"/>
    <w:rsid w:val="00996182"/>
    <w:rsid w:val="009961CA"/>
    <w:rsid w:val="009961ED"/>
    <w:rsid w:val="00996344"/>
    <w:rsid w:val="0099660F"/>
    <w:rsid w:val="00996DBF"/>
    <w:rsid w:val="009973F2"/>
    <w:rsid w:val="009975FC"/>
    <w:rsid w:val="0099796F"/>
    <w:rsid w:val="009979A1"/>
    <w:rsid w:val="009979E3"/>
    <w:rsid w:val="00997B49"/>
    <w:rsid w:val="009A0211"/>
    <w:rsid w:val="009A0316"/>
    <w:rsid w:val="009A09A8"/>
    <w:rsid w:val="009A0B42"/>
    <w:rsid w:val="009A0C00"/>
    <w:rsid w:val="009A0DF8"/>
    <w:rsid w:val="009A11E9"/>
    <w:rsid w:val="009A1322"/>
    <w:rsid w:val="009A14F7"/>
    <w:rsid w:val="009A17BF"/>
    <w:rsid w:val="009A1A64"/>
    <w:rsid w:val="009A21D6"/>
    <w:rsid w:val="009A232A"/>
    <w:rsid w:val="009A2BB7"/>
    <w:rsid w:val="009A35E3"/>
    <w:rsid w:val="009A4851"/>
    <w:rsid w:val="009A4927"/>
    <w:rsid w:val="009A5236"/>
    <w:rsid w:val="009A525B"/>
    <w:rsid w:val="009A52FA"/>
    <w:rsid w:val="009A5678"/>
    <w:rsid w:val="009A5728"/>
    <w:rsid w:val="009A595D"/>
    <w:rsid w:val="009A605C"/>
    <w:rsid w:val="009A6291"/>
    <w:rsid w:val="009A67EB"/>
    <w:rsid w:val="009A697B"/>
    <w:rsid w:val="009A6B6E"/>
    <w:rsid w:val="009A6FB4"/>
    <w:rsid w:val="009A705F"/>
    <w:rsid w:val="009A72FB"/>
    <w:rsid w:val="009A7B2D"/>
    <w:rsid w:val="009A7E08"/>
    <w:rsid w:val="009B055E"/>
    <w:rsid w:val="009B0598"/>
    <w:rsid w:val="009B0C7C"/>
    <w:rsid w:val="009B0FF7"/>
    <w:rsid w:val="009B1590"/>
    <w:rsid w:val="009B1685"/>
    <w:rsid w:val="009B17A3"/>
    <w:rsid w:val="009B1898"/>
    <w:rsid w:val="009B1DE3"/>
    <w:rsid w:val="009B1FD3"/>
    <w:rsid w:val="009B2146"/>
    <w:rsid w:val="009B301D"/>
    <w:rsid w:val="009B3E4A"/>
    <w:rsid w:val="009B3EFE"/>
    <w:rsid w:val="009B4153"/>
    <w:rsid w:val="009B4688"/>
    <w:rsid w:val="009B484E"/>
    <w:rsid w:val="009B4D83"/>
    <w:rsid w:val="009B568D"/>
    <w:rsid w:val="009B5827"/>
    <w:rsid w:val="009B5B94"/>
    <w:rsid w:val="009B69BB"/>
    <w:rsid w:val="009B6C32"/>
    <w:rsid w:val="009B6DE6"/>
    <w:rsid w:val="009B6E8B"/>
    <w:rsid w:val="009B7CBB"/>
    <w:rsid w:val="009B7DBA"/>
    <w:rsid w:val="009B7E8D"/>
    <w:rsid w:val="009B7EDC"/>
    <w:rsid w:val="009B7F87"/>
    <w:rsid w:val="009C01C4"/>
    <w:rsid w:val="009C0316"/>
    <w:rsid w:val="009C0482"/>
    <w:rsid w:val="009C0D05"/>
    <w:rsid w:val="009C161C"/>
    <w:rsid w:val="009C1D61"/>
    <w:rsid w:val="009C1E9A"/>
    <w:rsid w:val="009C22B0"/>
    <w:rsid w:val="009C2894"/>
    <w:rsid w:val="009C2910"/>
    <w:rsid w:val="009C2A9F"/>
    <w:rsid w:val="009C2C07"/>
    <w:rsid w:val="009C2C0A"/>
    <w:rsid w:val="009C31FD"/>
    <w:rsid w:val="009C33D5"/>
    <w:rsid w:val="009C3A62"/>
    <w:rsid w:val="009C3AB4"/>
    <w:rsid w:val="009C3F72"/>
    <w:rsid w:val="009C476C"/>
    <w:rsid w:val="009C47AF"/>
    <w:rsid w:val="009C4B5D"/>
    <w:rsid w:val="009C53C1"/>
    <w:rsid w:val="009C53C9"/>
    <w:rsid w:val="009C5B25"/>
    <w:rsid w:val="009C620C"/>
    <w:rsid w:val="009C63EF"/>
    <w:rsid w:val="009C6FB6"/>
    <w:rsid w:val="009C73D8"/>
    <w:rsid w:val="009C740C"/>
    <w:rsid w:val="009C7F1A"/>
    <w:rsid w:val="009D00A5"/>
    <w:rsid w:val="009D07A1"/>
    <w:rsid w:val="009D0B7B"/>
    <w:rsid w:val="009D10E7"/>
    <w:rsid w:val="009D1432"/>
    <w:rsid w:val="009D1883"/>
    <w:rsid w:val="009D18DD"/>
    <w:rsid w:val="009D1921"/>
    <w:rsid w:val="009D1F97"/>
    <w:rsid w:val="009D1FE5"/>
    <w:rsid w:val="009D208F"/>
    <w:rsid w:val="009D2123"/>
    <w:rsid w:val="009D22D7"/>
    <w:rsid w:val="009D2366"/>
    <w:rsid w:val="009D245E"/>
    <w:rsid w:val="009D2900"/>
    <w:rsid w:val="009D3131"/>
    <w:rsid w:val="009D3749"/>
    <w:rsid w:val="009D3B2F"/>
    <w:rsid w:val="009D4A95"/>
    <w:rsid w:val="009D4C1C"/>
    <w:rsid w:val="009D5B80"/>
    <w:rsid w:val="009D6270"/>
    <w:rsid w:val="009D63CF"/>
    <w:rsid w:val="009D6BBB"/>
    <w:rsid w:val="009D77F3"/>
    <w:rsid w:val="009D7A41"/>
    <w:rsid w:val="009E02E1"/>
    <w:rsid w:val="009E1F19"/>
    <w:rsid w:val="009E26C9"/>
    <w:rsid w:val="009E35AD"/>
    <w:rsid w:val="009E3A14"/>
    <w:rsid w:val="009E3D8A"/>
    <w:rsid w:val="009E43B5"/>
    <w:rsid w:val="009E460A"/>
    <w:rsid w:val="009E49CA"/>
    <w:rsid w:val="009E4B1B"/>
    <w:rsid w:val="009E4B21"/>
    <w:rsid w:val="009E4DD7"/>
    <w:rsid w:val="009E529E"/>
    <w:rsid w:val="009E56D9"/>
    <w:rsid w:val="009E576F"/>
    <w:rsid w:val="009E5E8C"/>
    <w:rsid w:val="009E643C"/>
    <w:rsid w:val="009E76E3"/>
    <w:rsid w:val="009F0243"/>
    <w:rsid w:val="009F0683"/>
    <w:rsid w:val="009F075E"/>
    <w:rsid w:val="009F0807"/>
    <w:rsid w:val="009F0933"/>
    <w:rsid w:val="009F141F"/>
    <w:rsid w:val="009F16FB"/>
    <w:rsid w:val="009F1C5E"/>
    <w:rsid w:val="009F22D7"/>
    <w:rsid w:val="009F27A0"/>
    <w:rsid w:val="009F27B1"/>
    <w:rsid w:val="009F3467"/>
    <w:rsid w:val="009F3814"/>
    <w:rsid w:val="009F3CCC"/>
    <w:rsid w:val="009F440D"/>
    <w:rsid w:val="009F45BB"/>
    <w:rsid w:val="009F45F8"/>
    <w:rsid w:val="009F53DA"/>
    <w:rsid w:val="009F5A38"/>
    <w:rsid w:val="009F5AFB"/>
    <w:rsid w:val="009F5FAF"/>
    <w:rsid w:val="009F63D9"/>
    <w:rsid w:val="009F66B7"/>
    <w:rsid w:val="009F7384"/>
    <w:rsid w:val="009F74E8"/>
    <w:rsid w:val="00A00011"/>
    <w:rsid w:val="00A00183"/>
    <w:rsid w:val="00A006DF"/>
    <w:rsid w:val="00A00C61"/>
    <w:rsid w:val="00A00DE1"/>
    <w:rsid w:val="00A00E59"/>
    <w:rsid w:val="00A016D9"/>
    <w:rsid w:val="00A01902"/>
    <w:rsid w:val="00A01A44"/>
    <w:rsid w:val="00A01A94"/>
    <w:rsid w:val="00A01BA8"/>
    <w:rsid w:val="00A01EE1"/>
    <w:rsid w:val="00A01F69"/>
    <w:rsid w:val="00A027B4"/>
    <w:rsid w:val="00A02813"/>
    <w:rsid w:val="00A02930"/>
    <w:rsid w:val="00A02A24"/>
    <w:rsid w:val="00A03025"/>
    <w:rsid w:val="00A030BB"/>
    <w:rsid w:val="00A032BA"/>
    <w:rsid w:val="00A03B70"/>
    <w:rsid w:val="00A03F13"/>
    <w:rsid w:val="00A03F2A"/>
    <w:rsid w:val="00A04368"/>
    <w:rsid w:val="00A044B8"/>
    <w:rsid w:val="00A04DC2"/>
    <w:rsid w:val="00A0594B"/>
    <w:rsid w:val="00A0610A"/>
    <w:rsid w:val="00A063E2"/>
    <w:rsid w:val="00A064C0"/>
    <w:rsid w:val="00A064CF"/>
    <w:rsid w:val="00A06818"/>
    <w:rsid w:val="00A06AC9"/>
    <w:rsid w:val="00A06BF0"/>
    <w:rsid w:val="00A06C9E"/>
    <w:rsid w:val="00A06CE8"/>
    <w:rsid w:val="00A06DC2"/>
    <w:rsid w:val="00A0725A"/>
    <w:rsid w:val="00A0785C"/>
    <w:rsid w:val="00A07C21"/>
    <w:rsid w:val="00A1021B"/>
    <w:rsid w:val="00A10396"/>
    <w:rsid w:val="00A1049A"/>
    <w:rsid w:val="00A10896"/>
    <w:rsid w:val="00A11731"/>
    <w:rsid w:val="00A11E71"/>
    <w:rsid w:val="00A121C0"/>
    <w:rsid w:val="00A12778"/>
    <w:rsid w:val="00A12A1D"/>
    <w:rsid w:val="00A12A21"/>
    <w:rsid w:val="00A12D2D"/>
    <w:rsid w:val="00A13758"/>
    <w:rsid w:val="00A13C8D"/>
    <w:rsid w:val="00A1478C"/>
    <w:rsid w:val="00A1483C"/>
    <w:rsid w:val="00A14900"/>
    <w:rsid w:val="00A14A28"/>
    <w:rsid w:val="00A14F8C"/>
    <w:rsid w:val="00A15463"/>
    <w:rsid w:val="00A155C8"/>
    <w:rsid w:val="00A15C0A"/>
    <w:rsid w:val="00A1608A"/>
    <w:rsid w:val="00A16258"/>
    <w:rsid w:val="00A16BE2"/>
    <w:rsid w:val="00A16F70"/>
    <w:rsid w:val="00A17914"/>
    <w:rsid w:val="00A20398"/>
    <w:rsid w:val="00A20A5D"/>
    <w:rsid w:val="00A20DBF"/>
    <w:rsid w:val="00A20EB0"/>
    <w:rsid w:val="00A2131A"/>
    <w:rsid w:val="00A21520"/>
    <w:rsid w:val="00A216E8"/>
    <w:rsid w:val="00A21883"/>
    <w:rsid w:val="00A21989"/>
    <w:rsid w:val="00A21D4B"/>
    <w:rsid w:val="00A224B8"/>
    <w:rsid w:val="00A22575"/>
    <w:rsid w:val="00A227FE"/>
    <w:rsid w:val="00A22B00"/>
    <w:rsid w:val="00A22C48"/>
    <w:rsid w:val="00A22EAD"/>
    <w:rsid w:val="00A22F9E"/>
    <w:rsid w:val="00A23156"/>
    <w:rsid w:val="00A231F2"/>
    <w:rsid w:val="00A23452"/>
    <w:rsid w:val="00A23601"/>
    <w:rsid w:val="00A23DB2"/>
    <w:rsid w:val="00A241B3"/>
    <w:rsid w:val="00A2444A"/>
    <w:rsid w:val="00A25398"/>
    <w:rsid w:val="00A25600"/>
    <w:rsid w:val="00A25754"/>
    <w:rsid w:val="00A2580D"/>
    <w:rsid w:val="00A25BE7"/>
    <w:rsid w:val="00A26089"/>
    <w:rsid w:val="00A261B6"/>
    <w:rsid w:val="00A261CE"/>
    <w:rsid w:val="00A26294"/>
    <w:rsid w:val="00A2670C"/>
    <w:rsid w:val="00A2691F"/>
    <w:rsid w:val="00A26B52"/>
    <w:rsid w:val="00A2732C"/>
    <w:rsid w:val="00A27362"/>
    <w:rsid w:val="00A275A7"/>
    <w:rsid w:val="00A27BD6"/>
    <w:rsid w:val="00A30333"/>
    <w:rsid w:val="00A3047E"/>
    <w:rsid w:val="00A305D3"/>
    <w:rsid w:val="00A30717"/>
    <w:rsid w:val="00A30825"/>
    <w:rsid w:val="00A30B72"/>
    <w:rsid w:val="00A3109A"/>
    <w:rsid w:val="00A314C4"/>
    <w:rsid w:val="00A3158F"/>
    <w:rsid w:val="00A31A6A"/>
    <w:rsid w:val="00A31B8C"/>
    <w:rsid w:val="00A31F8F"/>
    <w:rsid w:val="00A32D11"/>
    <w:rsid w:val="00A32ED8"/>
    <w:rsid w:val="00A32F95"/>
    <w:rsid w:val="00A33522"/>
    <w:rsid w:val="00A339C1"/>
    <w:rsid w:val="00A33AC6"/>
    <w:rsid w:val="00A344FF"/>
    <w:rsid w:val="00A34ADD"/>
    <w:rsid w:val="00A34E4F"/>
    <w:rsid w:val="00A35187"/>
    <w:rsid w:val="00A3562B"/>
    <w:rsid w:val="00A35B50"/>
    <w:rsid w:val="00A35BAD"/>
    <w:rsid w:val="00A35C7E"/>
    <w:rsid w:val="00A35CDD"/>
    <w:rsid w:val="00A35F08"/>
    <w:rsid w:val="00A35F58"/>
    <w:rsid w:val="00A36112"/>
    <w:rsid w:val="00A3663A"/>
    <w:rsid w:val="00A3667D"/>
    <w:rsid w:val="00A36AE3"/>
    <w:rsid w:val="00A36B0B"/>
    <w:rsid w:val="00A36D26"/>
    <w:rsid w:val="00A371F5"/>
    <w:rsid w:val="00A37565"/>
    <w:rsid w:val="00A37869"/>
    <w:rsid w:val="00A37F92"/>
    <w:rsid w:val="00A403EB"/>
    <w:rsid w:val="00A40F77"/>
    <w:rsid w:val="00A4141D"/>
    <w:rsid w:val="00A41436"/>
    <w:rsid w:val="00A4168F"/>
    <w:rsid w:val="00A4174D"/>
    <w:rsid w:val="00A41828"/>
    <w:rsid w:val="00A423C4"/>
    <w:rsid w:val="00A424F5"/>
    <w:rsid w:val="00A4291D"/>
    <w:rsid w:val="00A42B9F"/>
    <w:rsid w:val="00A4379C"/>
    <w:rsid w:val="00A438E8"/>
    <w:rsid w:val="00A43A0A"/>
    <w:rsid w:val="00A43A20"/>
    <w:rsid w:val="00A4419C"/>
    <w:rsid w:val="00A445DA"/>
    <w:rsid w:val="00A447A2"/>
    <w:rsid w:val="00A44A80"/>
    <w:rsid w:val="00A44C05"/>
    <w:rsid w:val="00A459BD"/>
    <w:rsid w:val="00A45B60"/>
    <w:rsid w:val="00A45D30"/>
    <w:rsid w:val="00A4608F"/>
    <w:rsid w:val="00A462E2"/>
    <w:rsid w:val="00A465BA"/>
    <w:rsid w:val="00A46601"/>
    <w:rsid w:val="00A4685A"/>
    <w:rsid w:val="00A469A3"/>
    <w:rsid w:val="00A46AAA"/>
    <w:rsid w:val="00A46CC3"/>
    <w:rsid w:val="00A476CB"/>
    <w:rsid w:val="00A47BD1"/>
    <w:rsid w:val="00A502EF"/>
    <w:rsid w:val="00A507FC"/>
    <w:rsid w:val="00A50A9F"/>
    <w:rsid w:val="00A50C6E"/>
    <w:rsid w:val="00A510E0"/>
    <w:rsid w:val="00A5128C"/>
    <w:rsid w:val="00A52676"/>
    <w:rsid w:val="00A52810"/>
    <w:rsid w:val="00A528FD"/>
    <w:rsid w:val="00A52AA9"/>
    <w:rsid w:val="00A53022"/>
    <w:rsid w:val="00A53300"/>
    <w:rsid w:val="00A53793"/>
    <w:rsid w:val="00A54088"/>
    <w:rsid w:val="00A540F2"/>
    <w:rsid w:val="00A541F9"/>
    <w:rsid w:val="00A54459"/>
    <w:rsid w:val="00A54A70"/>
    <w:rsid w:val="00A55070"/>
    <w:rsid w:val="00A550CC"/>
    <w:rsid w:val="00A55926"/>
    <w:rsid w:val="00A55979"/>
    <w:rsid w:val="00A56275"/>
    <w:rsid w:val="00A5698B"/>
    <w:rsid w:val="00A56A56"/>
    <w:rsid w:val="00A57098"/>
    <w:rsid w:val="00A57608"/>
    <w:rsid w:val="00A5790A"/>
    <w:rsid w:val="00A57CD6"/>
    <w:rsid w:val="00A57D40"/>
    <w:rsid w:val="00A57D6D"/>
    <w:rsid w:val="00A60831"/>
    <w:rsid w:val="00A60983"/>
    <w:rsid w:val="00A60BAC"/>
    <w:rsid w:val="00A61415"/>
    <w:rsid w:val="00A614DD"/>
    <w:rsid w:val="00A619EA"/>
    <w:rsid w:val="00A61B45"/>
    <w:rsid w:val="00A61EC1"/>
    <w:rsid w:val="00A6200E"/>
    <w:rsid w:val="00A6213C"/>
    <w:rsid w:val="00A624AD"/>
    <w:rsid w:val="00A6258F"/>
    <w:rsid w:val="00A62F0B"/>
    <w:rsid w:val="00A63856"/>
    <w:rsid w:val="00A63FDC"/>
    <w:rsid w:val="00A641CB"/>
    <w:rsid w:val="00A64479"/>
    <w:rsid w:val="00A64486"/>
    <w:rsid w:val="00A644C0"/>
    <w:rsid w:val="00A64C4F"/>
    <w:rsid w:val="00A654A1"/>
    <w:rsid w:val="00A655BA"/>
    <w:rsid w:val="00A65751"/>
    <w:rsid w:val="00A65B79"/>
    <w:rsid w:val="00A65C6A"/>
    <w:rsid w:val="00A66A05"/>
    <w:rsid w:val="00A66A5D"/>
    <w:rsid w:val="00A671B1"/>
    <w:rsid w:val="00A67F50"/>
    <w:rsid w:val="00A70121"/>
    <w:rsid w:val="00A70218"/>
    <w:rsid w:val="00A7081C"/>
    <w:rsid w:val="00A7089B"/>
    <w:rsid w:val="00A70ABC"/>
    <w:rsid w:val="00A70C68"/>
    <w:rsid w:val="00A713C4"/>
    <w:rsid w:val="00A71DE1"/>
    <w:rsid w:val="00A7253B"/>
    <w:rsid w:val="00A72804"/>
    <w:rsid w:val="00A72C53"/>
    <w:rsid w:val="00A73206"/>
    <w:rsid w:val="00A734F1"/>
    <w:rsid w:val="00A7373D"/>
    <w:rsid w:val="00A73BD0"/>
    <w:rsid w:val="00A7423A"/>
    <w:rsid w:val="00A742D9"/>
    <w:rsid w:val="00A742F3"/>
    <w:rsid w:val="00A743F1"/>
    <w:rsid w:val="00A745CA"/>
    <w:rsid w:val="00A749F3"/>
    <w:rsid w:val="00A74B94"/>
    <w:rsid w:val="00A74DDC"/>
    <w:rsid w:val="00A74EE3"/>
    <w:rsid w:val="00A754EC"/>
    <w:rsid w:val="00A75AB2"/>
    <w:rsid w:val="00A75C30"/>
    <w:rsid w:val="00A76306"/>
    <w:rsid w:val="00A76A16"/>
    <w:rsid w:val="00A76A30"/>
    <w:rsid w:val="00A76B16"/>
    <w:rsid w:val="00A76D2D"/>
    <w:rsid w:val="00A76DCA"/>
    <w:rsid w:val="00A76E0C"/>
    <w:rsid w:val="00A76F2D"/>
    <w:rsid w:val="00A77523"/>
    <w:rsid w:val="00A77699"/>
    <w:rsid w:val="00A776DC"/>
    <w:rsid w:val="00A77C60"/>
    <w:rsid w:val="00A8035F"/>
    <w:rsid w:val="00A804BB"/>
    <w:rsid w:val="00A804F1"/>
    <w:rsid w:val="00A807AC"/>
    <w:rsid w:val="00A808D9"/>
    <w:rsid w:val="00A80C65"/>
    <w:rsid w:val="00A80DA9"/>
    <w:rsid w:val="00A80E20"/>
    <w:rsid w:val="00A80E34"/>
    <w:rsid w:val="00A812AE"/>
    <w:rsid w:val="00A813CD"/>
    <w:rsid w:val="00A817A3"/>
    <w:rsid w:val="00A81805"/>
    <w:rsid w:val="00A81912"/>
    <w:rsid w:val="00A8290F"/>
    <w:rsid w:val="00A82990"/>
    <w:rsid w:val="00A82F51"/>
    <w:rsid w:val="00A832B6"/>
    <w:rsid w:val="00A83EFC"/>
    <w:rsid w:val="00A8413B"/>
    <w:rsid w:val="00A84322"/>
    <w:rsid w:val="00A845A8"/>
    <w:rsid w:val="00A8479E"/>
    <w:rsid w:val="00A84A26"/>
    <w:rsid w:val="00A84BA1"/>
    <w:rsid w:val="00A84BE0"/>
    <w:rsid w:val="00A84D0A"/>
    <w:rsid w:val="00A85594"/>
    <w:rsid w:val="00A85660"/>
    <w:rsid w:val="00A85842"/>
    <w:rsid w:val="00A85D5F"/>
    <w:rsid w:val="00A86048"/>
    <w:rsid w:val="00A86142"/>
    <w:rsid w:val="00A86503"/>
    <w:rsid w:val="00A865DB"/>
    <w:rsid w:val="00A86FE1"/>
    <w:rsid w:val="00A8707F"/>
    <w:rsid w:val="00A8708B"/>
    <w:rsid w:val="00A873AD"/>
    <w:rsid w:val="00A876FE"/>
    <w:rsid w:val="00A878DF"/>
    <w:rsid w:val="00A90B19"/>
    <w:rsid w:val="00A914ED"/>
    <w:rsid w:val="00A91C97"/>
    <w:rsid w:val="00A91DFA"/>
    <w:rsid w:val="00A91EDE"/>
    <w:rsid w:val="00A921C4"/>
    <w:rsid w:val="00A92614"/>
    <w:rsid w:val="00A929D5"/>
    <w:rsid w:val="00A92F2F"/>
    <w:rsid w:val="00A93301"/>
    <w:rsid w:val="00A93491"/>
    <w:rsid w:val="00A93603"/>
    <w:rsid w:val="00A93ACC"/>
    <w:rsid w:val="00A93BF5"/>
    <w:rsid w:val="00A93F04"/>
    <w:rsid w:val="00A9404C"/>
    <w:rsid w:val="00A94307"/>
    <w:rsid w:val="00A943F6"/>
    <w:rsid w:val="00A944A5"/>
    <w:rsid w:val="00A947F2"/>
    <w:rsid w:val="00A949AE"/>
    <w:rsid w:val="00A94D51"/>
    <w:rsid w:val="00A95EA9"/>
    <w:rsid w:val="00A965AB"/>
    <w:rsid w:val="00A970DA"/>
    <w:rsid w:val="00A97230"/>
    <w:rsid w:val="00A9776A"/>
    <w:rsid w:val="00A97F8C"/>
    <w:rsid w:val="00AA0376"/>
    <w:rsid w:val="00AA082F"/>
    <w:rsid w:val="00AA08F8"/>
    <w:rsid w:val="00AA0EED"/>
    <w:rsid w:val="00AA153C"/>
    <w:rsid w:val="00AA15A8"/>
    <w:rsid w:val="00AA1E44"/>
    <w:rsid w:val="00AA2012"/>
    <w:rsid w:val="00AA2479"/>
    <w:rsid w:val="00AA24BE"/>
    <w:rsid w:val="00AA2D7C"/>
    <w:rsid w:val="00AA314B"/>
    <w:rsid w:val="00AA3217"/>
    <w:rsid w:val="00AA3219"/>
    <w:rsid w:val="00AA36D5"/>
    <w:rsid w:val="00AA3F16"/>
    <w:rsid w:val="00AA4132"/>
    <w:rsid w:val="00AA418E"/>
    <w:rsid w:val="00AA4778"/>
    <w:rsid w:val="00AA4783"/>
    <w:rsid w:val="00AA4C45"/>
    <w:rsid w:val="00AA4CAF"/>
    <w:rsid w:val="00AA4DB9"/>
    <w:rsid w:val="00AA4E29"/>
    <w:rsid w:val="00AA4FEC"/>
    <w:rsid w:val="00AA51F6"/>
    <w:rsid w:val="00AA53D0"/>
    <w:rsid w:val="00AA5580"/>
    <w:rsid w:val="00AA587A"/>
    <w:rsid w:val="00AA64F7"/>
    <w:rsid w:val="00AA7063"/>
    <w:rsid w:val="00AA7888"/>
    <w:rsid w:val="00AB00DB"/>
    <w:rsid w:val="00AB022D"/>
    <w:rsid w:val="00AB03D9"/>
    <w:rsid w:val="00AB055E"/>
    <w:rsid w:val="00AB0661"/>
    <w:rsid w:val="00AB0C1B"/>
    <w:rsid w:val="00AB0CE6"/>
    <w:rsid w:val="00AB155F"/>
    <w:rsid w:val="00AB169D"/>
    <w:rsid w:val="00AB16BC"/>
    <w:rsid w:val="00AB1821"/>
    <w:rsid w:val="00AB2129"/>
    <w:rsid w:val="00AB2574"/>
    <w:rsid w:val="00AB2965"/>
    <w:rsid w:val="00AB2D0C"/>
    <w:rsid w:val="00AB2FC0"/>
    <w:rsid w:val="00AB30CD"/>
    <w:rsid w:val="00AB311A"/>
    <w:rsid w:val="00AB32EC"/>
    <w:rsid w:val="00AB3B2B"/>
    <w:rsid w:val="00AB3BF7"/>
    <w:rsid w:val="00AB3FF0"/>
    <w:rsid w:val="00AB412F"/>
    <w:rsid w:val="00AB4340"/>
    <w:rsid w:val="00AB467D"/>
    <w:rsid w:val="00AB551C"/>
    <w:rsid w:val="00AB5A57"/>
    <w:rsid w:val="00AB5A77"/>
    <w:rsid w:val="00AB5F92"/>
    <w:rsid w:val="00AB613B"/>
    <w:rsid w:val="00AB668E"/>
    <w:rsid w:val="00AB688B"/>
    <w:rsid w:val="00AB726C"/>
    <w:rsid w:val="00AB78F4"/>
    <w:rsid w:val="00AC008E"/>
    <w:rsid w:val="00AC019B"/>
    <w:rsid w:val="00AC07E4"/>
    <w:rsid w:val="00AC098B"/>
    <w:rsid w:val="00AC09C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363"/>
    <w:rsid w:val="00AC3A00"/>
    <w:rsid w:val="00AC3FDA"/>
    <w:rsid w:val="00AC436D"/>
    <w:rsid w:val="00AC4A41"/>
    <w:rsid w:val="00AC4A4B"/>
    <w:rsid w:val="00AC51D6"/>
    <w:rsid w:val="00AC550A"/>
    <w:rsid w:val="00AC57FC"/>
    <w:rsid w:val="00AC5D75"/>
    <w:rsid w:val="00AC62BE"/>
    <w:rsid w:val="00AC68A6"/>
    <w:rsid w:val="00AC6A1D"/>
    <w:rsid w:val="00AC7107"/>
    <w:rsid w:val="00AC7318"/>
    <w:rsid w:val="00AC743D"/>
    <w:rsid w:val="00AC750C"/>
    <w:rsid w:val="00AD01B4"/>
    <w:rsid w:val="00AD0880"/>
    <w:rsid w:val="00AD08E2"/>
    <w:rsid w:val="00AD0A70"/>
    <w:rsid w:val="00AD0EDB"/>
    <w:rsid w:val="00AD0F27"/>
    <w:rsid w:val="00AD21C2"/>
    <w:rsid w:val="00AD2692"/>
    <w:rsid w:val="00AD2817"/>
    <w:rsid w:val="00AD2CBF"/>
    <w:rsid w:val="00AD2E2A"/>
    <w:rsid w:val="00AD3180"/>
    <w:rsid w:val="00AD32F6"/>
    <w:rsid w:val="00AD33FF"/>
    <w:rsid w:val="00AD35B0"/>
    <w:rsid w:val="00AD367E"/>
    <w:rsid w:val="00AD4A8B"/>
    <w:rsid w:val="00AD4D6D"/>
    <w:rsid w:val="00AD5399"/>
    <w:rsid w:val="00AD6190"/>
    <w:rsid w:val="00AD61CC"/>
    <w:rsid w:val="00AD630A"/>
    <w:rsid w:val="00AD680D"/>
    <w:rsid w:val="00AD6AED"/>
    <w:rsid w:val="00AD7478"/>
    <w:rsid w:val="00AD789E"/>
    <w:rsid w:val="00AD7BF4"/>
    <w:rsid w:val="00AD7C2D"/>
    <w:rsid w:val="00AD7E71"/>
    <w:rsid w:val="00AE058E"/>
    <w:rsid w:val="00AE1255"/>
    <w:rsid w:val="00AE1280"/>
    <w:rsid w:val="00AE1BEF"/>
    <w:rsid w:val="00AE2077"/>
    <w:rsid w:val="00AE259E"/>
    <w:rsid w:val="00AE26AA"/>
    <w:rsid w:val="00AE2A36"/>
    <w:rsid w:val="00AE3484"/>
    <w:rsid w:val="00AE34D5"/>
    <w:rsid w:val="00AE35F8"/>
    <w:rsid w:val="00AE3617"/>
    <w:rsid w:val="00AE361A"/>
    <w:rsid w:val="00AE3647"/>
    <w:rsid w:val="00AE39C4"/>
    <w:rsid w:val="00AE3CAB"/>
    <w:rsid w:val="00AE4149"/>
    <w:rsid w:val="00AE428F"/>
    <w:rsid w:val="00AE4A90"/>
    <w:rsid w:val="00AE52BD"/>
    <w:rsid w:val="00AE54AE"/>
    <w:rsid w:val="00AE565C"/>
    <w:rsid w:val="00AE57E8"/>
    <w:rsid w:val="00AE5C64"/>
    <w:rsid w:val="00AE61D3"/>
    <w:rsid w:val="00AE665E"/>
    <w:rsid w:val="00AE6BB8"/>
    <w:rsid w:val="00AE6F62"/>
    <w:rsid w:val="00AE6F99"/>
    <w:rsid w:val="00AE7671"/>
    <w:rsid w:val="00AE79F2"/>
    <w:rsid w:val="00AE7BDB"/>
    <w:rsid w:val="00AE7FA1"/>
    <w:rsid w:val="00AF032D"/>
    <w:rsid w:val="00AF0493"/>
    <w:rsid w:val="00AF050D"/>
    <w:rsid w:val="00AF05D4"/>
    <w:rsid w:val="00AF063B"/>
    <w:rsid w:val="00AF09B6"/>
    <w:rsid w:val="00AF0A0B"/>
    <w:rsid w:val="00AF1108"/>
    <w:rsid w:val="00AF1273"/>
    <w:rsid w:val="00AF1CA3"/>
    <w:rsid w:val="00AF25EA"/>
    <w:rsid w:val="00AF3A2C"/>
    <w:rsid w:val="00AF431A"/>
    <w:rsid w:val="00AF4685"/>
    <w:rsid w:val="00AF4FC6"/>
    <w:rsid w:val="00AF54E2"/>
    <w:rsid w:val="00AF5624"/>
    <w:rsid w:val="00AF6288"/>
    <w:rsid w:val="00AF62EA"/>
    <w:rsid w:val="00AF62EE"/>
    <w:rsid w:val="00AF6E25"/>
    <w:rsid w:val="00AF719C"/>
    <w:rsid w:val="00AF7824"/>
    <w:rsid w:val="00AF794F"/>
    <w:rsid w:val="00B00247"/>
    <w:rsid w:val="00B0043F"/>
    <w:rsid w:val="00B007B0"/>
    <w:rsid w:val="00B015F5"/>
    <w:rsid w:val="00B01961"/>
    <w:rsid w:val="00B01DE6"/>
    <w:rsid w:val="00B02A08"/>
    <w:rsid w:val="00B02A54"/>
    <w:rsid w:val="00B03723"/>
    <w:rsid w:val="00B038A2"/>
    <w:rsid w:val="00B03F95"/>
    <w:rsid w:val="00B04075"/>
    <w:rsid w:val="00B044AF"/>
    <w:rsid w:val="00B04504"/>
    <w:rsid w:val="00B045D7"/>
    <w:rsid w:val="00B046C2"/>
    <w:rsid w:val="00B04983"/>
    <w:rsid w:val="00B049B8"/>
    <w:rsid w:val="00B04CE5"/>
    <w:rsid w:val="00B04DCC"/>
    <w:rsid w:val="00B05928"/>
    <w:rsid w:val="00B05942"/>
    <w:rsid w:val="00B05B55"/>
    <w:rsid w:val="00B0627C"/>
    <w:rsid w:val="00B07283"/>
    <w:rsid w:val="00B0743D"/>
    <w:rsid w:val="00B07480"/>
    <w:rsid w:val="00B07B25"/>
    <w:rsid w:val="00B101E8"/>
    <w:rsid w:val="00B10515"/>
    <w:rsid w:val="00B10609"/>
    <w:rsid w:val="00B10CF6"/>
    <w:rsid w:val="00B1144F"/>
    <w:rsid w:val="00B116BB"/>
    <w:rsid w:val="00B11AB3"/>
    <w:rsid w:val="00B11D91"/>
    <w:rsid w:val="00B12688"/>
    <w:rsid w:val="00B127F5"/>
    <w:rsid w:val="00B129A7"/>
    <w:rsid w:val="00B12A1C"/>
    <w:rsid w:val="00B12B6F"/>
    <w:rsid w:val="00B12EA6"/>
    <w:rsid w:val="00B12F03"/>
    <w:rsid w:val="00B12F37"/>
    <w:rsid w:val="00B13112"/>
    <w:rsid w:val="00B13355"/>
    <w:rsid w:val="00B13A68"/>
    <w:rsid w:val="00B13B23"/>
    <w:rsid w:val="00B14142"/>
    <w:rsid w:val="00B1486D"/>
    <w:rsid w:val="00B1516A"/>
    <w:rsid w:val="00B1543C"/>
    <w:rsid w:val="00B1553E"/>
    <w:rsid w:val="00B15A90"/>
    <w:rsid w:val="00B160D2"/>
    <w:rsid w:val="00B161B5"/>
    <w:rsid w:val="00B16898"/>
    <w:rsid w:val="00B1726A"/>
    <w:rsid w:val="00B17616"/>
    <w:rsid w:val="00B20336"/>
    <w:rsid w:val="00B20829"/>
    <w:rsid w:val="00B20980"/>
    <w:rsid w:val="00B2199E"/>
    <w:rsid w:val="00B21B37"/>
    <w:rsid w:val="00B21B83"/>
    <w:rsid w:val="00B22490"/>
    <w:rsid w:val="00B22785"/>
    <w:rsid w:val="00B22955"/>
    <w:rsid w:val="00B235A3"/>
    <w:rsid w:val="00B23CB2"/>
    <w:rsid w:val="00B24160"/>
    <w:rsid w:val="00B24755"/>
    <w:rsid w:val="00B247F0"/>
    <w:rsid w:val="00B251F4"/>
    <w:rsid w:val="00B25D19"/>
    <w:rsid w:val="00B25E74"/>
    <w:rsid w:val="00B26011"/>
    <w:rsid w:val="00B265B8"/>
    <w:rsid w:val="00B26BC6"/>
    <w:rsid w:val="00B26D5A"/>
    <w:rsid w:val="00B2753C"/>
    <w:rsid w:val="00B27EDA"/>
    <w:rsid w:val="00B305F6"/>
    <w:rsid w:val="00B30626"/>
    <w:rsid w:val="00B30685"/>
    <w:rsid w:val="00B30F4C"/>
    <w:rsid w:val="00B31B12"/>
    <w:rsid w:val="00B31F11"/>
    <w:rsid w:val="00B32128"/>
    <w:rsid w:val="00B32B02"/>
    <w:rsid w:val="00B33068"/>
    <w:rsid w:val="00B33102"/>
    <w:rsid w:val="00B332A5"/>
    <w:rsid w:val="00B334C9"/>
    <w:rsid w:val="00B33FE9"/>
    <w:rsid w:val="00B349E5"/>
    <w:rsid w:val="00B34DEC"/>
    <w:rsid w:val="00B35184"/>
    <w:rsid w:val="00B353DE"/>
    <w:rsid w:val="00B3585E"/>
    <w:rsid w:val="00B35AD5"/>
    <w:rsid w:val="00B36615"/>
    <w:rsid w:val="00B3662A"/>
    <w:rsid w:val="00B36824"/>
    <w:rsid w:val="00B368CA"/>
    <w:rsid w:val="00B36C6F"/>
    <w:rsid w:val="00B37186"/>
    <w:rsid w:val="00B37469"/>
    <w:rsid w:val="00B40030"/>
    <w:rsid w:val="00B40574"/>
    <w:rsid w:val="00B40EE6"/>
    <w:rsid w:val="00B41276"/>
    <w:rsid w:val="00B4129A"/>
    <w:rsid w:val="00B41501"/>
    <w:rsid w:val="00B41739"/>
    <w:rsid w:val="00B419DF"/>
    <w:rsid w:val="00B422C2"/>
    <w:rsid w:val="00B4258B"/>
    <w:rsid w:val="00B42997"/>
    <w:rsid w:val="00B42B6F"/>
    <w:rsid w:val="00B4323C"/>
    <w:rsid w:val="00B4354D"/>
    <w:rsid w:val="00B43FC3"/>
    <w:rsid w:val="00B44240"/>
    <w:rsid w:val="00B446D1"/>
    <w:rsid w:val="00B44AF2"/>
    <w:rsid w:val="00B44EDA"/>
    <w:rsid w:val="00B452B7"/>
    <w:rsid w:val="00B458FB"/>
    <w:rsid w:val="00B45C4F"/>
    <w:rsid w:val="00B46228"/>
    <w:rsid w:val="00B463DE"/>
    <w:rsid w:val="00B474A6"/>
    <w:rsid w:val="00B47958"/>
    <w:rsid w:val="00B47AA4"/>
    <w:rsid w:val="00B50405"/>
    <w:rsid w:val="00B505D2"/>
    <w:rsid w:val="00B507CC"/>
    <w:rsid w:val="00B50972"/>
    <w:rsid w:val="00B50987"/>
    <w:rsid w:val="00B50ACF"/>
    <w:rsid w:val="00B50D2D"/>
    <w:rsid w:val="00B50E65"/>
    <w:rsid w:val="00B50F98"/>
    <w:rsid w:val="00B51736"/>
    <w:rsid w:val="00B51A70"/>
    <w:rsid w:val="00B51C14"/>
    <w:rsid w:val="00B51DF2"/>
    <w:rsid w:val="00B51FB2"/>
    <w:rsid w:val="00B52179"/>
    <w:rsid w:val="00B529AD"/>
    <w:rsid w:val="00B532C3"/>
    <w:rsid w:val="00B53890"/>
    <w:rsid w:val="00B53A3B"/>
    <w:rsid w:val="00B53E7C"/>
    <w:rsid w:val="00B53F4B"/>
    <w:rsid w:val="00B54035"/>
    <w:rsid w:val="00B54123"/>
    <w:rsid w:val="00B5423E"/>
    <w:rsid w:val="00B5449F"/>
    <w:rsid w:val="00B545C9"/>
    <w:rsid w:val="00B54715"/>
    <w:rsid w:val="00B5476F"/>
    <w:rsid w:val="00B54CA3"/>
    <w:rsid w:val="00B54EF6"/>
    <w:rsid w:val="00B54F6D"/>
    <w:rsid w:val="00B55207"/>
    <w:rsid w:val="00B55849"/>
    <w:rsid w:val="00B55AB9"/>
    <w:rsid w:val="00B55D20"/>
    <w:rsid w:val="00B55E67"/>
    <w:rsid w:val="00B56591"/>
    <w:rsid w:val="00B56989"/>
    <w:rsid w:val="00B56A5C"/>
    <w:rsid w:val="00B56DF0"/>
    <w:rsid w:val="00B5706B"/>
    <w:rsid w:val="00B572DF"/>
    <w:rsid w:val="00B573AE"/>
    <w:rsid w:val="00B5792C"/>
    <w:rsid w:val="00B5795E"/>
    <w:rsid w:val="00B603C2"/>
    <w:rsid w:val="00B6057C"/>
    <w:rsid w:val="00B60708"/>
    <w:rsid w:val="00B60D10"/>
    <w:rsid w:val="00B61370"/>
    <w:rsid w:val="00B62367"/>
    <w:rsid w:val="00B62C09"/>
    <w:rsid w:val="00B62DBD"/>
    <w:rsid w:val="00B639C6"/>
    <w:rsid w:val="00B63B09"/>
    <w:rsid w:val="00B6422A"/>
    <w:rsid w:val="00B6455D"/>
    <w:rsid w:val="00B64B6C"/>
    <w:rsid w:val="00B64C50"/>
    <w:rsid w:val="00B64CC0"/>
    <w:rsid w:val="00B64D2B"/>
    <w:rsid w:val="00B65173"/>
    <w:rsid w:val="00B651BC"/>
    <w:rsid w:val="00B6526A"/>
    <w:rsid w:val="00B65347"/>
    <w:rsid w:val="00B65391"/>
    <w:rsid w:val="00B65CF6"/>
    <w:rsid w:val="00B65EBC"/>
    <w:rsid w:val="00B66064"/>
    <w:rsid w:val="00B66228"/>
    <w:rsid w:val="00B66247"/>
    <w:rsid w:val="00B66332"/>
    <w:rsid w:val="00B66448"/>
    <w:rsid w:val="00B66B2F"/>
    <w:rsid w:val="00B66C39"/>
    <w:rsid w:val="00B66EF5"/>
    <w:rsid w:val="00B67091"/>
    <w:rsid w:val="00B670C2"/>
    <w:rsid w:val="00B6740A"/>
    <w:rsid w:val="00B675E5"/>
    <w:rsid w:val="00B67C86"/>
    <w:rsid w:val="00B70542"/>
    <w:rsid w:val="00B705C0"/>
    <w:rsid w:val="00B70B1B"/>
    <w:rsid w:val="00B713C5"/>
    <w:rsid w:val="00B714D7"/>
    <w:rsid w:val="00B71B51"/>
    <w:rsid w:val="00B721FD"/>
    <w:rsid w:val="00B7227F"/>
    <w:rsid w:val="00B728D7"/>
    <w:rsid w:val="00B72DE1"/>
    <w:rsid w:val="00B72EDF"/>
    <w:rsid w:val="00B7322F"/>
    <w:rsid w:val="00B732B4"/>
    <w:rsid w:val="00B735A7"/>
    <w:rsid w:val="00B7375A"/>
    <w:rsid w:val="00B73766"/>
    <w:rsid w:val="00B7394C"/>
    <w:rsid w:val="00B73B1A"/>
    <w:rsid w:val="00B73B4B"/>
    <w:rsid w:val="00B7418F"/>
    <w:rsid w:val="00B7436C"/>
    <w:rsid w:val="00B747CE"/>
    <w:rsid w:val="00B74992"/>
    <w:rsid w:val="00B74F51"/>
    <w:rsid w:val="00B7586E"/>
    <w:rsid w:val="00B75A24"/>
    <w:rsid w:val="00B75D06"/>
    <w:rsid w:val="00B76146"/>
    <w:rsid w:val="00B775B1"/>
    <w:rsid w:val="00B777AD"/>
    <w:rsid w:val="00B77A25"/>
    <w:rsid w:val="00B77F28"/>
    <w:rsid w:val="00B80563"/>
    <w:rsid w:val="00B806C8"/>
    <w:rsid w:val="00B80769"/>
    <w:rsid w:val="00B807B4"/>
    <w:rsid w:val="00B80977"/>
    <w:rsid w:val="00B80A46"/>
    <w:rsid w:val="00B80AAC"/>
    <w:rsid w:val="00B80B93"/>
    <w:rsid w:val="00B80E28"/>
    <w:rsid w:val="00B81192"/>
    <w:rsid w:val="00B81202"/>
    <w:rsid w:val="00B81452"/>
    <w:rsid w:val="00B8189F"/>
    <w:rsid w:val="00B81E7D"/>
    <w:rsid w:val="00B8214C"/>
    <w:rsid w:val="00B8247B"/>
    <w:rsid w:val="00B82752"/>
    <w:rsid w:val="00B82E3E"/>
    <w:rsid w:val="00B8330F"/>
    <w:rsid w:val="00B83541"/>
    <w:rsid w:val="00B8357C"/>
    <w:rsid w:val="00B83E1D"/>
    <w:rsid w:val="00B841FC"/>
    <w:rsid w:val="00B8448E"/>
    <w:rsid w:val="00B84A39"/>
    <w:rsid w:val="00B84B73"/>
    <w:rsid w:val="00B84D33"/>
    <w:rsid w:val="00B852C8"/>
    <w:rsid w:val="00B858BB"/>
    <w:rsid w:val="00B858DC"/>
    <w:rsid w:val="00B85D38"/>
    <w:rsid w:val="00B85FE1"/>
    <w:rsid w:val="00B86386"/>
    <w:rsid w:val="00B863DA"/>
    <w:rsid w:val="00B86B0C"/>
    <w:rsid w:val="00B87450"/>
    <w:rsid w:val="00B87561"/>
    <w:rsid w:val="00B87C58"/>
    <w:rsid w:val="00B90010"/>
    <w:rsid w:val="00B9013B"/>
    <w:rsid w:val="00B901CC"/>
    <w:rsid w:val="00B905C8"/>
    <w:rsid w:val="00B91C97"/>
    <w:rsid w:val="00B91F3A"/>
    <w:rsid w:val="00B92CFF"/>
    <w:rsid w:val="00B9304C"/>
    <w:rsid w:val="00B93754"/>
    <w:rsid w:val="00B93D75"/>
    <w:rsid w:val="00B9406D"/>
    <w:rsid w:val="00B945EA"/>
    <w:rsid w:val="00B94D10"/>
    <w:rsid w:val="00B96170"/>
    <w:rsid w:val="00B9630E"/>
    <w:rsid w:val="00B963E2"/>
    <w:rsid w:val="00B96496"/>
    <w:rsid w:val="00B96A3B"/>
    <w:rsid w:val="00B96B17"/>
    <w:rsid w:val="00B96D23"/>
    <w:rsid w:val="00B97286"/>
    <w:rsid w:val="00B9738B"/>
    <w:rsid w:val="00B97978"/>
    <w:rsid w:val="00B979BD"/>
    <w:rsid w:val="00B97AA6"/>
    <w:rsid w:val="00B97BA9"/>
    <w:rsid w:val="00B97E3C"/>
    <w:rsid w:val="00BA0176"/>
    <w:rsid w:val="00BA017C"/>
    <w:rsid w:val="00BA036C"/>
    <w:rsid w:val="00BA03BB"/>
    <w:rsid w:val="00BA121A"/>
    <w:rsid w:val="00BA1287"/>
    <w:rsid w:val="00BA1533"/>
    <w:rsid w:val="00BA16B8"/>
    <w:rsid w:val="00BA1962"/>
    <w:rsid w:val="00BA1C10"/>
    <w:rsid w:val="00BA1CE0"/>
    <w:rsid w:val="00BA1F56"/>
    <w:rsid w:val="00BA1FC5"/>
    <w:rsid w:val="00BA2158"/>
    <w:rsid w:val="00BA2D36"/>
    <w:rsid w:val="00BA3308"/>
    <w:rsid w:val="00BA35ED"/>
    <w:rsid w:val="00BA3600"/>
    <w:rsid w:val="00BA3777"/>
    <w:rsid w:val="00BA3814"/>
    <w:rsid w:val="00BA3B2E"/>
    <w:rsid w:val="00BA3FA8"/>
    <w:rsid w:val="00BA400C"/>
    <w:rsid w:val="00BA43AD"/>
    <w:rsid w:val="00BA5395"/>
    <w:rsid w:val="00BA5740"/>
    <w:rsid w:val="00BA5D28"/>
    <w:rsid w:val="00BA65CA"/>
    <w:rsid w:val="00BA7050"/>
    <w:rsid w:val="00BA7115"/>
    <w:rsid w:val="00BA7A3F"/>
    <w:rsid w:val="00BA7CDB"/>
    <w:rsid w:val="00BA7E4F"/>
    <w:rsid w:val="00BB0662"/>
    <w:rsid w:val="00BB09AE"/>
    <w:rsid w:val="00BB0D38"/>
    <w:rsid w:val="00BB1088"/>
    <w:rsid w:val="00BB10C8"/>
    <w:rsid w:val="00BB17DF"/>
    <w:rsid w:val="00BB1BFF"/>
    <w:rsid w:val="00BB1D0A"/>
    <w:rsid w:val="00BB2102"/>
    <w:rsid w:val="00BB22A8"/>
    <w:rsid w:val="00BB2E29"/>
    <w:rsid w:val="00BB2FC5"/>
    <w:rsid w:val="00BB30BA"/>
    <w:rsid w:val="00BB3860"/>
    <w:rsid w:val="00BB4129"/>
    <w:rsid w:val="00BB44E8"/>
    <w:rsid w:val="00BB564C"/>
    <w:rsid w:val="00BB59B0"/>
    <w:rsid w:val="00BB5B6F"/>
    <w:rsid w:val="00BB5B92"/>
    <w:rsid w:val="00BB6D14"/>
    <w:rsid w:val="00BB6FC8"/>
    <w:rsid w:val="00BB71B2"/>
    <w:rsid w:val="00BB7546"/>
    <w:rsid w:val="00BB764E"/>
    <w:rsid w:val="00BB7693"/>
    <w:rsid w:val="00BB7717"/>
    <w:rsid w:val="00BC0D4A"/>
    <w:rsid w:val="00BC1A8B"/>
    <w:rsid w:val="00BC1B63"/>
    <w:rsid w:val="00BC1CDF"/>
    <w:rsid w:val="00BC2095"/>
    <w:rsid w:val="00BC2381"/>
    <w:rsid w:val="00BC240D"/>
    <w:rsid w:val="00BC2445"/>
    <w:rsid w:val="00BC24B1"/>
    <w:rsid w:val="00BC25F6"/>
    <w:rsid w:val="00BC2EC3"/>
    <w:rsid w:val="00BC3195"/>
    <w:rsid w:val="00BC3477"/>
    <w:rsid w:val="00BC418B"/>
    <w:rsid w:val="00BC501C"/>
    <w:rsid w:val="00BC50F6"/>
    <w:rsid w:val="00BC51C5"/>
    <w:rsid w:val="00BC5B8A"/>
    <w:rsid w:val="00BC5D25"/>
    <w:rsid w:val="00BC5EED"/>
    <w:rsid w:val="00BC5F86"/>
    <w:rsid w:val="00BC6379"/>
    <w:rsid w:val="00BC675F"/>
    <w:rsid w:val="00BC6A29"/>
    <w:rsid w:val="00BC6C09"/>
    <w:rsid w:val="00BC7816"/>
    <w:rsid w:val="00BC7ABF"/>
    <w:rsid w:val="00BC7ADF"/>
    <w:rsid w:val="00BC7CF3"/>
    <w:rsid w:val="00BC7EF8"/>
    <w:rsid w:val="00BD0222"/>
    <w:rsid w:val="00BD03C9"/>
    <w:rsid w:val="00BD0650"/>
    <w:rsid w:val="00BD0AE4"/>
    <w:rsid w:val="00BD0E3F"/>
    <w:rsid w:val="00BD0ED2"/>
    <w:rsid w:val="00BD13FA"/>
    <w:rsid w:val="00BD1449"/>
    <w:rsid w:val="00BD1B5F"/>
    <w:rsid w:val="00BD21FE"/>
    <w:rsid w:val="00BD243D"/>
    <w:rsid w:val="00BD2900"/>
    <w:rsid w:val="00BD2EA0"/>
    <w:rsid w:val="00BD3622"/>
    <w:rsid w:val="00BD3E54"/>
    <w:rsid w:val="00BD40FA"/>
    <w:rsid w:val="00BD43B6"/>
    <w:rsid w:val="00BD4C41"/>
    <w:rsid w:val="00BD4F68"/>
    <w:rsid w:val="00BD5128"/>
    <w:rsid w:val="00BD545D"/>
    <w:rsid w:val="00BD5DAB"/>
    <w:rsid w:val="00BD6197"/>
    <w:rsid w:val="00BD6317"/>
    <w:rsid w:val="00BD669B"/>
    <w:rsid w:val="00BD66C7"/>
    <w:rsid w:val="00BD672A"/>
    <w:rsid w:val="00BD6F51"/>
    <w:rsid w:val="00BD734A"/>
    <w:rsid w:val="00BD7553"/>
    <w:rsid w:val="00BD76B4"/>
    <w:rsid w:val="00BD77EA"/>
    <w:rsid w:val="00BD7A72"/>
    <w:rsid w:val="00BD7EC4"/>
    <w:rsid w:val="00BE04D9"/>
    <w:rsid w:val="00BE09ED"/>
    <w:rsid w:val="00BE0B25"/>
    <w:rsid w:val="00BE0D0B"/>
    <w:rsid w:val="00BE1333"/>
    <w:rsid w:val="00BE1765"/>
    <w:rsid w:val="00BE1DCE"/>
    <w:rsid w:val="00BE1EAD"/>
    <w:rsid w:val="00BE1FBA"/>
    <w:rsid w:val="00BE1FD0"/>
    <w:rsid w:val="00BE208F"/>
    <w:rsid w:val="00BE213F"/>
    <w:rsid w:val="00BE2E54"/>
    <w:rsid w:val="00BE2F7B"/>
    <w:rsid w:val="00BE4170"/>
    <w:rsid w:val="00BE459C"/>
    <w:rsid w:val="00BE470C"/>
    <w:rsid w:val="00BE48B1"/>
    <w:rsid w:val="00BE4CC1"/>
    <w:rsid w:val="00BE5160"/>
    <w:rsid w:val="00BE567F"/>
    <w:rsid w:val="00BE5733"/>
    <w:rsid w:val="00BE5D3B"/>
    <w:rsid w:val="00BE5DA9"/>
    <w:rsid w:val="00BE662A"/>
    <w:rsid w:val="00BE6C04"/>
    <w:rsid w:val="00BE6D5D"/>
    <w:rsid w:val="00BE6D77"/>
    <w:rsid w:val="00BE7042"/>
    <w:rsid w:val="00BE7104"/>
    <w:rsid w:val="00BE7131"/>
    <w:rsid w:val="00BE72CE"/>
    <w:rsid w:val="00BE7BF7"/>
    <w:rsid w:val="00BE7EC8"/>
    <w:rsid w:val="00BF02E2"/>
    <w:rsid w:val="00BF03FE"/>
    <w:rsid w:val="00BF05A9"/>
    <w:rsid w:val="00BF06C9"/>
    <w:rsid w:val="00BF097D"/>
    <w:rsid w:val="00BF0D1A"/>
    <w:rsid w:val="00BF0ED3"/>
    <w:rsid w:val="00BF269A"/>
    <w:rsid w:val="00BF2F34"/>
    <w:rsid w:val="00BF2FB3"/>
    <w:rsid w:val="00BF3028"/>
    <w:rsid w:val="00BF316D"/>
    <w:rsid w:val="00BF3442"/>
    <w:rsid w:val="00BF34A3"/>
    <w:rsid w:val="00BF34C4"/>
    <w:rsid w:val="00BF3AF3"/>
    <w:rsid w:val="00BF3C5C"/>
    <w:rsid w:val="00BF46F9"/>
    <w:rsid w:val="00BF473C"/>
    <w:rsid w:val="00BF47F0"/>
    <w:rsid w:val="00BF48BC"/>
    <w:rsid w:val="00BF4E63"/>
    <w:rsid w:val="00BF51A7"/>
    <w:rsid w:val="00BF51C0"/>
    <w:rsid w:val="00BF5383"/>
    <w:rsid w:val="00BF6088"/>
    <w:rsid w:val="00BF64FA"/>
    <w:rsid w:val="00BF6A72"/>
    <w:rsid w:val="00BF6B0A"/>
    <w:rsid w:val="00BF6CB0"/>
    <w:rsid w:val="00BF7728"/>
    <w:rsid w:val="00BF77B8"/>
    <w:rsid w:val="00BF7B26"/>
    <w:rsid w:val="00BF7B50"/>
    <w:rsid w:val="00BF7E52"/>
    <w:rsid w:val="00C00672"/>
    <w:rsid w:val="00C00CA2"/>
    <w:rsid w:val="00C00DC9"/>
    <w:rsid w:val="00C00EB7"/>
    <w:rsid w:val="00C01001"/>
    <w:rsid w:val="00C01115"/>
    <w:rsid w:val="00C0131F"/>
    <w:rsid w:val="00C01379"/>
    <w:rsid w:val="00C01737"/>
    <w:rsid w:val="00C01BBD"/>
    <w:rsid w:val="00C02109"/>
    <w:rsid w:val="00C0230B"/>
    <w:rsid w:val="00C02330"/>
    <w:rsid w:val="00C0251C"/>
    <w:rsid w:val="00C0259A"/>
    <w:rsid w:val="00C027B7"/>
    <w:rsid w:val="00C035C7"/>
    <w:rsid w:val="00C0387B"/>
    <w:rsid w:val="00C04D22"/>
    <w:rsid w:val="00C04E6D"/>
    <w:rsid w:val="00C05879"/>
    <w:rsid w:val="00C05F5C"/>
    <w:rsid w:val="00C062A0"/>
    <w:rsid w:val="00C063D2"/>
    <w:rsid w:val="00C063D8"/>
    <w:rsid w:val="00C0659F"/>
    <w:rsid w:val="00C066F1"/>
    <w:rsid w:val="00C06914"/>
    <w:rsid w:val="00C06DC5"/>
    <w:rsid w:val="00C06E4B"/>
    <w:rsid w:val="00C07308"/>
    <w:rsid w:val="00C07485"/>
    <w:rsid w:val="00C07719"/>
    <w:rsid w:val="00C07850"/>
    <w:rsid w:val="00C07AF3"/>
    <w:rsid w:val="00C07D2A"/>
    <w:rsid w:val="00C105DC"/>
    <w:rsid w:val="00C10849"/>
    <w:rsid w:val="00C10B50"/>
    <w:rsid w:val="00C11058"/>
    <w:rsid w:val="00C11104"/>
    <w:rsid w:val="00C1136B"/>
    <w:rsid w:val="00C115A9"/>
    <w:rsid w:val="00C11844"/>
    <w:rsid w:val="00C11A69"/>
    <w:rsid w:val="00C11D58"/>
    <w:rsid w:val="00C1246F"/>
    <w:rsid w:val="00C1272A"/>
    <w:rsid w:val="00C12FD3"/>
    <w:rsid w:val="00C130B9"/>
    <w:rsid w:val="00C13203"/>
    <w:rsid w:val="00C13652"/>
    <w:rsid w:val="00C136B6"/>
    <w:rsid w:val="00C137FF"/>
    <w:rsid w:val="00C13864"/>
    <w:rsid w:val="00C13AFC"/>
    <w:rsid w:val="00C13D7B"/>
    <w:rsid w:val="00C13ED3"/>
    <w:rsid w:val="00C14C68"/>
    <w:rsid w:val="00C14DA3"/>
    <w:rsid w:val="00C15271"/>
    <w:rsid w:val="00C167E2"/>
    <w:rsid w:val="00C167EF"/>
    <w:rsid w:val="00C168C6"/>
    <w:rsid w:val="00C16F72"/>
    <w:rsid w:val="00C17018"/>
    <w:rsid w:val="00C17454"/>
    <w:rsid w:val="00C174ED"/>
    <w:rsid w:val="00C17545"/>
    <w:rsid w:val="00C1754D"/>
    <w:rsid w:val="00C201DB"/>
    <w:rsid w:val="00C202E9"/>
    <w:rsid w:val="00C20622"/>
    <w:rsid w:val="00C20BEC"/>
    <w:rsid w:val="00C20E19"/>
    <w:rsid w:val="00C20F32"/>
    <w:rsid w:val="00C218C1"/>
    <w:rsid w:val="00C219CA"/>
    <w:rsid w:val="00C21E92"/>
    <w:rsid w:val="00C221C1"/>
    <w:rsid w:val="00C225BA"/>
    <w:rsid w:val="00C22C88"/>
    <w:rsid w:val="00C22CCF"/>
    <w:rsid w:val="00C22FAA"/>
    <w:rsid w:val="00C23497"/>
    <w:rsid w:val="00C23A84"/>
    <w:rsid w:val="00C23E14"/>
    <w:rsid w:val="00C2408E"/>
    <w:rsid w:val="00C244FC"/>
    <w:rsid w:val="00C2479C"/>
    <w:rsid w:val="00C24B87"/>
    <w:rsid w:val="00C24F33"/>
    <w:rsid w:val="00C25145"/>
    <w:rsid w:val="00C25297"/>
    <w:rsid w:val="00C25A81"/>
    <w:rsid w:val="00C25B5D"/>
    <w:rsid w:val="00C25EC3"/>
    <w:rsid w:val="00C25ECB"/>
    <w:rsid w:val="00C25EE1"/>
    <w:rsid w:val="00C26452"/>
    <w:rsid w:val="00C2678A"/>
    <w:rsid w:val="00C26AF7"/>
    <w:rsid w:val="00C26C24"/>
    <w:rsid w:val="00C26E0D"/>
    <w:rsid w:val="00C27083"/>
    <w:rsid w:val="00C2724B"/>
    <w:rsid w:val="00C27362"/>
    <w:rsid w:val="00C2737D"/>
    <w:rsid w:val="00C2782F"/>
    <w:rsid w:val="00C27A4B"/>
    <w:rsid w:val="00C27B0A"/>
    <w:rsid w:val="00C27D61"/>
    <w:rsid w:val="00C300E6"/>
    <w:rsid w:val="00C303D8"/>
    <w:rsid w:val="00C30E8F"/>
    <w:rsid w:val="00C31088"/>
    <w:rsid w:val="00C318DA"/>
    <w:rsid w:val="00C32B25"/>
    <w:rsid w:val="00C333B3"/>
    <w:rsid w:val="00C333F3"/>
    <w:rsid w:val="00C3342C"/>
    <w:rsid w:val="00C34CEA"/>
    <w:rsid w:val="00C34DDB"/>
    <w:rsid w:val="00C3537C"/>
    <w:rsid w:val="00C35503"/>
    <w:rsid w:val="00C359BA"/>
    <w:rsid w:val="00C35B02"/>
    <w:rsid w:val="00C360F2"/>
    <w:rsid w:val="00C36780"/>
    <w:rsid w:val="00C36BA1"/>
    <w:rsid w:val="00C37EA7"/>
    <w:rsid w:val="00C37FEF"/>
    <w:rsid w:val="00C4024E"/>
    <w:rsid w:val="00C402AF"/>
    <w:rsid w:val="00C405B0"/>
    <w:rsid w:val="00C40960"/>
    <w:rsid w:val="00C4101C"/>
    <w:rsid w:val="00C414C7"/>
    <w:rsid w:val="00C41558"/>
    <w:rsid w:val="00C41E6D"/>
    <w:rsid w:val="00C42937"/>
    <w:rsid w:val="00C42D7F"/>
    <w:rsid w:val="00C42E8D"/>
    <w:rsid w:val="00C43920"/>
    <w:rsid w:val="00C43D9D"/>
    <w:rsid w:val="00C43E9E"/>
    <w:rsid w:val="00C44289"/>
    <w:rsid w:val="00C4468E"/>
    <w:rsid w:val="00C45129"/>
    <w:rsid w:val="00C45179"/>
    <w:rsid w:val="00C4524A"/>
    <w:rsid w:val="00C45E64"/>
    <w:rsid w:val="00C460E0"/>
    <w:rsid w:val="00C46605"/>
    <w:rsid w:val="00C46BA1"/>
    <w:rsid w:val="00C46BAC"/>
    <w:rsid w:val="00C46CF1"/>
    <w:rsid w:val="00C46E64"/>
    <w:rsid w:val="00C47065"/>
    <w:rsid w:val="00C4733D"/>
    <w:rsid w:val="00C47594"/>
    <w:rsid w:val="00C47904"/>
    <w:rsid w:val="00C47F62"/>
    <w:rsid w:val="00C47FE7"/>
    <w:rsid w:val="00C50223"/>
    <w:rsid w:val="00C5027A"/>
    <w:rsid w:val="00C50B4B"/>
    <w:rsid w:val="00C50B66"/>
    <w:rsid w:val="00C50F4E"/>
    <w:rsid w:val="00C51318"/>
    <w:rsid w:val="00C516C3"/>
    <w:rsid w:val="00C51B7E"/>
    <w:rsid w:val="00C51FE7"/>
    <w:rsid w:val="00C520FE"/>
    <w:rsid w:val="00C5232B"/>
    <w:rsid w:val="00C5246B"/>
    <w:rsid w:val="00C52523"/>
    <w:rsid w:val="00C525F7"/>
    <w:rsid w:val="00C528A9"/>
    <w:rsid w:val="00C52B79"/>
    <w:rsid w:val="00C53375"/>
    <w:rsid w:val="00C537BD"/>
    <w:rsid w:val="00C54039"/>
    <w:rsid w:val="00C54C6A"/>
    <w:rsid w:val="00C54E12"/>
    <w:rsid w:val="00C55348"/>
    <w:rsid w:val="00C55351"/>
    <w:rsid w:val="00C56060"/>
    <w:rsid w:val="00C567E7"/>
    <w:rsid w:val="00C568EC"/>
    <w:rsid w:val="00C56FC3"/>
    <w:rsid w:val="00C571D5"/>
    <w:rsid w:val="00C574B1"/>
    <w:rsid w:val="00C57E91"/>
    <w:rsid w:val="00C57F6B"/>
    <w:rsid w:val="00C57FAD"/>
    <w:rsid w:val="00C57FF2"/>
    <w:rsid w:val="00C60119"/>
    <w:rsid w:val="00C60402"/>
    <w:rsid w:val="00C60705"/>
    <w:rsid w:val="00C6071E"/>
    <w:rsid w:val="00C6098E"/>
    <w:rsid w:val="00C60A09"/>
    <w:rsid w:val="00C60EEB"/>
    <w:rsid w:val="00C6119C"/>
    <w:rsid w:val="00C61350"/>
    <w:rsid w:val="00C6246A"/>
    <w:rsid w:val="00C628A8"/>
    <w:rsid w:val="00C62FF7"/>
    <w:rsid w:val="00C633EA"/>
    <w:rsid w:val="00C635C6"/>
    <w:rsid w:val="00C64CA9"/>
    <w:rsid w:val="00C64E7B"/>
    <w:rsid w:val="00C64FC6"/>
    <w:rsid w:val="00C652E5"/>
    <w:rsid w:val="00C654C3"/>
    <w:rsid w:val="00C65836"/>
    <w:rsid w:val="00C66A86"/>
    <w:rsid w:val="00C671DB"/>
    <w:rsid w:val="00C67278"/>
    <w:rsid w:val="00C67350"/>
    <w:rsid w:val="00C6792C"/>
    <w:rsid w:val="00C67A5D"/>
    <w:rsid w:val="00C67A65"/>
    <w:rsid w:val="00C67D1D"/>
    <w:rsid w:val="00C70118"/>
    <w:rsid w:val="00C70AD1"/>
    <w:rsid w:val="00C710F7"/>
    <w:rsid w:val="00C71372"/>
    <w:rsid w:val="00C713F8"/>
    <w:rsid w:val="00C713F9"/>
    <w:rsid w:val="00C71A08"/>
    <w:rsid w:val="00C71A81"/>
    <w:rsid w:val="00C71E3D"/>
    <w:rsid w:val="00C71E8D"/>
    <w:rsid w:val="00C7258F"/>
    <w:rsid w:val="00C72D19"/>
    <w:rsid w:val="00C73063"/>
    <w:rsid w:val="00C7393A"/>
    <w:rsid w:val="00C73AE1"/>
    <w:rsid w:val="00C7427A"/>
    <w:rsid w:val="00C7475D"/>
    <w:rsid w:val="00C751AF"/>
    <w:rsid w:val="00C75391"/>
    <w:rsid w:val="00C75885"/>
    <w:rsid w:val="00C760FE"/>
    <w:rsid w:val="00C761F7"/>
    <w:rsid w:val="00C76A80"/>
    <w:rsid w:val="00C76DCF"/>
    <w:rsid w:val="00C773B6"/>
    <w:rsid w:val="00C774C5"/>
    <w:rsid w:val="00C77EB2"/>
    <w:rsid w:val="00C80B4D"/>
    <w:rsid w:val="00C80DAD"/>
    <w:rsid w:val="00C81517"/>
    <w:rsid w:val="00C81B94"/>
    <w:rsid w:val="00C8276B"/>
    <w:rsid w:val="00C8277E"/>
    <w:rsid w:val="00C82A30"/>
    <w:rsid w:val="00C82BC3"/>
    <w:rsid w:val="00C82C7A"/>
    <w:rsid w:val="00C82CAA"/>
    <w:rsid w:val="00C831B7"/>
    <w:rsid w:val="00C832B3"/>
    <w:rsid w:val="00C83303"/>
    <w:rsid w:val="00C84074"/>
    <w:rsid w:val="00C84423"/>
    <w:rsid w:val="00C845E8"/>
    <w:rsid w:val="00C84D1E"/>
    <w:rsid w:val="00C85176"/>
    <w:rsid w:val="00C852AC"/>
    <w:rsid w:val="00C85433"/>
    <w:rsid w:val="00C85681"/>
    <w:rsid w:val="00C85E8A"/>
    <w:rsid w:val="00C8682B"/>
    <w:rsid w:val="00C87172"/>
    <w:rsid w:val="00C877CF"/>
    <w:rsid w:val="00C87981"/>
    <w:rsid w:val="00C87CFC"/>
    <w:rsid w:val="00C87F33"/>
    <w:rsid w:val="00C90155"/>
    <w:rsid w:val="00C9028B"/>
    <w:rsid w:val="00C905BF"/>
    <w:rsid w:val="00C90656"/>
    <w:rsid w:val="00C9077B"/>
    <w:rsid w:val="00C91408"/>
    <w:rsid w:val="00C91651"/>
    <w:rsid w:val="00C919AB"/>
    <w:rsid w:val="00C91AEA"/>
    <w:rsid w:val="00C92531"/>
    <w:rsid w:val="00C9264E"/>
    <w:rsid w:val="00C92BD7"/>
    <w:rsid w:val="00C92FB3"/>
    <w:rsid w:val="00C9302F"/>
    <w:rsid w:val="00C93746"/>
    <w:rsid w:val="00C937B0"/>
    <w:rsid w:val="00C9382D"/>
    <w:rsid w:val="00C939F4"/>
    <w:rsid w:val="00C93F48"/>
    <w:rsid w:val="00C93F53"/>
    <w:rsid w:val="00C93FF3"/>
    <w:rsid w:val="00C94831"/>
    <w:rsid w:val="00C94A1C"/>
    <w:rsid w:val="00C950FC"/>
    <w:rsid w:val="00C9510A"/>
    <w:rsid w:val="00C951C2"/>
    <w:rsid w:val="00C9524B"/>
    <w:rsid w:val="00C9549E"/>
    <w:rsid w:val="00C957DC"/>
    <w:rsid w:val="00C96775"/>
    <w:rsid w:val="00C968BC"/>
    <w:rsid w:val="00C97DE2"/>
    <w:rsid w:val="00C97F67"/>
    <w:rsid w:val="00CA0161"/>
    <w:rsid w:val="00CA06BB"/>
    <w:rsid w:val="00CA12F2"/>
    <w:rsid w:val="00CA1632"/>
    <w:rsid w:val="00CA1683"/>
    <w:rsid w:val="00CA2377"/>
    <w:rsid w:val="00CA2815"/>
    <w:rsid w:val="00CA2A31"/>
    <w:rsid w:val="00CA32B6"/>
    <w:rsid w:val="00CA32BF"/>
    <w:rsid w:val="00CA3525"/>
    <w:rsid w:val="00CA383D"/>
    <w:rsid w:val="00CA3AF2"/>
    <w:rsid w:val="00CA3CA9"/>
    <w:rsid w:val="00CA44F9"/>
    <w:rsid w:val="00CA4B09"/>
    <w:rsid w:val="00CA585F"/>
    <w:rsid w:val="00CA5BF8"/>
    <w:rsid w:val="00CA5E87"/>
    <w:rsid w:val="00CA63C3"/>
    <w:rsid w:val="00CA6677"/>
    <w:rsid w:val="00CA667E"/>
    <w:rsid w:val="00CA6840"/>
    <w:rsid w:val="00CA6CEB"/>
    <w:rsid w:val="00CA76DC"/>
    <w:rsid w:val="00CA77D2"/>
    <w:rsid w:val="00CA7AE8"/>
    <w:rsid w:val="00CA7D8F"/>
    <w:rsid w:val="00CA7F15"/>
    <w:rsid w:val="00CB005A"/>
    <w:rsid w:val="00CB0223"/>
    <w:rsid w:val="00CB0527"/>
    <w:rsid w:val="00CB1300"/>
    <w:rsid w:val="00CB17A9"/>
    <w:rsid w:val="00CB1A27"/>
    <w:rsid w:val="00CB1E0C"/>
    <w:rsid w:val="00CB2A24"/>
    <w:rsid w:val="00CB2B2C"/>
    <w:rsid w:val="00CB2F01"/>
    <w:rsid w:val="00CB3024"/>
    <w:rsid w:val="00CB369D"/>
    <w:rsid w:val="00CB3CDE"/>
    <w:rsid w:val="00CB4086"/>
    <w:rsid w:val="00CB430F"/>
    <w:rsid w:val="00CB47D2"/>
    <w:rsid w:val="00CB49B0"/>
    <w:rsid w:val="00CB4ECF"/>
    <w:rsid w:val="00CB53D5"/>
    <w:rsid w:val="00CB56F9"/>
    <w:rsid w:val="00CB5BA7"/>
    <w:rsid w:val="00CB666F"/>
    <w:rsid w:val="00CB6865"/>
    <w:rsid w:val="00CB6C6D"/>
    <w:rsid w:val="00CB6EEC"/>
    <w:rsid w:val="00CB7040"/>
    <w:rsid w:val="00CB712B"/>
    <w:rsid w:val="00CB7172"/>
    <w:rsid w:val="00CB7177"/>
    <w:rsid w:val="00CB756C"/>
    <w:rsid w:val="00CC00DD"/>
    <w:rsid w:val="00CC0462"/>
    <w:rsid w:val="00CC04E2"/>
    <w:rsid w:val="00CC07C6"/>
    <w:rsid w:val="00CC086E"/>
    <w:rsid w:val="00CC0A6F"/>
    <w:rsid w:val="00CC0B35"/>
    <w:rsid w:val="00CC0D31"/>
    <w:rsid w:val="00CC0D90"/>
    <w:rsid w:val="00CC0DC1"/>
    <w:rsid w:val="00CC147D"/>
    <w:rsid w:val="00CC14D9"/>
    <w:rsid w:val="00CC14FC"/>
    <w:rsid w:val="00CC1F9A"/>
    <w:rsid w:val="00CC1FBA"/>
    <w:rsid w:val="00CC21F4"/>
    <w:rsid w:val="00CC2C83"/>
    <w:rsid w:val="00CC3257"/>
    <w:rsid w:val="00CC3284"/>
    <w:rsid w:val="00CC3324"/>
    <w:rsid w:val="00CC3C09"/>
    <w:rsid w:val="00CC433B"/>
    <w:rsid w:val="00CC45E6"/>
    <w:rsid w:val="00CC4639"/>
    <w:rsid w:val="00CC49F3"/>
    <w:rsid w:val="00CC4F9D"/>
    <w:rsid w:val="00CC4FDA"/>
    <w:rsid w:val="00CC4FFE"/>
    <w:rsid w:val="00CC5C7D"/>
    <w:rsid w:val="00CC6872"/>
    <w:rsid w:val="00CC6E03"/>
    <w:rsid w:val="00CC7187"/>
    <w:rsid w:val="00CC72E6"/>
    <w:rsid w:val="00CC7B51"/>
    <w:rsid w:val="00CC7BCE"/>
    <w:rsid w:val="00CD0C3C"/>
    <w:rsid w:val="00CD1054"/>
    <w:rsid w:val="00CD116C"/>
    <w:rsid w:val="00CD1412"/>
    <w:rsid w:val="00CD1466"/>
    <w:rsid w:val="00CD1766"/>
    <w:rsid w:val="00CD184F"/>
    <w:rsid w:val="00CD1EB9"/>
    <w:rsid w:val="00CD26DD"/>
    <w:rsid w:val="00CD27EE"/>
    <w:rsid w:val="00CD28D1"/>
    <w:rsid w:val="00CD2AE4"/>
    <w:rsid w:val="00CD2C0B"/>
    <w:rsid w:val="00CD2C9B"/>
    <w:rsid w:val="00CD2D09"/>
    <w:rsid w:val="00CD358E"/>
    <w:rsid w:val="00CD3621"/>
    <w:rsid w:val="00CD3BFC"/>
    <w:rsid w:val="00CD3C46"/>
    <w:rsid w:val="00CD3F38"/>
    <w:rsid w:val="00CD4629"/>
    <w:rsid w:val="00CD53C6"/>
    <w:rsid w:val="00CD58C0"/>
    <w:rsid w:val="00CD5B4E"/>
    <w:rsid w:val="00CD5D48"/>
    <w:rsid w:val="00CD65F8"/>
    <w:rsid w:val="00CD69D3"/>
    <w:rsid w:val="00CD7029"/>
    <w:rsid w:val="00CD723D"/>
    <w:rsid w:val="00CD7B55"/>
    <w:rsid w:val="00CE05CA"/>
    <w:rsid w:val="00CE065C"/>
    <w:rsid w:val="00CE09AC"/>
    <w:rsid w:val="00CE0B02"/>
    <w:rsid w:val="00CE1157"/>
    <w:rsid w:val="00CE157D"/>
    <w:rsid w:val="00CE15F3"/>
    <w:rsid w:val="00CE2F2D"/>
    <w:rsid w:val="00CE32F0"/>
    <w:rsid w:val="00CE35FB"/>
    <w:rsid w:val="00CE3BF2"/>
    <w:rsid w:val="00CE3C69"/>
    <w:rsid w:val="00CE4FBE"/>
    <w:rsid w:val="00CE5219"/>
    <w:rsid w:val="00CE5AC5"/>
    <w:rsid w:val="00CE5DD0"/>
    <w:rsid w:val="00CE6692"/>
    <w:rsid w:val="00CE682B"/>
    <w:rsid w:val="00CE6A7A"/>
    <w:rsid w:val="00CE6B50"/>
    <w:rsid w:val="00CE7675"/>
    <w:rsid w:val="00CE773E"/>
    <w:rsid w:val="00CE7858"/>
    <w:rsid w:val="00CE78B6"/>
    <w:rsid w:val="00CE7954"/>
    <w:rsid w:val="00CE7CD5"/>
    <w:rsid w:val="00CE7EFB"/>
    <w:rsid w:val="00CF06F6"/>
    <w:rsid w:val="00CF07BB"/>
    <w:rsid w:val="00CF0D35"/>
    <w:rsid w:val="00CF0D72"/>
    <w:rsid w:val="00CF0EC8"/>
    <w:rsid w:val="00CF13F0"/>
    <w:rsid w:val="00CF181E"/>
    <w:rsid w:val="00CF1952"/>
    <w:rsid w:val="00CF1979"/>
    <w:rsid w:val="00CF1A6D"/>
    <w:rsid w:val="00CF1B78"/>
    <w:rsid w:val="00CF1BF7"/>
    <w:rsid w:val="00CF1DAB"/>
    <w:rsid w:val="00CF22DE"/>
    <w:rsid w:val="00CF28F0"/>
    <w:rsid w:val="00CF2A97"/>
    <w:rsid w:val="00CF2B32"/>
    <w:rsid w:val="00CF30CA"/>
    <w:rsid w:val="00CF325D"/>
    <w:rsid w:val="00CF36EA"/>
    <w:rsid w:val="00CF398B"/>
    <w:rsid w:val="00CF3E75"/>
    <w:rsid w:val="00CF5A8A"/>
    <w:rsid w:val="00CF5CDF"/>
    <w:rsid w:val="00CF5F97"/>
    <w:rsid w:val="00CF6398"/>
    <w:rsid w:val="00CF66E3"/>
    <w:rsid w:val="00CF69E4"/>
    <w:rsid w:val="00CF71E9"/>
    <w:rsid w:val="00CF784B"/>
    <w:rsid w:val="00CF7A80"/>
    <w:rsid w:val="00CF7ADB"/>
    <w:rsid w:val="00CF7BA0"/>
    <w:rsid w:val="00CF7F31"/>
    <w:rsid w:val="00D00941"/>
    <w:rsid w:val="00D00A40"/>
    <w:rsid w:val="00D01042"/>
    <w:rsid w:val="00D0146C"/>
    <w:rsid w:val="00D01801"/>
    <w:rsid w:val="00D01AC9"/>
    <w:rsid w:val="00D01EB3"/>
    <w:rsid w:val="00D020F2"/>
    <w:rsid w:val="00D02584"/>
    <w:rsid w:val="00D02C36"/>
    <w:rsid w:val="00D036FE"/>
    <w:rsid w:val="00D0408A"/>
    <w:rsid w:val="00D04A46"/>
    <w:rsid w:val="00D05296"/>
    <w:rsid w:val="00D05830"/>
    <w:rsid w:val="00D05C82"/>
    <w:rsid w:val="00D05F69"/>
    <w:rsid w:val="00D05FA1"/>
    <w:rsid w:val="00D06555"/>
    <w:rsid w:val="00D066B4"/>
    <w:rsid w:val="00D066B9"/>
    <w:rsid w:val="00D07535"/>
    <w:rsid w:val="00D07907"/>
    <w:rsid w:val="00D07A7E"/>
    <w:rsid w:val="00D1010F"/>
    <w:rsid w:val="00D10609"/>
    <w:rsid w:val="00D10A2D"/>
    <w:rsid w:val="00D10C32"/>
    <w:rsid w:val="00D1121E"/>
    <w:rsid w:val="00D11346"/>
    <w:rsid w:val="00D119BE"/>
    <w:rsid w:val="00D11C39"/>
    <w:rsid w:val="00D11FB6"/>
    <w:rsid w:val="00D1208E"/>
    <w:rsid w:val="00D12903"/>
    <w:rsid w:val="00D129BF"/>
    <w:rsid w:val="00D12A44"/>
    <w:rsid w:val="00D13A97"/>
    <w:rsid w:val="00D13BAB"/>
    <w:rsid w:val="00D13BEB"/>
    <w:rsid w:val="00D13BEE"/>
    <w:rsid w:val="00D14384"/>
    <w:rsid w:val="00D149E7"/>
    <w:rsid w:val="00D14BF3"/>
    <w:rsid w:val="00D14FC7"/>
    <w:rsid w:val="00D152BB"/>
    <w:rsid w:val="00D15466"/>
    <w:rsid w:val="00D1548D"/>
    <w:rsid w:val="00D1553F"/>
    <w:rsid w:val="00D15592"/>
    <w:rsid w:val="00D15ACF"/>
    <w:rsid w:val="00D160C0"/>
    <w:rsid w:val="00D164B9"/>
    <w:rsid w:val="00D1667A"/>
    <w:rsid w:val="00D16D5B"/>
    <w:rsid w:val="00D16F56"/>
    <w:rsid w:val="00D1716A"/>
    <w:rsid w:val="00D1727C"/>
    <w:rsid w:val="00D17796"/>
    <w:rsid w:val="00D1794B"/>
    <w:rsid w:val="00D17FC0"/>
    <w:rsid w:val="00D20968"/>
    <w:rsid w:val="00D20990"/>
    <w:rsid w:val="00D20C14"/>
    <w:rsid w:val="00D20C15"/>
    <w:rsid w:val="00D20C73"/>
    <w:rsid w:val="00D2147E"/>
    <w:rsid w:val="00D216D0"/>
    <w:rsid w:val="00D21701"/>
    <w:rsid w:val="00D21761"/>
    <w:rsid w:val="00D21D6C"/>
    <w:rsid w:val="00D21F32"/>
    <w:rsid w:val="00D224C2"/>
    <w:rsid w:val="00D22D1F"/>
    <w:rsid w:val="00D22F83"/>
    <w:rsid w:val="00D236C3"/>
    <w:rsid w:val="00D2372D"/>
    <w:rsid w:val="00D23B72"/>
    <w:rsid w:val="00D23D58"/>
    <w:rsid w:val="00D2488E"/>
    <w:rsid w:val="00D249B5"/>
    <w:rsid w:val="00D2501C"/>
    <w:rsid w:val="00D2529F"/>
    <w:rsid w:val="00D25352"/>
    <w:rsid w:val="00D25CBA"/>
    <w:rsid w:val="00D2670E"/>
    <w:rsid w:val="00D2675F"/>
    <w:rsid w:val="00D26C07"/>
    <w:rsid w:val="00D27066"/>
    <w:rsid w:val="00D277D7"/>
    <w:rsid w:val="00D30318"/>
    <w:rsid w:val="00D30485"/>
    <w:rsid w:val="00D30617"/>
    <w:rsid w:val="00D311B0"/>
    <w:rsid w:val="00D3132A"/>
    <w:rsid w:val="00D315C2"/>
    <w:rsid w:val="00D316C0"/>
    <w:rsid w:val="00D3186F"/>
    <w:rsid w:val="00D31A6C"/>
    <w:rsid w:val="00D31A7C"/>
    <w:rsid w:val="00D31E88"/>
    <w:rsid w:val="00D32082"/>
    <w:rsid w:val="00D325E0"/>
    <w:rsid w:val="00D3265C"/>
    <w:rsid w:val="00D32CB1"/>
    <w:rsid w:val="00D3401B"/>
    <w:rsid w:val="00D3453F"/>
    <w:rsid w:val="00D34772"/>
    <w:rsid w:val="00D34ADE"/>
    <w:rsid w:val="00D34AE1"/>
    <w:rsid w:val="00D34EB9"/>
    <w:rsid w:val="00D3516F"/>
    <w:rsid w:val="00D3536A"/>
    <w:rsid w:val="00D3549E"/>
    <w:rsid w:val="00D35999"/>
    <w:rsid w:val="00D35C3A"/>
    <w:rsid w:val="00D362FD"/>
    <w:rsid w:val="00D36514"/>
    <w:rsid w:val="00D365BD"/>
    <w:rsid w:val="00D365C9"/>
    <w:rsid w:val="00D365CC"/>
    <w:rsid w:val="00D36756"/>
    <w:rsid w:val="00D36AA7"/>
    <w:rsid w:val="00D3720B"/>
    <w:rsid w:val="00D37704"/>
    <w:rsid w:val="00D378C1"/>
    <w:rsid w:val="00D3791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BB0"/>
    <w:rsid w:val="00D42D2F"/>
    <w:rsid w:val="00D43485"/>
    <w:rsid w:val="00D434AC"/>
    <w:rsid w:val="00D43F77"/>
    <w:rsid w:val="00D44481"/>
    <w:rsid w:val="00D44693"/>
    <w:rsid w:val="00D44D9C"/>
    <w:rsid w:val="00D453AF"/>
    <w:rsid w:val="00D45BB7"/>
    <w:rsid w:val="00D45C99"/>
    <w:rsid w:val="00D45F98"/>
    <w:rsid w:val="00D4658D"/>
    <w:rsid w:val="00D4662B"/>
    <w:rsid w:val="00D46DA3"/>
    <w:rsid w:val="00D470A7"/>
    <w:rsid w:val="00D47BF7"/>
    <w:rsid w:val="00D505CB"/>
    <w:rsid w:val="00D5075B"/>
    <w:rsid w:val="00D50D42"/>
    <w:rsid w:val="00D50DD9"/>
    <w:rsid w:val="00D50F9D"/>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EC5"/>
    <w:rsid w:val="00D5418E"/>
    <w:rsid w:val="00D54506"/>
    <w:rsid w:val="00D549C4"/>
    <w:rsid w:val="00D54C67"/>
    <w:rsid w:val="00D553B0"/>
    <w:rsid w:val="00D5591D"/>
    <w:rsid w:val="00D55E9F"/>
    <w:rsid w:val="00D56965"/>
    <w:rsid w:val="00D56D9A"/>
    <w:rsid w:val="00D56E04"/>
    <w:rsid w:val="00D575A5"/>
    <w:rsid w:val="00D57877"/>
    <w:rsid w:val="00D57984"/>
    <w:rsid w:val="00D579A7"/>
    <w:rsid w:val="00D57CB8"/>
    <w:rsid w:val="00D57F06"/>
    <w:rsid w:val="00D603C0"/>
    <w:rsid w:val="00D60869"/>
    <w:rsid w:val="00D60A15"/>
    <w:rsid w:val="00D60D38"/>
    <w:rsid w:val="00D60DF1"/>
    <w:rsid w:val="00D60F5B"/>
    <w:rsid w:val="00D611CF"/>
    <w:rsid w:val="00D61F11"/>
    <w:rsid w:val="00D6224A"/>
    <w:rsid w:val="00D623ED"/>
    <w:rsid w:val="00D62519"/>
    <w:rsid w:val="00D62BB9"/>
    <w:rsid w:val="00D62D15"/>
    <w:rsid w:val="00D62E2E"/>
    <w:rsid w:val="00D62E4E"/>
    <w:rsid w:val="00D63084"/>
    <w:rsid w:val="00D63523"/>
    <w:rsid w:val="00D63837"/>
    <w:rsid w:val="00D63A41"/>
    <w:rsid w:val="00D63DFA"/>
    <w:rsid w:val="00D63F12"/>
    <w:rsid w:val="00D64165"/>
    <w:rsid w:val="00D643E1"/>
    <w:rsid w:val="00D64578"/>
    <w:rsid w:val="00D6469B"/>
    <w:rsid w:val="00D646DD"/>
    <w:rsid w:val="00D646E8"/>
    <w:rsid w:val="00D64C42"/>
    <w:rsid w:val="00D655FE"/>
    <w:rsid w:val="00D656F7"/>
    <w:rsid w:val="00D65AE5"/>
    <w:rsid w:val="00D65E7B"/>
    <w:rsid w:val="00D661D2"/>
    <w:rsid w:val="00D673D9"/>
    <w:rsid w:val="00D674E1"/>
    <w:rsid w:val="00D677C9"/>
    <w:rsid w:val="00D70FF9"/>
    <w:rsid w:val="00D711F6"/>
    <w:rsid w:val="00D715B3"/>
    <w:rsid w:val="00D715D4"/>
    <w:rsid w:val="00D716AE"/>
    <w:rsid w:val="00D72456"/>
    <w:rsid w:val="00D727FB"/>
    <w:rsid w:val="00D7287B"/>
    <w:rsid w:val="00D728A0"/>
    <w:rsid w:val="00D72B21"/>
    <w:rsid w:val="00D73446"/>
    <w:rsid w:val="00D73864"/>
    <w:rsid w:val="00D73D4A"/>
    <w:rsid w:val="00D744BC"/>
    <w:rsid w:val="00D74717"/>
    <w:rsid w:val="00D74E13"/>
    <w:rsid w:val="00D75135"/>
    <w:rsid w:val="00D752D7"/>
    <w:rsid w:val="00D75766"/>
    <w:rsid w:val="00D75917"/>
    <w:rsid w:val="00D76081"/>
    <w:rsid w:val="00D76526"/>
    <w:rsid w:val="00D76B7F"/>
    <w:rsid w:val="00D76BFF"/>
    <w:rsid w:val="00D77246"/>
    <w:rsid w:val="00D77A61"/>
    <w:rsid w:val="00D8028F"/>
    <w:rsid w:val="00D804D4"/>
    <w:rsid w:val="00D80865"/>
    <w:rsid w:val="00D809E4"/>
    <w:rsid w:val="00D81055"/>
    <w:rsid w:val="00D8120C"/>
    <w:rsid w:val="00D817FC"/>
    <w:rsid w:val="00D81CC5"/>
    <w:rsid w:val="00D81F6C"/>
    <w:rsid w:val="00D82851"/>
    <w:rsid w:val="00D82C78"/>
    <w:rsid w:val="00D82D03"/>
    <w:rsid w:val="00D82FAA"/>
    <w:rsid w:val="00D83091"/>
    <w:rsid w:val="00D834EB"/>
    <w:rsid w:val="00D83944"/>
    <w:rsid w:val="00D84215"/>
    <w:rsid w:val="00D84663"/>
    <w:rsid w:val="00D848DC"/>
    <w:rsid w:val="00D84AB8"/>
    <w:rsid w:val="00D8501B"/>
    <w:rsid w:val="00D85CC6"/>
    <w:rsid w:val="00D85D43"/>
    <w:rsid w:val="00D85FAA"/>
    <w:rsid w:val="00D8666A"/>
    <w:rsid w:val="00D87439"/>
    <w:rsid w:val="00D877C4"/>
    <w:rsid w:val="00D87A7C"/>
    <w:rsid w:val="00D902F8"/>
    <w:rsid w:val="00D91CF5"/>
    <w:rsid w:val="00D91F4B"/>
    <w:rsid w:val="00D9211A"/>
    <w:rsid w:val="00D9306A"/>
    <w:rsid w:val="00D93C5C"/>
    <w:rsid w:val="00D93F3B"/>
    <w:rsid w:val="00D943E8"/>
    <w:rsid w:val="00D948C5"/>
    <w:rsid w:val="00D94E23"/>
    <w:rsid w:val="00D9537B"/>
    <w:rsid w:val="00D953B3"/>
    <w:rsid w:val="00D9548A"/>
    <w:rsid w:val="00D95D56"/>
    <w:rsid w:val="00D95FFC"/>
    <w:rsid w:val="00D966F7"/>
    <w:rsid w:val="00D9692B"/>
    <w:rsid w:val="00D96BDD"/>
    <w:rsid w:val="00D96CF0"/>
    <w:rsid w:val="00D96DF9"/>
    <w:rsid w:val="00D96E19"/>
    <w:rsid w:val="00D971F7"/>
    <w:rsid w:val="00D9745B"/>
    <w:rsid w:val="00D977C5"/>
    <w:rsid w:val="00D97A1A"/>
    <w:rsid w:val="00D97E8A"/>
    <w:rsid w:val="00D97F68"/>
    <w:rsid w:val="00DA069C"/>
    <w:rsid w:val="00DA0889"/>
    <w:rsid w:val="00DA08B4"/>
    <w:rsid w:val="00DA1376"/>
    <w:rsid w:val="00DA176B"/>
    <w:rsid w:val="00DA17AC"/>
    <w:rsid w:val="00DA1EBE"/>
    <w:rsid w:val="00DA1F07"/>
    <w:rsid w:val="00DA25DD"/>
    <w:rsid w:val="00DA2E9C"/>
    <w:rsid w:val="00DA2EA4"/>
    <w:rsid w:val="00DA3195"/>
    <w:rsid w:val="00DA3771"/>
    <w:rsid w:val="00DA385E"/>
    <w:rsid w:val="00DA3FE6"/>
    <w:rsid w:val="00DA44E4"/>
    <w:rsid w:val="00DA4743"/>
    <w:rsid w:val="00DA4AF9"/>
    <w:rsid w:val="00DA4B0C"/>
    <w:rsid w:val="00DA4B14"/>
    <w:rsid w:val="00DA4B5C"/>
    <w:rsid w:val="00DA4C81"/>
    <w:rsid w:val="00DA4F42"/>
    <w:rsid w:val="00DA51BC"/>
    <w:rsid w:val="00DA5268"/>
    <w:rsid w:val="00DA5590"/>
    <w:rsid w:val="00DA5647"/>
    <w:rsid w:val="00DA5A38"/>
    <w:rsid w:val="00DA5AE8"/>
    <w:rsid w:val="00DA5C4A"/>
    <w:rsid w:val="00DA6A41"/>
    <w:rsid w:val="00DA6C82"/>
    <w:rsid w:val="00DA6FA9"/>
    <w:rsid w:val="00DA77F8"/>
    <w:rsid w:val="00DA7822"/>
    <w:rsid w:val="00DA7DF1"/>
    <w:rsid w:val="00DA7E15"/>
    <w:rsid w:val="00DB1256"/>
    <w:rsid w:val="00DB12B3"/>
    <w:rsid w:val="00DB12BA"/>
    <w:rsid w:val="00DB1EEF"/>
    <w:rsid w:val="00DB1F58"/>
    <w:rsid w:val="00DB2659"/>
    <w:rsid w:val="00DB3060"/>
    <w:rsid w:val="00DB3076"/>
    <w:rsid w:val="00DB314B"/>
    <w:rsid w:val="00DB3977"/>
    <w:rsid w:val="00DB3BD0"/>
    <w:rsid w:val="00DB3C11"/>
    <w:rsid w:val="00DB3EAC"/>
    <w:rsid w:val="00DB49A1"/>
    <w:rsid w:val="00DB4BD9"/>
    <w:rsid w:val="00DB4C0D"/>
    <w:rsid w:val="00DB5348"/>
    <w:rsid w:val="00DB534A"/>
    <w:rsid w:val="00DB5354"/>
    <w:rsid w:val="00DB655C"/>
    <w:rsid w:val="00DB6C05"/>
    <w:rsid w:val="00DB72E1"/>
    <w:rsid w:val="00DB76BA"/>
    <w:rsid w:val="00DB78D7"/>
    <w:rsid w:val="00DC037F"/>
    <w:rsid w:val="00DC0789"/>
    <w:rsid w:val="00DC0D13"/>
    <w:rsid w:val="00DC11B5"/>
    <w:rsid w:val="00DC1BDE"/>
    <w:rsid w:val="00DC281E"/>
    <w:rsid w:val="00DC3220"/>
    <w:rsid w:val="00DC337E"/>
    <w:rsid w:val="00DC350A"/>
    <w:rsid w:val="00DC35F0"/>
    <w:rsid w:val="00DC42FB"/>
    <w:rsid w:val="00DC442A"/>
    <w:rsid w:val="00DC4A24"/>
    <w:rsid w:val="00DC4B1E"/>
    <w:rsid w:val="00DC4C3C"/>
    <w:rsid w:val="00DC51AD"/>
    <w:rsid w:val="00DC52DF"/>
    <w:rsid w:val="00DC5398"/>
    <w:rsid w:val="00DC551B"/>
    <w:rsid w:val="00DC5549"/>
    <w:rsid w:val="00DC5AE8"/>
    <w:rsid w:val="00DC5B26"/>
    <w:rsid w:val="00DC5BB5"/>
    <w:rsid w:val="00DC5DA0"/>
    <w:rsid w:val="00DC60F7"/>
    <w:rsid w:val="00DC61AF"/>
    <w:rsid w:val="00DC6756"/>
    <w:rsid w:val="00DC6757"/>
    <w:rsid w:val="00DC6C70"/>
    <w:rsid w:val="00DC6C87"/>
    <w:rsid w:val="00DC760A"/>
    <w:rsid w:val="00DC7C6E"/>
    <w:rsid w:val="00DC7FC8"/>
    <w:rsid w:val="00DD01B2"/>
    <w:rsid w:val="00DD0370"/>
    <w:rsid w:val="00DD0B01"/>
    <w:rsid w:val="00DD0CAE"/>
    <w:rsid w:val="00DD0FBF"/>
    <w:rsid w:val="00DD105C"/>
    <w:rsid w:val="00DD156B"/>
    <w:rsid w:val="00DD19AC"/>
    <w:rsid w:val="00DD1A45"/>
    <w:rsid w:val="00DD1B55"/>
    <w:rsid w:val="00DD1CBB"/>
    <w:rsid w:val="00DD26B4"/>
    <w:rsid w:val="00DD2C40"/>
    <w:rsid w:val="00DD38A4"/>
    <w:rsid w:val="00DD38FE"/>
    <w:rsid w:val="00DD3EE9"/>
    <w:rsid w:val="00DD427C"/>
    <w:rsid w:val="00DD4577"/>
    <w:rsid w:val="00DD4606"/>
    <w:rsid w:val="00DD4C5C"/>
    <w:rsid w:val="00DD5294"/>
    <w:rsid w:val="00DD5680"/>
    <w:rsid w:val="00DD5832"/>
    <w:rsid w:val="00DD5945"/>
    <w:rsid w:val="00DD5DB6"/>
    <w:rsid w:val="00DD6166"/>
    <w:rsid w:val="00DD6C4A"/>
    <w:rsid w:val="00DD6CFD"/>
    <w:rsid w:val="00DD700D"/>
    <w:rsid w:val="00DD7393"/>
    <w:rsid w:val="00DD748C"/>
    <w:rsid w:val="00DD7DF8"/>
    <w:rsid w:val="00DD7F9C"/>
    <w:rsid w:val="00DE071E"/>
    <w:rsid w:val="00DE074E"/>
    <w:rsid w:val="00DE0993"/>
    <w:rsid w:val="00DE0C33"/>
    <w:rsid w:val="00DE1044"/>
    <w:rsid w:val="00DE1309"/>
    <w:rsid w:val="00DE175E"/>
    <w:rsid w:val="00DE1E8B"/>
    <w:rsid w:val="00DE1F05"/>
    <w:rsid w:val="00DE267D"/>
    <w:rsid w:val="00DE292E"/>
    <w:rsid w:val="00DE32B8"/>
    <w:rsid w:val="00DE34BB"/>
    <w:rsid w:val="00DE3728"/>
    <w:rsid w:val="00DE3EE7"/>
    <w:rsid w:val="00DE415A"/>
    <w:rsid w:val="00DE5772"/>
    <w:rsid w:val="00DE6AA7"/>
    <w:rsid w:val="00DE6B09"/>
    <w:rsid w:val="00DE6E40"/>
    <w:rsid w:val="00DE7025"/>
    <w:rsid w:val="00DE7768"/>
    <w:rsid w:val="00DE77D5"/>
    <w:rsid w:val="00DE7823"/>
    <w:rsid w:val="00DE7827"/>
    <w:rsid w:val="00DE7A0C"/>
    <w:rsid w:val="00DF052C"/>
    <w:rsid w:val="00DF0A16"/>
    <w:rsid w:val="00DF1690"/>
    <w:rsid w:val="00DF1695"/>
    <w:rsid w:val="00DF1946"/>
    <w:rsid w:val="00DF19BF"/>
    <w:rsid w:val="00DF1B17"/>
    <w:rsid w:val="00DF1DDE"/>
    <w:rsid w:val="00DF1E9C"/>
    <w:rsid w:val="00DF25B6"/>
    <w:rsid w:val="00DF2DD9"/>
    <w:rsid w:val="00DF314E"/>
    <w:rsid w:val="00DF33A5"/>
    <w:rsid w:val="00DF3955"/>
    <w:rsid w:val="00DF3CD2"/>
    <w:rsid w:val="00DF3D3D"/>
    <w:rsid w:val="00DF3F35"/>
    <w:rsid w:val="00DF409C"/>
    <w:rsid w:val="00DF41F4"/>
    <w:rsid w:val="00DF42FF"/>
    <w:rsid w:val="00DF46CF"/>
    <w:rsid w:val="00DF4F11"/>
    <w:rsid w:val="00DF50D8"/>
    <w:rsid w:val="00DF5301"/>
    <w:rsid w:val="00DF5427"/>
    <w:rsid w:val="00DF57B1"/>
    <w:rsid w:val="00DF5A53"/>
    <w:rsid w:val="00DF5CDC"/>
    <w:rsid w:val="00DF5D0D"/>
    <w:rsid w:val="00DF5E53"/>
    <w:rsid w:val="00DF6180"/>
    <w:rsid w:val="00DF6558"/>
    <w:rsid w:val="00DF6764"/>
    <w:rsid w:val="00DF69B3"/>
    <w:rsid w:val="00DF6B69"/>
    <w:rsid w:val="00DF6CD1"/>
    <w:rsid w:val="00DF6DBD"/>
    <w:rsid w:val="00DF73FD"/>
    <w:rsid w:val="00DF7522"/>
    <w:rsid w:val="00DF7A1A"/>
    <w:rsid w:val="00DF7D4F"/>
    <w:rsid w:val="00DF7F07"/>
    <w:rsid w:val="00E00E3A"/>
    <w:rsid w:val="00E01566"/>
    <w:rsid w:val="00E015A0"/>
    <w:rsid w:val="00E01663"/>
    <w:rsid w:val="00E016B2"/>
    <w:rsid w:val="00E01CBA"/>
    <w:rsid w:val="00E01EF3"/>
    <w:rsid w:val="00E0200D"/>
    <w:rsid w:val="00E0228B"/>
    <w:rsid w:val="00E027FF"/>
    <w:rsid w:val="00E02AC2"/>
    <w:rsid w:val="00E02D5C"/>
    <w:rsid w:val="00E03114"/>
    <w:rsid w:val="00E034C8"/>
    <w:rsid w:val="00E03568"/>
    <w:rsid w:val="00E03593"/>
    <w:rsid w:val="00E04613"/>
    <w:rsid w:val="00E04699"/>
    <w:rsid w:val="00E0540A"/>
    <w:rsid w:val="00E057FE"/>
    <w:rsid w:val="00E05919"/>
    <w:rsid w:val="00E05CC4"/>
    <w:rsid w:val="00E05F5A"/>
    <w:rsid w:val="00E06296"/>
    <w:rsid w:val="00E067AB"/>
    <w:rsid w:val="00E06E5E"/>
    <w:rsid w:val="00E06E6C"/>
    <w:rsid w:val="00E06F76"/>
    <w:rsid w:val="00E073DB"/>
    <w:rsid w:val="00E07647"/>
    <w:rsid w:val="00E1022D"/>
    <w:rsid w:val="00E10B54"/>
    <w:rsid w:val="00E11728"/>
    <w:rsid w:val="00E1179A"/>
    <w:rsid w:val="00E11E12"/>
    <w:rsid w:val="00E1208A"/>
    <w:rsid w:val="00E127EA"/>
    <w:rsid w:val="00E12AE6"/>
    <w:rsid w:val="00E12CC6"/>
    <w:rsid w:val="00E12D2A"/>
    <w:rsid w:val="00E13A16"/>
    <w:rsid w:val="00E13A86"/>
    <w:rsid w:val="00E13ABE"/>
    <w:rsid w:val="00E13CDD"/>
    <w:rsid w:val="00E146E8"/>
    <w:rsid w:val="00E14A89"/>
    <w:rsid w:val="00E14D0B"/>
    <w:rsid w:val="00E14DF9"/>
    <w:rsid w:val="00E1504F"/>
    <w:rsid w:val="00E15300"/>
    <w:rsid w:val="00E1555F"/>
    <w:rsid w:val="00E1560E"/>
    <w:rsid w:val="00E15CBB"/>
    <w:rsid w:val="00E15DC6"/>
    <w:rsid w:val="00E15E05"/>
    <w:rsid w:val="00E16203"/>
    <w:rsid w:val="00E16598"/>
    <w:rsid w:val="00E16855"/>
    <w:rsid w:val="00E17290"/>
    <w:rsid w:val="00E17897"/>
    <w:rsid w:val="00E17A86"/>
    <w:rsid w:val="00E17B96"/>
    <w:rsid w:val="00E17DAF"/>
    <w:rsid w:val="00E17F1F"/>
    <w:rsid w:val="00E17F67"/>
    <w:rsid w:val="00E2042A"/>
    <w:rsid w:val="00E20B81"/>
    <w:rsid w:val="00E21600"/>
    <w:rsid w:val="00E21616"/>
    <w:rsid w:val="00E21A1A"/>
    <w:rsid w:val="00E22274"/>
    <w:rsid w:val="00E22B28"/>
    <w:rsid w:val="00E22C02"/>
    <w:rsid w:val="00E22F1B"/>
    <w:rsid w:val="00E22F27"/>
    <w:rsid w:val="00E2328B"/>
    <w:rsid w:val="00E232FC"/>
    <w:rsid w:val="00E235E4"/>
    <w:rsid w:val="00E238A8"/>
    <w:rsid w:val="00E23905"/>
    <w:rsid w:val="00E23C65"/>
    <w:rsid w:val="00E23E98"/>
    <w:rsid w:val="00E23F3D"/>
    <w:rsid w:val="00E23F41"/>
    <w:rsid w:val="00E2470B"/>
    <w:rsid w:val="00E24A50"/>
    <w:rsid w:val="00E252A5"/>
    <w:rsid w:val="00E255F3"/>
    <w:rsid w:val="00E25983"/>
    <w:rsid w:val="00E26404"/>
    <w:rsid w:val="00E2653F"/>
    <w:rsid w:val="00E26712"/>
    <w:rsid w:val="00E2682E"/>
    <w:rsid w:val="00E26830"/>
    <w:rsid w:val="00E26964"/>
    <w:rsid w:val="00E26D45"/>
    <w:rsid w:val="00E26DC3"/>
    <w:rsid w:val="00E270DF"/>
    <w:rsid w:val="00E2722E"/>
    <w:rsid w:val="00E27509"/>
    <w:rsid w:val="00E27671"/>
    <w:rsid w:val="00E27B30"/>
    <w:rsid w:val="00E27F55"/>
    <w:rsid w:val="00E31038"/>
    <w:rsid w:val="00E31068"/>
    <w:rsid w:val="00E323D3"/>
    <w:rsid w:val="00E325D1"/>
    <w:rsid w:val="00E32842"/>
    <w:rsid w:val="00E32F7F"/>
    <w:rsid w:val="00E33439"/>
    <w:rsid w:val="00E3358B"/>
    <w:rsid w:val="00E336F8"/>
    <w:rsid w:val="00E33D21"/>
    <w:rsid w:val="00E33D2B"/>
    <w:rsid w:val="00E33F8F"/>
    <w:rsid w:val="00E34CE3"/>
    <w:rsid w:val="00E34DF4"/>
    <w:rsid w:val="00E35390"/>
    <w:rsid w:val="00E35DDC"/>
    <w:rsid w:val="00E35E35"/>
    <w:rsid w:val="00E362C3"/>
    <w:rsid w:val="00E36314"/>
    <w:rsid w:val="00E36516"/>
    <w:rsid w:val="00E36A4C"/>
    <w:rsid w:val="00E36A78"/>
    <w:rsid w:val="00E3785D"/>
    <w:rsid w:val="00E378C9"/>
    <w:rsid w:val="00E37A22"/>
    <w:rsid w:val="00E37C35"/>
    <w:rsid w:val="00E40366"/>
    <w:rsid w:val="00E40555"/>
    <w:rsid w:val="00E40D67"/>
    <w:rsid w:val="00E40EEF"/>
    <w:rsid w:val="00E4153D"/>
    <w:rsid w:val="00E41BF8"/>
    <w:rsid w:val="00E41F0A"/>
    <w:rsid w:val="00E421FD"/>
    <w:rsid w:val="00E42216"/>
    <w:rsid w:val="00E42267"/>
    <w:rsid w:val="00E428F2"/>
    <w:rsid w:val="00E429B2"/>
    <w:rsid w:val="00E42AB7"/>
    <w:rsid w:val="00E42C4A"/>
    <w:rsid w:val="00E4306F"/>
    <w:rsid w:val="00E432CE"/>
    <w:rsid w:val="00E43322"/>
    <w:rsid w:val="00E433B7"/>
    <w:rsid w:val="00E43D19"/>
    <w:rsid w:val="00E43DB6"/>
    <w:rsid w:val="00E43E6F"/>
    <w:rsid w:val="00E43F17"/>
    <w:rsid w:val="00E44972"/>
    <w:rsid w:val="00E44B70"/>
    <w:rsid w:val="00E452D4"/>
    <w:rsid w:val="00E45957"/>
    <w:rsid w:val="00E45A03"/>
    <w:rsid w:val="00E467D6"/>
    <w:rsid w:val="00E46D3D"/>
    <w:rsid w:val="00E46E01"/>
    <w:rsid w:val="00E47016"/>
    <w:rsid w:val="00E4705C"/>
    <w:rsid w:val="00E4707A"/>
    <w:rsid w:val="00E47125"/>
    <w:rsid w:val="00E50266"/>
    <w:rsid w:val="00E50B1F"/>
    <w:rsid w:val="00E50D49"/>
    <w:rsid w:val="00E511CE"/>
    <w:rsid w:val="00E51523"/>
    <w:rsid w:val="00E518FD"/>
    <w:rsid w:val="00E51AD7"/>
    <w:rsid w:val="00E51B90"/>
    <w:rsid w:val="00E52B86"/>
    <w:rsid w:val="00E52C82"/>
    <w:rsid w:val="00E52E67"/>
    <w:rsid w:val="00E5345D"/>
    <w:rsid w:val="00E53AA7"/>
    <w:rsid w:val="00E543FA"/>
    <w:rsid w:val="00E544F2"/>
    <w:rsid w:val="00E546F7"/>
    <w:rsid w:val="00E54961"/>
    <w:rsid w:val="00E54D8D"/>
    <w:rsid w:val="00E54E09"/>
    <w:rsid w:val="00E54F08"/>
    <w:rsid w:val="00E555C5"/>
    <w:rsid w:val="00E55742"/>
    <w:rsid w:val="00E55923"/>
    <w:rsid w:val="00E55D25"/>
    <w:rsid w:val="00E55DE4"/>
    <w:rsid w:val="00E56573"/>
    <w:rsid w:val="00E56AC1"/>
    <w:rsid w:val="00E56AFA"/>
    <w:rsid w:val="00E57204"/>
    <w:rsid w:val="00E57BDE"/>
    <w:rsid w:val="00E57CBA"/>
    <w:rsid w:val="00E6033A"/>
    <w:rsid w:val="00E606E5"/>
    <w:rsid w:val="00E6081B"/>
    <w:rsid w:val="00E60A71"/>
    <w:rsid w:val="00E60B4F"/>
    <w:rsid w:val="00E60F91"/>
    <w:rsid w:val="00E610C3"/>
    <w:rsid w:val="00E61209"/>
    <w:rsid w:val="00E61471"/>
    <w:rsid w:val="00E61509"/>
    <w:rsid w:val="00E617DA"/>
    <w:rsid w:val="00E618AC"/>
    <w:rsid w:val="00E618B7"/>
    <w:rsid w:val="00E61A0B"/>
    <w:rsid w:val="00E61AFF"/>
    <w:rsid w:val="00E61B83"/>
    <w:rsid w:val="00E61BE9"/>
    <w:rsid w:val="00E62040"/>
    <w:rsid w:val="00E6263A"/>
    <w:rsid w:val="00E62892"/>
    <w:rsid w:val="00E62C1A"/>
    <w:rsid w:val="00E630B0"/>
    <w:rsid w:val="00E637FB"/>
    <w:rsid w:val="00E63ACB"/>
    <w:rsid w:val="00E63D18"/>
    <w:rsid w:val="00E63D3C"/>
    <w:rsid w:val="00E64029"/>
    <w:rsid w:val="00E640FE"/>
    <w:rsid w:val="00E644BF"/>
    <w:rsid w:val="00E64627"/>
    <w:rsid w:val="00E65054"/>
    <w:rsid w:val="00E654A0"/>
    <w:rsid w:val="00E65539"/>
    <w:rsid w:val="00E657D3"/>
    <w:rsid w:val="00E6613D"/>
    <w:rsid w:val="00E667C1"/>
    <w:rsid w:val="00E66A3A"/>
    <w:rsid w:val="00E6702C"/>
    <w:rsid w:val="00E6795D"/>
    <w:rsid w:val="00E67D4D"/>
    <w:rsid w:val="00E67D7C"/>
    <w:rsid w:val="00E70391"/>
    <w:rsid w:val="00E706CB"/>
    <w:rsid w:val="00E70A1B"/>
    <w:rsid w:val="00E70B2D"/>
    <w:rsid w:val="00E70BA9"/>
    <w:rsid w:val="00E70CB7"/>
    <w:rsid w:val="00E712EC"/>
    <w:rsid w:val="00E715EA"/>
    <w:rsid w:val="00E721C6"/>
    <w:rsid w:val="00E7254E"/>
    <w:rsid w:val="00E72805"/>
    <w:rsid w:val="00E72D20"/>
    <w:rsid w:val="00E72D8D"/>
    <w:rsid w:val="00E7314D"/>
    <w:rsid w:val="00E73583"/>
    <w:rsid w:val="00E73621"/>
    <w:rsid w:val="00E74067"/>
    <w:rsid w:val="00E742EF"/>
    <w:rsid w:val="00E7482F"/>
    <w:rsid w:val="00E74E9D"/>
    <w:rsid w:val="00E75B0E"/>
    <w:rsid w:val="00E76009"/>
    <w:rsid w:val="00E763C9"/>
    <w:rsid w:val="00E766EC"/>
    <w:rsid w:val="00E76ECB"/>
    <w:rsid w:val="00E77C47"/>
    <w:rsid w:val="00E804F4"/>
    <w:rsid w:val="00E80B13"/>
    <w:rsid w:val="00E80C6C"/>
    <w:rsid w:val="00E81077"/>
    <w:rsid w:val="00E81B97"/>
    <w:rsid w:val="00E81BDC"/>
    <w:rsid w:val="00E82BF8"/>
    <w:rsid w:val="00E83163"/>
    <w:rsid w:val="00E835CD"/>
    <w:rsid w:val="00E83EBF"/>
    <w:rsid w:val="00E84329"/>
    <w:rsid w:val="00E84450"/>
    <w:rsid w:val="00E8462E"/>
    <w:rsid w:val="00E84AF5"/>
    <w:rsid w:val="00E84CAD"/>
    <w:rsid w:val="00E85427"/>
    <w:rsid w:val="00E857E4"/>
    <w:rsid w:val="00E85EE2"/>
    <w:rsid w:val="00E8665D"/>
    <w:rsid w:val="00E86979"/>
    <w:rsid w:val="00E87108"/>
    <w:rsid w:val="00E873EB"/>
    <w:rsid w:val="00E8749A"/>
    <w:rsid w:val="00E874DA"/>
    <w:rsid w:val="00E877AC"/>
    <w:rsid w:val="00E879C2"/>
    <w:rsid w:val="00E917C4"/>
    <w:rsid w:val="00E9185E"/>
    <w:rsid w:val="00E9200B"/>
    <w:rsid w:val="00E92093"/>
    <w:rsid w:val="00E92AB5"/>
    <w:rsid w:val="00E92E2A"/>
    <w:rsid w:val="00E9303B"/>
    <w:rsid w:val="00E93552"/>
    <w:rsid w:val="00E94138"/>
    <w:rsid w:val="00E943D0"/>
    <w:rsid w:val="00E94E95"/>
    <w:rsid w:val="00E94F3E"/>
    <w:rsid w:val="00E94F80"/>
    <w:rsid w:val="00E95394"/>
    <w:rsid w:val="00E953DD"/>
    <w:rsid w:val="00E95634"/>
    <w:rsid w:val="00E95A1F"/>
    <w:rsid w:val="00E95A20"/>
    <w:rsid w:val="00E95BC3"/>
    <w:rsid w:val="00E9653D"/>
    <w:rsid w:val="00E967FD"/>
    <w:rsid w:val="00E96EA1"/>
    <w:rsid w:val="00E96ED5"/>
    <w:rsid w:val="00E96F62"/>
    <w:rsid w:val="00E974A8"/>
    <w:rsid w:val="00E97D46"/>
    <w:rsid w:val="00EA001B"/>
    <w:rsid w:val="00EA038E"/>
    <w:rsid w:val="00EA0B3D"/>
    <w:rsid w:val="00EA0C52"/>
    <w:rsid w:val="00EA1053"/>
    <w:rsid w:val="00EA16ED"/>
    <w:rsid w:val="00EA235F"/>
    <w:rsid w:val="00EA2527"/>
    <w:rsid w:val="00EA2B95"/>
    <w:rsid w:val="00EA363B"/>
    <w:rsid w:val="00EA3A3B"/>
    <w:rsid w:val="00EA3E0F"/>
    <w:rsid w:val="00EA442F"/>
    <w:rsid w:val="00EA4496"/>
    <w:rsid w:val="00EA4589"/>
    <w:rsid w:val="00EA5376"/>
    <w:rsid w:val="00EA5486"/>
    <w:rsid w:val="00EA5FB0"/>
    <w:rsid w:val="00EA60B0"/>
    <w:rsid w:val="00EA6112"/>
    <w:rsid w:val="00EA6895"/>
    <w:rsid w:val="00EA69F8"/>
    <w:rsid w:val="00EA73ED"/>
    <w:rsid w:val="00EA7DB1"/>
    <w:rsid w:val="00EB000A"/>
    <w:rsid w:val="00EB00C2"/>
    <w:rsid w:val="00EB0A7A"/>
    <w:rsid w:val="00EB0CFC"/>
    <w:rsid w:val="00EB114D"/>
    <w:rsid w:val="00EB18F2"/>
    <w:rsid w:val="00EB1AC8"/>
    <w:rsid w:val="00EB25DE"/>
    <w:rsid w:val="00EB2AFF"/>
    <w:rsid w:val="00EB2B18"/>
    <w:rsid w:val="00EB312B"/>
    <w:rsid w:val="00EB36A6"/>
    <w:rsid w:val="00EB37B8"/>
    <w:rsid w:val="00EB3C84"/>
    <w:rsid w:val="00EB3F53"/>
    <w:rsid w:val="00EB4266"/>
    <w:rsid w:val="00EB456B"/>
    <w:rsid w:val="00EB4A3E"/>
    <w:rsid w:val="00EB4AB6"/>
    <w:rsid w:val="00EB4BC2"/>
    <w:rsid w:val="00EB58A9"/>
    <w:rsid w:val="00EB58DA"/>
    <w:rsid w:val="00EB5FC1"/>
    <w:rsid w:val="00EB624B"/>
    <w:rsid w:val="00EB65AC"/>
    <w:rsid w:val="00EB6DF3"/>
    <w:rsid w:val="00EB71DB"/>
    <w:rsid w:val="00EB73C9"/>
    <w:rsid w:val="00EB7532"/>
    <w:rsid w:val="00EB75D9"/>
    <w:rsid w:val="00EB769E"/>
    <w:rsid w:val="00EB79F5"/>
    <w:rsid w:val="00EB7A15"/>
    <w:rsid w:val="00EB7B9E"/>
    <w:rsid w:val="00EB7D21"/>
    <w:rsid w:val="00EC05D8"/>
    <w:rsid w:val="00EC0818"/>
    <w:rsid w:val="00EC0ACB"/>
    <w:rsid w:val="00EC0EC6"/>
    <w:rsid w:val="00EC12EA"/>
    <w:rsid w:val="00EC1731"/>
    <w:rsid w:val="00EC1B2B"/>
    <w:rsid w:val="00EC1E7A"/>
    <w:rsid w:val="00EC2D64"/>
    <w:rsid w:val="00EC30F1"/>
    <w:rsid w:val="00EC31B8"/>
    <w:rsid w:val="00EC32AE"/>
    <w:rsid w:val="00EC41A5"/>
    <w:rsid w:val="00EC4C77"/>
    <w:rsid w:val="00EC4DD9"/>
    <w:rsid w:val="00EC56F6"/>
    <w:rsid w:val="00EC59E6"/>
    <w:rsid w:val="00EC5C50"/>
    <w:rsid w:val="00EC5DE9"/>
    <w:rsid w:val="00EC6667"/>
    <w:rsid w:val="00EC68BA"/>
    <w:rsid w:val="00EC6C5B"/>
    <w:rsid w:val="00EC7AFC"/>
    <w:rsid w:val="00ED038B"/>
    <w:rsid w:val="00ED0790"/>
    <w:rsid w:val="00ED0938"/>
    <w:rsid w:val="00ED0D4B"/>
    <w:rsid w:val="00ED0EE8"/>
    <w:rsid w:val="00ED1483"/>
    <w:rsid w:val="00ED167C"/>
    <w:rsid w:val="00ED2483"/>
    <w:rsid w:val="00ED24D6"/>
    <w:rsid w:val="00ED2EB5"/>
    <w:rsid w:val="00ED3036"/>
    <w:rsid w:val="00ED3260"/>
    <w:rsid w:val="00ED32EF"/>
    <w:rsid w:val="00ED3C67"/>
    <w:rsid w:val="00ED4173"/>
    <w:rsid w:val="00ED47C6"/>
    <w:rsid w:val="00ED4968"/>
    <w:rsid w:val="00ED52F1"/>
    <w:rsid w:val="00ED582E"/>
    <w:rsid w:val="00ED5F2D"/>
    <w:rsid w:val="00ED6638"/>
    <w:rsid w:val="00ED68CB"/>
    <w:rsid w:val="00ED68D2"/>
    <w:rsid w:val="00ED69CC"/>
    <w:rsid w:val="00ED6ADB"/>
    <w:rsid w:val="00ED70E5"/>
    <w:rsid w:val="00ED7800"/>
    <w:rsid w:val="00ED799F"/>
    <w:rsid w:val="00ED7B4B"/>
    <w:rsid w:val="00ED7B62"/>
    <w:rsid w:val="00ED7B89"/>
    <w:rsid w:val="00EE0045"/>
    <w:rsid w:val="00EE0174"/>
    <w:rsid w:val="00EE0D26"/>
    <w:rsid w:val="00EE0E5C"/>
    <w:rsid w:val="00EE0FE5"/>
    <w:rsid w:val="00EE16FA"/>
    <w:rsid w:val="00EE1E48"/>
    <w:rsid w:val="00EE203D"/>
    <w:rsid w:val="00EE23A9"/>
    <w:rsid w:val="00EE249F"/>
    <w:rsid w:val="00EE2A2F"/>
    <w:rsid w:val="00EE2C86"/>
    <w:rsid w:val="00EE2FBF"/>
    <w:rsid w:val="00EE34F7"/>
    <w:rsid w:val="00EE4286"/>
    <w:rsid w:val="00EE4659"/>
    <w:rsid w:val="00EE4E57"/>
    <w:rsid w:val="00EE5243"/>
    <w:rsid w:val="00EE5327"/>
    <w:rsid w:val="00EE5392"/>
    <w:rsid w:val="00EE5780"/>
    <w:rsid w:val="00EE5EF9"/>
    <w:rsid w:val="00EE6126"/>
    <w:rsid w:val="00EE63ED"/>
    <w:rsid w:val="00EE6AAB"/>
    <w:rsid w:val="00EE6E1E"/>
    <w:rsid w:val="00EE6E87"/>
    <w:rsid w:val="00EE705F"/>
    <w:rsid w:val="00EE73A3"/>
    <w:rsid w:val="00EE759E"/>
    <w:rsid w:val="00EE7758"/>
    <w:rsid w:val="00EE7784"/>
    <w:rsid w:val="00EE78D1"/>
    <w:rsid w:val="00EE7AA2"/>
    <w:rsid w:val="00EE7BFA"/>
    <w:rsid w:val="00EE7C82"/>
    <w:rsid w:val="00EE7EB8"/>
    <w:rsid w:val="00EE7F25"/>
    <w:rsid w:val="00EF0018"/>
    <w:rsid w:val="00EF0922"/>
    <w:rsid w:val="00EF0BA9"/>
    <w:rsid w:val="00EF1276"/>
    <w:rsid w:val="00EF16E2"/>
    <w:rsid w:val="00EF1985"/>
    <w:rsid w:val="00EF2C1E"/>
    <w:rsid w:val="00EF2F93"/>
    <w:rsid w:val="00EF364E"/>
    <w:rsid w:val="00EF42D0"/>
    <w:rsid w:val="00EF4347"/>
    <w:rsid w:val="00EF445D"/>
    <w:rsid w:val="00EF49C4"/>
    <w:rsid w:val="00EF4A3B"/>
    <w:rsid w:val="00EF512F"/>
    <w:rsid w:val="00EF5CFE"/>
    <w:rsid w:val="00EF5E54"/>
    <w:rsid w:val="00EF6243"/>
    <w:rsid w:val="00EF63A4"/>
    <w:rsid w:val="00EF6473"/>
    <w:rsid w:val="00EF65EF"/>
    <w:rsid w:val="00EF6675"/>
    <w:rsid w:val="00EF6A2D"/>
    <w:rsid w:val="00EF7361"/>
    <w:rsid w:val="00EF7C47"/>
    <w:rsid w:val="00EF7C61"/>
    <w:rsid w:val="00F00078"/>
    <w:rsid w:val="00F00215"/>
    <w:rsid w:val="00F0045A"/>
    <w:rsid w:val="00F010EF"/>
    <w:rsid w:val="00F01572"/>
    <w:rsid w:val="00F022A8"/>
    <w:rsid w:val="00F02417"/>
    <w:rsid w:val="00F0249D"/>
    <w:rsid w:val="00F02799"/>
    <w:rsid w:val="00F02A7D"/>
    <w:rsid w:val="00F02AD4"/>
    <w:rsid w:val="00F02BE1"/>
    <w:rsid w:val="00F044E9"/>
    <w:rsid w:val="00F04922"/>
    <w:rsid w:val="00F04B83"/>
    <w:rsid w:val="00F04B9F"/>
    <w:rsid w:val="00F04BCA"/>
    <w:rsid w:val="00F04BFB"/>
    <w:rsid w:val="00F04E83"/>
    <w:rsid w:val="00F06623"/>
    <w:rsid w:val="00F06E5A"/>
    <w:rsid w:val="00F077ED"/>
    <w:rsid w:val="00F07AD9"/>
    <w:rsid w:val="00F07D1B"/>
    <w:rsid w:val="00F100C3"/>
    <w:rsid w:val="00F108AD"/>
    <w:rsid w:val="00F10AE9"/>
    <w:rsid w:val="00F10CB4"/>
    <w:rsid w:val="00F10F91"/>
    <w:rsid w:val="00F117F3"/>
    <w:rsid w:val="00F11B55"/>
    <w:rsid w:val="00F11D14"/>
    <w:rsid w:val="00F11F86"/>
    <w:rsid w:val="00F11FAA"/>
    <w:rsid w:val="00F11FE3"/>
    <w:rsid w:val="00F12968"/>
    <w:rsid w:val="00F12AE1"/>
    <w:rsid w:val="00F12EA0"/>
    <w:rsid w:val="00F12EB7"/>
    <w:rsid w:val="00F13373"/>
    <w:rsid w:val="00F1383E"/>
    <w:rsid w:val="00F13AA2"/>
    <w:rsid w:val="00F13B0D"/>
    <w:rsid w:val="00F13C98"/>
    <w:rsid w:val="00F140E7"/>
    <w:rsid w:val="00F1492D"/>
    <w:rsid w:val="00F14EE3"/>
    <w:rsid w:val="00F14F47"/>
    <w:rsid w:val="00F156AD"/>
    <w:rsid w:val="00F16055"/>
    <w:rsid w:val="00F16493"/>
    <w:rsid w:val="00F16691"/>
    <w:rsid w:val="00F17658"/>
    <w:rsid w:val="00F17A32"/>
    <w:rsid w:val="00F2016C"/>
    <w:rsid w:val="00F2019E"/>
    <w:rsid w:val="00F2052C"/>
    <w:rsid w:val="00F20CE8"/>
    <w:rsid w:val="00F21117"/>
    <w:rsid w:val="00F2122C"/>
    <w:rsid w:val="00F223E1"/>
    <w:rsid w:val="00F227C3"/>
    <w:rsid w:val="00F229E8"/>
    <w:rsid w:val="00F22CA6"/>
    <w:rsid w:val="00F23360"/>
    <w:rsid w:val="00F23740"/>
    <w:rsid w:val="00F23754"/>
    <w:rsid w:val="00F23AC6"/>
    <w:rsid w:val="00F23F82"/>
    <w:rsid w:val="00F2401D"/>
    <w:rsid w:val="00F2443E"/>
    <w:rsid w:val="00F24C11"/>
    <w:rsid w:val="00F24EEA"/>
    <w:rsid w:val="00F25716"/>
    <w:rsid w:val="00F25913"/>
    <w:rsid w:val="00F2637A"/>
    <w:rsid w:val="00F26619"/>
    <w:rsid w:val="00F268B8"/>
    <w:rsid w:val="00F26997"/>
    <w:rsid w:val="00F26BA7"/>
    <w:rsid w:val="00F26D05"/>
    <w:rsid w:val="00F26D11"/>
    <w:rsid w:val="00F26DEE"/>
    <w:rsid w:val="00F2738B"/>
    <w:rsid w:val="00F276C8"/>
    <w:rsid w:val="00F27703"/>
    <w:rsid w:val="00F27F97"/>
    <w:rsid w:val="00F304D1"/>
    <w:rsid w:val="00F305F3"/>
    <w:rsid w:val="00F30996"/>
    <w:rsid w:val="00F30C14"/>
    <w:rsid w:val="00F313C8"/>
    <w:rsid w:val="00F31A10"/>
    <w:rsid w:val="00F31A3A"/>
    <w:rsid w:val="00F32251"/>
    <w:rsid w:val="00F3261C"/>
    <w:rsid w:val="00F32E70"/>
    <w:rsid w:val="00F33809"/>
    <w:rsid w:val="00F3383B"/>
    <w:rsid w:val="00F33BC7"/>
    <w:rsid w:val="00F3418F"/>
    <w:rsid w:val="00F341FE"/>
    <w:rsid w:val="00F348CE"/>
    <w:rsid w:val="00F35192"/>
    <w:rsid w:val="00F3541B"/>
    <w:rsid w:val="00F354AB"/>
    <w:rsid w:val="00F3575D"/>
    <w:rsid w:val="00F359D6"/>
    <w:rsid w:val="00F364FB"/>
    <w:rsid w:val="00F36544"/>
    <w:rsid w:val="00F3689F"/>
    <w:rsid w:val="00F36969"/>
    <w:rsid w:val="00F36D19"/>
    <w:rsid w:val="00F36E78"/>
    <w:rsid w:val="00F374A1"/>
    <w:rsid w:val="00F37816"/>
    <w:rsid w:val="00F37AF4"/>
    <w:rsid w:val="00F40022"/>
    <w:rsid w:val="00F40456"/>
    <w:rsid w:val="00F4060F"/>
    <w:rsid w:val="00F40A57"/>
    <w:rsid w:val="00F40DE8"/>
    <w:rsid w:val="00F40E8E"/>
    <w:rsid w:val="00F40EBD"/>
    <w:rsid w:val="00F410A8"/>
    <w:rsid w:val="00F413E6"/>
    <w:rsid w:val="00F41582"/>
    <w:rsid w:val="00F417EE"/>
    <w:rsid w:val="00F4192B"/>
    <w:rsid w:val="00F41AB5"/>
    <w:rsid w:val="00F41CE3"/>
    <w:rsid w:val="00F42811"/>
    <w:rsid w:val="00F428BD"/>
    <w:rsid w:val="00F43375"/>
    <w:rsid w:val="00F434F2"/>
    <w:rsid w:val="00F4424B"/>
    <w:rsid w:val="00F4435F"/>
    <w:rsid w:val="00F44588"/>
    <w:rsid w:val="00F44865"/>
    <w:rsid w:val="00F449D0"/>
    <w:rsid w:val="00F44CC0"/>
    <w:rsid w:val="00F44E43"/>
    <w:rsid w:val="00F44E7F"/>
    <w:rsid w:val="00F44E92"/>
    <w:rsid w:val="00F459BC"/>
    <w:rsid w:val="00F45BA5"/>
    <w:rsid w:val="00F45BE9"/>
    <w:rsid w:val="00F45C22"/>
    <w:rsid w:val="00F45E5E"/>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953"/>
    <w:rsid w:val="00F51C20"/>
    <w:rsid w:val="00F51E7B"/>
    <w:rsid w:val="00F52063"/>
    <w:rsid w:val="00F53150"/>
    <w:rsid w:val="00F531CC"/>
    <w:rsid w:val="00F53405"/>
    <w:rsid w:val="00F53814"/>
    <w:rsid w:val="00F539CB"/>
    <w:rsid w:val="00F53B02"/>
    <w:rsid w:val="00F53C0C"/>
    <w:rsid w:val="00F541D7"/>
    <w:rsid w:val="00F54234"/>
    <w:rsid w:val="00F5464A"/>
    <w:rsid w:val="00F54F62"/>
    <w:rsid w:val="00F5553E"/>
    <w:rsid w:val="00F5590A"/>
    <w:rsid w:val="00F55B64"/>
    <w:rsid w:val="00F56456"/>
    <w:rsid w:val="00F57544"/>
    <w:rsid w:val="00F57691"/>
    <w:rsid w:val="00F57CBA"/>
    <w:rsid w:val="00F57F87"/>
    <w:rsid w:val="00F60111"/>
    <w:rsid w:val="00F607B0"/>
    <w:rsid w:val="00F61995"/>
    <w:rsid w:val="00F61A7B"/>
    <w:rsid w:val="00F61D2F"/>
    <w:rsid w:val="00F61DF8"/>
    <w:rsid w:val="00F6205A"/>
    <w:rsid w:val="00F6235C"/>
    <w:rsid w:val="00F6239F"/>
    <w:rsid w:val="00F62683"/>
    <w:rsid w:val="00F62817"/>
    <w:rsid w:val="00F62F81"/>
    <w:rsid w:val="00F6323C"/>
    <w:rsid w:val="00F6363A"/>
    <w:rsid w:val="00F63C24"/>
    <w:rsid w:val="00F63D77"/>
    <w:rsid w:val="00F63F19"/>
    <w:rsid w:val="00F642D4"/>
    <w:rsid w:val="00F646CD"/>
    <w:rsid w:val="00F649FA"/>
    <w:rsid w:val="00F64DBC"/>
    <w:rsid w:val="00F65282"/>
    <w:rsid w:val="00F65344"/>
    <w:rsid w:val="00F65A09"/>
    <w:rsid w:val="00F65A13"/>
    <w:rsid w:val="00F65B5E"/>
    <w:rsid w:val="00F65C52"/>
    <w:rsid w:val="00F65D00"/>
    <w:rsid w:val="00F6670E"/>
    <w:rsid w:val="00F6694D"/>
    <w:rsid w:val="00F66CA9"/>
    <w:rsid w:val="00F670ED"/>
    <w:rsid w:val="00F67139"/>
    <w:rsid w:val="00F672A0"/>
    <w:rsid w:val="00F677A4"/>
    <w:rsid w:val="00F67CB7"/>
    <w:rsid w:val="00F67D3C"/>
    <w:rsid w:val="00F67F91"/>
    <w:rsid w:val="00F708DD"/>
    <w:rsid w:val="00F70B31"/>
    <w:rsid w:val="00F70BD7"/>
    <w:rsid w:val="00F70C0C"/>
    <w:rsid w:val="00F70C11"/>
    <w:rsid w:val="00F70CE5"/>
    <w:rsid w:val="00F70E5F"/>
    <w:rsid w:val="00F70F8E"/>
    <w:rsid w:val="00F71B25"/>
    <w:rsid w:val="00F71B64"/>
    <w:rsid w:val="00F7277C"/>
    <w:rsid w:val="00F72CFE"/>
    <w:rsid w:val="00F72E30"/>
    <w:rsid w:val="00F72E47"/>
    <w:rsid w:val="00F72F51"/>
    <w:rsid w:val="00F72F8B"/>
    <w:rsid w:val="00F735BE"/>
    <w:rsid w:val="00F73B7B"/>
    <w:rsid w:val="00F73C51"/>
    <w:rsid w:val="00F73CC8"/>
    <w:rsid w:val="00F75491"/>
    <w:rsid w:val="00F755FA"/>
    <w:rsid w:val="00F75675"/>
    <w:rsid w:val="00F75C0B"/>
    <w:rsid w:val="00F75ED9"/>
    <w:rsid w:val="00F75F4C"/>
    <w:rsid w:val="00F76EEA"/>
    <w:rsid w:val="00F772F1"/>
    <w:rsid w:val="00F7755C"/>
    <w:rsid w:val="00F77603"/>
    <w:rsid w:val="00F77F75"/>
    <w:rsid w:val="00F80355"/>
    <w:rsid w:val="00F8079F"/>
    <w:rsid w:val="00F80E89"/>
    <w:rsid w:val="00F81548"/>
    <w:rsid w:val="00F81870"/>
    <w:rsid w:val="00F818EA"/>
    <w:rsid w:val="00F8255D"/>
    <w:rsid w:val="00F829CF"/>
    <w:rsid w:val="00F82A88"/>
    <w:rsid w:val="00F82B26"/>
    <w:rsid w:val="00F82DAE"/>
    <w:rsid w:val="00F83072"/>
    <w:rsid w:val="00F832EC"/>
    <w:rsid w:val="00F83AC2"/>
    <w:rsid w:val="00F83BC7"/>
    <w:rsid w:val="00F84B65"/>
    <w:rsid w:val="00F84FE3"/>
    <w:rsid w:val="00F84FE9"/>
    <w:rsid w:val="00F85727"/>
    <w:rsid w:val="00F85779"/>
    <w:rsid w:val="00F86929"/>
    <w:rsid w:val="00F86BE1"/>
    <w:rsid w:val="00F86E76"/>
    <w:rsid w:val="00F8777A"/>
    <w:rsid w:val="00F878D0"/>
    <w:rsid w:val="00F8794B"/>
    <w:rsid w:val="00F87D53"/>
    <w:rsid w:val="00F87F0B"/>
    <w:rsid w:val="00F90463"/>
    <w:rsid w:val="00F90626"/>
    <w:rsid w:val="00F90A62"/>
    <w:rsid w:val="00F90E78"/>
    <w:rsid w:val="00F9103B"/>
    <w:rsid w:val="00F910A9"/>
    <w:rsid w:val="00F9112F"/>
    <w:rsid w:val="00F912BC"/>
    <w:rsid w:val="00F913B6"/>
    <w:rsid w:val="00F91605"/>
    <w:rsid w:val="00F91C5E"/>
    <w:rsid w:val="00F91C8B"/>
    <w:rsid w:val="00F91E76"/>
    <w:rsid w:val="00F92124"/>
    <w:rsid w:val="00F926B0"/>
    <w:rsid w:val="00F927F1"/>
    <w:rsid w:val="00F92DF9"/>
    <w:rsid w:val="00F9303D"/>
    <w:rsid w:val="00F933C0"/>
    <w:rsid w:val="00F93574"/>
    <w:rsid w:val="00F9370C"/>
    <w:rsid w:val="00F93988"/>
    <w:rsid w:val="00F93D0C"/>
    <w:rsid w:val="00F942F6"/>
    <w:rsid w:val="00F948FE"/>
    <w:rsid w:val="00F949B0"/>
    <w:rsid w:val="00F958D2"/>
    <w:rsid w:val="00F9671C"/>
    <w:rsid w:val="00F969AB"/>
    <w:rsid w:val="00F96ACA"/>
    <w:rsid w:val="00F9712B"/>
    <w:rsid w:val="00F976A3"/>
    <w:rsid w:val="00F976D7"/>
    <w:rsid w:val="00F97AB1"/>
    <w:rsid w:val="00F97BA2"/>
    <w:rsid w:val="00F97BCE"/>
    <w:rsid w:val="00F97CEC"/>
    <w:rsid w:val="00FA0404"/>
    <w:rsid w:val="00FA04BE"/>
    <w:rsid w:val="00FA05EE"/>
    <w:rsid w:val="00FA08E1"/>
    <w:rsid w:val="00FA1A0D"/>
    <w:rsid w:val="00FA1C93"/>
    <w:rsid w:val="00FA1F01"/>
    <w:rsid w:val="00FA2E42"/>
    <w:rsid w:val="00FA3257"/>
    <w:rsid w:val="00FA3531"/>
    <w:rsid w:val="00FA3625"/>
    <w:rsid w:val="00FA38FB"/>
    <w:rsid w:val="00FA3C7C"/>
    <w:rsid w:val="00FA3D9F"/>
    <w:rsid w:val="00FA4FA9"/>
    <w:rsid w:val="00FA5164"/>
    <w:rsid w:val="00FA519E"/>
    <w:rsid w:val="00FA589F"/>
    <w:rsid w:val="00FA5A1D"/>
    <w:rsid w:val="00FA5B8C"/>
    <w:rsid w:val="00FA5DCD"/>
    <w:rsid w:val="00FA5ECA"/>
    <w:rsid w:val="00FA6061"/>
    <w:rsid w:val="00FA693C"/>
    <w:rsid w:val="00FA6F1E"/>
    <w:rsid w:val="00FA70E5"/>
    <w:rsid w:val="00FA790C"/>
    <w:rsid w:val="00FA7A89"/>
    <w:rsid w:val="00FA7D45"/>
    <w:rsid w:val="00FA7E7E"/>
    <w:rsid w:val="00FB010D"/>
    <w:rsid w:val="00FB047E"/>
    <w:rsid w:val="00FB0584"/>
    <w:rsid w:val="00FB063B"/>
    <w:rsid w:val="00FB0AAA"/>
    <w:rsid w:val="00FB0D90"/>
    <w:rsid w:val="00FB1020"/>
    <w:rsid w:val="00FB1042"/>
    <w:rsid w:val="00FB177C"/>
    <w:rsid w:val="00FB1A84"/>
    <w:rsid w:val="00FB1ABD"/>
    <w:rsid w:val="00FB24F9"/>
    <w:rsid w:val="00FB259D"/>
    <w:rsid w:val="00FB2784"/>
    <w:rsid w:val="00FB278B"/>
    <w:rsid w:val="00FB27BE"/>
    <w:rsid w:val="00FB27C2"/>
    <w:rsid w:val="00FB2948"/>
    <w:rsid w:val="00FB29EC"/>
    <w:rsid w:val="00FB3244"/>
    <w:rsid w:val="00FB46AB"/>
    <w:rsid w:val="00FB4749"/>
    <w:rsid w:val="00FB4974"/>
    <w:rsid w:val="00FB5372"/>
    <w:rsid w:val="00FB53E4"/>
    <w:rsid w:val="00FB55F9"/>
    <w:rsid w:val="00FB5BFE"/>
    <w:rsid w:val="00FB62FD"/>
    <w:rsid w:val="00FB63C9"/>
    <w:rsid w:val="00FB6757"/>
    <w:rsid w:val="00FB6E06"/>
    <w:rsid w:val="00FB6F5A"/>
    <w:rsid w:val="00FB7361"/>
    <w:rsid w:val="00FC024D"/>
    <w:rsid w:val="00FC0F63"/>
    <w:rsid w:val="00FC1207"/>
    <w:rsid w:val="00FC1526"/>
    <w:rsid w:val="00FC1B15"/>
    <w:rsid w:val="00FC1F68"/>
    <w:rsid w:val="00FC2175"/>
    <w:rsid w:val="00FC2205"/>
    <w:rsid w:val="00FC24F0"/>
    <w:rsid w:val="00FC3FB8"/>
    <w:rsid w:val="00FC41E1"/>
    <w:rsid w:val="00FC5037"/>
    <w:rsid w:val="00FC50B6"/>
    <w:rsid w:val="00FC51D2"/>
    <w:rsid w:val="00FC5CA5"/>
    <w:rsid w:val="00FC60BE"/>
    <w:rsid w:val="00FC62A2"/>
    <w:rsid w:val="00FC63CD"/>
    <w:rsid w:val="00FC6404"/>
    <w:rsid w:val="00FC6AD6"/>
    <w:rsid w:val="00FC6F63"/>
    <w:rsid w:val="00FC7053"/>
    <w:rsid w:val="00FC746D"/>
    <w:rsid w:val="00FC7843"/>
    <w:rsid w:val="00FC7854"/>
    <w:rsid w:val="00FC787A"/>
    <w:rsid w:val="00FC791A"/>
    <w:rsid w:val="00FC7B1A"/>
    <w:rsid w:val="00FC7C7C"/>
    <w:rsid w:val="00FC7F40"/>
    <w:rsid w:val="00FD0836"/>
    <w:rsid w:val="00FD0F23"/>
    <w:rsid w:val="00FD1A97"/>
    <w:rsid w:val="00FD1AE8"/>
    <w:rsid w:val="00FD26FA"/>
    <w:rsid w:val="00FD2B7B"/>
    <w:rsid w:val="00FD2D65"/>
    <w:rsid w:val="00FD2F30"/>
    <w:rsid w:val="00FD32B9"/>
    <w:rsid w:val="00FD3721"/>
    <w:rsid w:val="00FD3FEA"/>
    <w:rsid w:val="00FD40ED"/>
    <w:rsid w:val="00FD4171"/>
    <w:rsid w:val="00FD424A"/>
    <w:rsid w:val="00FD4C08"/>
    <w:rsid w:val="00FD4D2C"/>
    <w:rsid w:val="00FD52B3"/>
    <w:rsid w:val="00FD537B"/>
    <w:rsid w:val="00FD5663"/>
    <w:rsid w:val="00FD56F2"/>
    <w:rsid w:val="00FD5791"/>
    <w:rsid w:val="00FD5867"/>
    <w:rsid w:val="00FD5ABC"/>
    <w:rsid w:val="00FD5DB0"/>
    <w:rsid w:val="00FD6A19"/>
    <w:rsid w:val="00FD6A3F"/>
    <w:rsid w:val="00FD6A8D"/>
    <w:rsid w:val="00FD70F0"/>
    <w:rsid w:val="00FD7244"/>
    <w:rsid w:val="00FD76AF"/>
    <w:rsid w:val="00FD76F2"/>
    <w:rsid w:val="00FD76F3"/>
    <w:rsid w:val="00FD7A32"/>
    <w:rsid w:val="00FE0629"/>
    <w:rsid w:val="00FE0C73"/>
    <w:rsid w:val="00FE110F"/>
    <w:rsid w:val="00FE28CA"/>
    <w:rsid w:val="00FE2AF3"/>
    <w:rsid w:val="00FE2E0B"/>
    <w:rsid w:val="00FE2F13"/>
    <w:rsid w:val="00FE39D4"/>
    <w:rsid w:val="00FE3D85"/>
    <w:rsid w:val="00FE42C6"/>
    <w:rsid w:val="00FE43F2"/>
    <w:rsid w:val="00FE4620"/>
    <w:rsid w:val="00FE50DF"/>
    <w:rsid w:val="00FE56F0"/>
    <w:rsid w:val="00FE5A1E"/>
    <w:rsid w:val="00FE5C8D"/>
    <w:rsid w:val="00FE5DEC"/>
    <w:rsid w:val="00FE5F68"/>
    <w:rsid w:val="00FE634F"/>
    <w:rsid w:val="00FE639D"/>
    <w:rsid w:val="00FE68B5"/>
    <w:rsid w:val="00FE6F8E"/>
    <w:rsid w:val="00FE743C"/>
    <w:rsid w:val="00FE74A5"/>
    <w:rsid w:val="00FE74B7"/>
    <w:rsid w:val="00FE7B80"/>
    <w:rsid w:val="00FE7D09"/>
    <w:rsid w:val="00FF0547"/>
    <w:rsid w:val="00FF0765"/>
    <w:rsid w:val="00FF0ADD"/>
    <w:rsid w:val="00FF0BF0"/>
    <w:rsid w:val="00FF0C86"/>
    <w:rsid w:val="00FF0F22"/>
    <w:rsid w:val="00FF1076"/>
    <w:rsid w:val="00FF14C9"/>
    <w:rsid w:val="00FF18F5"/>
    <w:rsid w:val="00FF1CE3"/>
    <w:rsid w:val="00FF1E8C"/>
    <w:rsid w:val="00FF1F82"/>
    <w:rsid w:val="00FF236F"/>
    <w:rsid w:val="00FF2812"/>
    <w:rsid w:val="00FF2824"/>
    <w:rsid w:val="00FF295D"/>
    <w:rsid w:val="00FF3730"/>
    <w:rsid w:val="00FF38AA"/>
    <w:rsid w:val="00FF3C03"/>
    <w:rsid w:val="00FF3E2A"/>
    <w:rsid w:val="00FF3F0A"/>
    <w:rsid w:val="00FF4863"/>
    <w:rsid w:val="00FF4922"/>
    <w:rsid w:val="00FF517A"/>
    <w:rsid w:val="00FF52BD"/>
    <w:rsid w:val="00FF534C"/>
    <w:rsid w:val="00FF54AB"/>
    <w:rsid w:val="00FF5F6D"/>
    <w:rsid w:val="00FF63BD"/>
    <w:rsid w:val="00FF647E"/>
    <w:rsid w:val="00FF67E0"/>
    <w:rsid w:val="00FF727D"/>
    <w:rsid w:val="00FF7432"/>
    <w:rsid w:val="0106154F"/>
    <w:rsid w:val="0169A11F"/>
    <w:rsid w:val="018BA9FE"/>
    <w:rsid w:val="0193141C"/>
    <w:rsid w:val="021D12CA"/>
    <w:rsid w:val="024CDFC9"/>
    <w:rsid w:val="02B4AE42"/>
    <w:rsid w:val="030BE567"/>
    <w:rsid w:val="030FF12B"/>
    <w:rsid w:val="03277A5F"/>
    <w:rsid w:val="0327D0C7"/>
    <w:rsid w:val="032E318C"/>
    <w:rsid w:val="03EB175A"/>
    <w:rsid w:val="041FD6BC"/>
    <w:rsid w:val="043DB6AD"/>
    <w:rsid w:val="04756116"/>
    <w:rsid w:val="0479C56A"/>
    <w:rsid w:val="048DB3AE"/>
    <w:rsid w:val="04FF1264"/>
    <w:rsid w:val="05131B82"/>
    <w:rsid w:val="05B3DF81"/>
    <w:rsid w:val="05E38BAB"/>
    <w:rsid w:val="0630A93E"/>
    <w:rsid w:val="065FE2A4"/>
    <w:rsid w:val="06CA6E7E"/>
    <w:rsid w:val="0793B854"/>
    <w:rsid w:val="080C2659"/>
    <w:rsid w:val="081AF2F2"/>
    <w:rsid w:val="0836B326"/>
    <w:rsid w:val="086B711F"/>
    <w:rsid w:val="0891D940"/>
    <w:rsid w:val="08E82B05"/>
    <w:rsid w:val="08EB8043"/>
    <w:rsid w:val="08EDA002"/>
    <w:rsid w:val="090B59A4"/>
    <w:rsid w:val="0950C151"/>
    <w:rsid w:val="096BE0D9"/>
    <w:rsid w:val="09DC1C78"/>
    <w:rsid w:val="09ECE619"/>
    <w:rsid w:val="09F79637"/>
    <w:rsid w:val="0A058DB9"/>
    <w:rsid w:val="0A576E3F"/>
    <w:rsid w:val="0A821FB0"/>
    <w:rsid w:val="0B6E53E8"/>
    <w:rsid w:val="0C176935"/>
    <w:rsid w:val="0CA78641"/>
    <w:rsid w:val="0D0A2449"/>
    <w:rsid w:val="0D38F681"/>
    <w:rsid w:val="0D66FE9B"/>
    <w:rsid w:val="0D839CE4"/>
    <w:rsid w:val="0E1ABE90"/>
    <w:rsid w:val="0E662273"/>
    <w:rsid w:val="0E7A264D"/>
    <w:rsid w:val="0E98C77E"/>
    <w:rsid w:val="0EB59BEA"/>
    <w:rsid w:val="0F48F0B0"/>
    <w:rsid w:val="0F683254"/>
    <w:rsid w:val="0F93314A"/>
    <w:rsid w:val="0FC54055"/>
    <w:rsid w:val="1005FD67"/>
    <w:rsid w:val="102C026D"/>
    <w:rsid w:val="1073D01A"/>
    <w:rsid w:val="1115D94E"/>
    <w:rsid w:val="116AE272"/>
    <w:rsid w:val="125E1B15"/>
    <w:rsid w:val="12630393"/>
    <w:rsid w:val="129BFFC2"/>
    <w:rsid w:val="132C6E02"/>
    <w:rsid w:val="13458BAF"/>
    <w:rsid w:val="13CFFE82"/>
    <w:rsid w:val="13FED3F4"/>
    <w:rsid w:val="141252FB"/>
    <w:rsid w:val="14227B1A"/>
    <w:rsid w:val="142F5AED"/>
    <w:rsid w:val="148BA3A5"/>
    <w:rsid w:val="1577AB3F"/>
    <w:rsid w:val="15AE65BD"/>
    <w:rsid w:val="15B51699"/>
    <w:rsid w:val="160B06B6"/>
    <w:rsid w:val="1668EFC3"/>
    <w:rsid w:val="16A43521"/>
    <w:rsid w:val="17AE2E23"/>
    <w:rsid w:val="17B07891"/>
    <w:rsid w:val="17DCCD7A"/>
    <w:rsid w:val="17E0D870"/>
    <w:rsid w:val="1854C476"/>
    <w:rsid w:val="190BB152"/>
    <w:rsid w:val="190DAB7A"/>
    <w:rsid w:val="193FA3A3"/>
    <w:rsid w:val="196CE0EC"/>
    <w:rsid w:val="196FCDB6"/>
    <w:rsid w:val="19A035C3"/>
    <w:rsid w:val="1A31F405"/>
    <w:rsid w:val="1A78E95F"/>
    <w:rsid w:val="1A7F53F2"/>
    <w:rsid w:val="1ABFD7A2"/>
    <w:rsid w:val="1B509D94"/>
    <w:rsid w:val="1B5AB53B"/>
    <w:rsid w:val="1BDC26E8"/>
    <w:rsid w:val="1CE4806F"/>
    <w:rsid w:val="1E687706"/>
    <w:rsid w:val="1E7D0C2A"/>
    <w:rsid w:val="1E8050D0"/>
    <w:rsid w:val="1EE841B7"/>
    <w:rsid w:val="1F0E80DD"/>
    <w:rsid w:val="1F7AF2D6"/>
    <w:rsid w:val="1FA04BFB"/>
    <w:rsid w:val="20D8F8CE"/>
    <w:rsid w:val="20F6BBC7"/>
    <w:rsid w:val="20FD9ADA"/>
    <w:rsid w:val="219B21B5"/>
    <w:rsid w:val="226A1478"/>
    <w:rsid w:val="22CC0CC0"/>
    <w:rsid w:val="2353C1F3"/>
    <w:rsid w:val="23E20877"/>
    <w:rsid w:val="2440B203"/>
    <w:rsid w:val="24845469"/>
    <w:rsid w:val="24CD6423"/>
    <w:rsid w:val="254226EC"/>
    <w:rsid w:val="255BD09A"/>
    <w:rsid w:val="25BE9718"/>
    <w:rsid w:val="263F24BB"/>
    <w:rsid w:val="2682F299"/>
    <w:rsid w:val="26906E47"/>
    <w:rsid w:val="27C87D38"/>
    <w:rsid w:val="27D67FB2"/>
    <w:rsid w:val="27F061A9"/>
    <w:rsid w:val="282A2686"/>
    <w:rsid w:val="287C8563"/>
    <w:rsid w:val="288F9907"/>
    <w:rsid w:val="28AD624E"/>
    <w:rsid w:val="28CBC7CD"/>
    <w:rsid w:val="2911EE9E"/>
    <w:rsid w:val="29176ECE"/>
    <w:rsid w:val="2918FE86"/>
    <w:rsid w:val="2934CFF6"/>
    <w:rsid w:val="295CE210"/>
    <w:rsid w:val="29CAF0FD"/>
    <w:rsid w:val="2A58710E"/>
    <w:rsid w:val="2AA58B93"/>
    <w:rsid w:val="2B98080C"/>
    <w:rsid w:val="2BB2E24C"/>
    <w:rsid w:val="2C5A96A3"/>
    <w:rsid w:val="2CF704AB"/>
    <w:rsid w:val="2DA67FE4"/>
    <w:rsid w:val="2E299C1D"/>
    <w:rsid w:val="2E60292C"/>
    <w:rsid w:val="2E8539C3"/>
    <w:rsid w:val="2EB55C6D"/>
    <w:rsid w:val="2EBA17DA"/>
    <w:rsid w:val="2F1DD527"/>
    <w:rsid w:val="2F31C6E8"/>
    <w:rsid w:val="30AD1676"/>
    <w:rsid w:val="311F0F72"/>
    <w:rsid w:val="313E8B29"/>
    <w:rsid w:val="315BFA39"/>
    <w:rsid w:val="31E0E0FF"/>
    <w:rsid w:val="32B09D78"/>
    <w:rsid w:val="32F5FE0D"/>
    <w:rsid w:val="32F63628"/>
    <w:rsid w:val="33254F2E"/>
    <w:rsid w:val="33406C08"/>
    <w:rsid w:val="33890C7B"/>
    <w:rsid w:val="3394728A"/>
    <w:rsid w:val="3488357D"/>
    <w:rsid w:val="356B174F"/>
    <w:rsid w:val="3608696D"/>
    <w:rsid w:val="382C1C09"/>
    <w:rsid w:val="382FE547"/>
    <w:rsid w:val="38B37DDE"/>
    <w:rsid w:val="392AB4C8"/>
    <w:rsid w:val="39C83E3C"/>
    <w:rsid w:val="39E3B1D1"/>
    <w:rsid w:val="3A7EB78A"/>
    <w:rsid w:val="3AB07DBE"/>
    <w:rsid w:val="3AC6DDF1"/>
    <w:rsid w:val="3B640E9D"/>
    <w:rsid w:val="3BB95710"/>
    <w:rsid w:val="3BBA947C"/>
    <w:rsid w:val="3BD87C25"/>
    <w:rsid w:val="3BF2F3AE"/>
    <w:rsid w:val="3CB81437"/>
    <w:rsid w:val="3D33CD21"/>
    <w:rsid w:val="3D675BA5"/>
    <w:rsid w:val="3DC6BEF3"/>
    <w:rsid w:val="3DF2353F"/>
    <w:rsid w:val="3EDF0C55"/>
    <w:rsid w:val="3F00AE41"/>
    <w:rsid w:val="3F1C5463"/>
    <w:rsid w:val="3FA36678"/>
    <w:rsid w:val="3FCCE009"/>
    <w:rsid w:val="4073FD71"/>
    <w:rsid w:val="40EAF220"/>
    <w:rsid w:val="40F6BA60"/>
    <w:rsid w:val="410AA17D"/>
    <w:rsid w:val="42088898"/>
    <w:rsid w:val="423ACCC8"/>
    <w:rsid w:val="424642E7"/>
    <w:rsid w:val="432CDEB8"/>
    <w:rsid w:val="4369B871"/>
    <w:rsid w:val="438267E8"/>
    <w:rsid w:val="439275D6"/>
    <w:rsid w:val="43B9FBC3"/>
    <w:rsid w:val="43C3333A"/>
    <w:rsid w:val="4411CD09"/>
    <w:rsid w:val="44496946"/>
    <w:rsid w:val="4506078D"/>
    <w:rsid w:val="4523C76E"/>
    <w:rsid w:val="45D4E038"/>
    <w:rsid w:val="4692D6D3"/>
    <w:rsid w:val="46A66F72"/>
    <w:rsid w:val="46DECCA5"/>
    <w:rsid w:val="470E3DEB"/>
    <w:rsid w:val="473DFBAE"/>
    <w:rsid w:val="47B65FAF"/>
    <w:rsid w:val="481E879B"/>
    <w:rsid w:val="48E09A08"/>
    <w:rsid w:val="4958A20D"/>
    <w:rsid w:val="4A616423"/>
    <w:rsid w:val="4A88BACB"/>
    <w:rsid w:val="4A989411"/>
    <w:rsid w:val="4AF4726E"/>
    <w:rsid w:val="4B12EC9F"/>
    <w:rsid w:val="4B7B0FEB"/>
    <w:rsid w:val="4C0CE0EB"/>
    <w:rsid w:val="4C4D8C5D"/>
    <w:rsid w:val="4C547B2B"/>
    <w:rsid w:val="4C7FD491"/>
    <w:rsid w:val="4CC59225"/>
    <w:rsid w:val="4CE4A2CC"/>
    <w:rsid w:val="4D964878"/>
    <w:rsid w:val="4DA8B14C"/>
    <w:rsid w:val="4E6A2586"/>
    <w:rsid w:val="4F9AE886"/>
    <w:rsid w:val="4FA08985"/>
    <w:rsid w:val="50175763"/>
    <w:rsid w:val="507CAE46"/>
    <w:rsid w:val="50B8CB2C"/>
    <w:rsid w:val="50D6C6C6"/>
    <w:rsid w:val="51090774"/>
    <w:rsid w:val="51C3EC30"/>
    <w:rsid w:val="52646241"/>
    <w:rsid w:val="52EB7BD4"/>
    <w:rsid w:val="5310FD4C"/>
    <w:rsid w:val="5319B48F"/>
    <w:rsid w:val="5322921B"/>
    <w:rsid w:val="53BE5EB5"/>
    <w:rsid w:val="5493CD05"/>
    <w:rsid w:val="54EF1E0C"/>
    <w:rsid w:val="54F74926"/>
    <w:rsid w:val="55454E16"/>
    <w:rsid w:val="55AF4EF9"/>
    <w:rsid w:val="55DC6FC2"/>
    <w:rsid w:val="5694D24F"/>
    <w:rsid w:val="579446BA"/>
    <w:rsid w:val="5843D53F"/>
    <w:rsid w:val="587D6886"/>
    <w:rsid w:val="5932FE33"/>
    <w:rsid w:val="59349577"/>
    <w:rsid w:val="594FC518"/>
    <w:rsid w:val="59625D29"/>
    <w:rsid w:val="59DDA4EE"/>
    <w:rsid w:val="5A28BD11"/>
    <w:rsid w:val="5AD6BC1A"/>
    <w:rsid w:val="5B13294E"/>
    <w:rsid w:val="5B8292C6"/>
    <w:rsid w:val="5BA28E6F"/>
    <w:rsid w:val="5BC68379"/>
    <w:rsid w:val="5C183E66"/>
    <w:rsid w:val="5C3594A8"/>
    <w:rsid w:val="5C39DC5A"/>
    <w:rsid w:val="5CA55F89"/>
    <w:rsid w:val="5CA96662"/>
    <w:rsid w:val="5CBE4919"/>
    <w:rsid w:val="5CFBB50F"/>
    <w:rsid w:val="5D1E6327"/>
    <w:rsid w:val="5DA9D0CC"/>
    <w:rsid w:val="5DC95EEB"/>
    <w:rsid w:val="5E066F56"/>
    <w:rsid w:val="5E2AA0F5"/>
    <w:rsid w:val="5EEB02A9"/>
    <w:rsid w:val="5F0032D2"/>
    <w:rsid w:val="5F7B291F"/>
    <w:rsid w:val="5FAA2D3D"/>
    <w:rsid w:val="5FBAD2D7"/>
    <w:rsid w:val="5FDD004B"/>
    <w:rsid w:val="601B4437"/>
    <w:rsid w:val="601BD73B"/>
    <w:rsid w:val="6039A7BC"/>
    <w:rsid w:val="60C91E33"/>
    <w:rsid w:val="6103C6AA"/>
    <w:rsid w:val="61094D27"/>
    <w:rsid w:val="6117F6CE"/>
    <w:rsid w:val="6125398D"/>
    <w:rsid w:val="6142A005"/>
    <w:rsid w:val="61B6B629"/>
    <w:rsid w:val="62AFBE34"/>
    <w:rsid w:val="6318EDB3"/>
    <w:rsid w:val="631E9D82"/>
    <w:rsid w:val="63BC43C3"/>
    <w:rsid w:val="63C0891F"/>
    <w:rsid w:val="6422542C"/>
    <w:rsid w:val="644032B4"/>
    <w:rsid w:val="646C9E0C"/>
    <w:rsid w:val="647D9E60"/>
    <w:rsid w:val="6493107B"/>
    <w:rsid w:val="64AF1D15"/>
    <w:rsid w:val="64F0D02E"/>
    <w:rsid w:val="6551F198"/>
    <w:rsid w:val="65AA05EB"/>
    <w:rsid w:val="660CD242"/>
    <w:rsid w:val="66756CDD"/>
    <w:rsid w:val="66A766B6"/>
    <w:rsid w:val="66D039E1"/>
    <w:rsid w:val="675C3457"/>
    <w:rsid w:val="67AD519C"/>
    <w:rsid w:val="67B53F22"/>
    <w:rsid w:val="68D6D85C"/>
    <w:rsid w:val="6975217F"/>
    <w:rsid w:val="697BAF25"/>
    <w:rsid w:val="69806E79"/>
    <w:rsid w:val="69A79388"/>
    <w:rsid w:val="69F953A1"/>
    <w:rsid w:val="6A2BC5AA"/>
    <w:rsid w:val="6A8982CC"/>
    <w:rsid w:val="6AF66A8D"/>
    <w:rsid w:val="6B1C3EDA"/>
    <w:rsid w:val="6B5CE01B"/>
    <w:rsid w:val="6B71F43C"/>
    <w:rsid w:val="6B7F6132"/>
    <w:rsid w:val="6B9CE5B2"/>
    <w:rsid w:val="6BA0A416"/>
    <w:rsid w:val="6BA9B781"/>
    <w:rsid w:val="6BDC141F"/>
    <w:rsid w:val="6C0F3D4F"/>
    <w:rsid w:val="6CDCBF52"/>
    <w:rsid w:val="6CEEF07A"/>
    <w:rsid w:val="6D6F06EF"/>
    <w:rsid w:val="6D7EFDBB"/>
    <w:rsid w:val="6DC7C7A1"/>
    <w:rsid w:val="6E4FD38D"/>
    <w:rsid w:val="6E55FF5B"/>
    <w:rsid w:val="6E6384D8"/>
    <w:rsid w:val="6E7C6F43"/>
    <w:rsid w:val="6E8C4F1F"/>
    <w:rsid w:val="6E8F1B36"/>
    <w:rsid w:val="6EA752A5"/>
    <w:rsid w:val="6EE14840"/>
    <w:rsid w:val="6F560322"/>
    <w:rsid w:val="6F648358"/>
    <w:rsid w:val="6FBB43FA"/>
    <w:rsid w:val="6FC05107"/>
    <w:rsid w:val="6FD8FE19"/>
    <w:rsid w:val="70CFCD9A"/>
    <w:rsid w:val="70D6B341"/>
    <w:rsid w:val="71085516"/>
    <w:rsid w:val="710907B2"/>
    <w:rsid w:val="718B805E"/>
    <w:rsid w:val="72717997"/>
    <w:rsid w:val="7287040F"/>
    <w:rsid w:val="72A28116"/>
    <w:rsid w:val="7332B25D"/>
    <w:rsid w:val="7341614D"/>
    <w:rsid w:val="73435E52"/>
    <w:rsid w:val="734697E5"/>
    <w:rsid w:val="7355957C"/>
    <w:rsid w:val="735FC042"/>
    <w:rsid w:val="73895EE0"/>
    <w:rsid w:val="740126D7"/>
    <w:rsid w:val="74B76950"/>
    <w:rsid w:val="74C540DF"/>
    <w:rsid w:val="74E42749"/>
    <w:rsid w:val="751F2F36"/>
    <w:rsid w:val="75AA2464"/>
    <w:rsid w:val="75CB4B69"/>
    <w:rsid w:val="75F2DB7D"/>
    <w:rsid w:val="7621DA5E"/>
    <w:rsid w:val="765339B1"/>
    <w:rsid w:val="77CB62EC"/>
    <w:rsid w:val="7804CF27"/>
    <w:rsid w:val="78132BAB"/>
    <w:rsid w:val="78626823"/>
    <w:rsid w:val="787B16E6"/>
    <w:rsid w:val="78DAA8C3"/>
    <w:rsid w:val="7938D92D"/>
    <w:rsid w:val="794AAD95"/>
    <w:rsid w:val="7956F7C0"/>
    <w:rsid w:val="79A0EEF5"/>
    <w:rsid w:val="7A08A4EB"/>
    <w:rsid w:val="7A3810BA"/>
    <w:rsid w:val="7A977AC2"/>
    <w:rsid w:val="7AC404A0"/>
    <w:rsid w:val="7B3C6FE9"/>
    <w:rsid w:val="7B42B50C"/>
    <w:rsid w:val="7BA5FD9E"/>
    <w:rsid w:val="7BB2B7A8"/>
    <w:rsid w:val="7BE12B8A"/>
    <w:rsid w:val="7BFE237B"/>
    <w:rsid w:val="7C07D5A5"/>
    <w:rsid w:val="7C24B289"/>
    <w:rsid w:val="7C819194"/>
    <w:rsid w:val="7CB663C6"/>
    <w:rsid w:val="7CC27B35"/>
    <w:rsid w:val="7CEA7C99"/>
    <w:rsid w:val="7DB09B0C"/>
    <w:rsid w:val="7DB0C059"/>
    <w:rsid w:val="7DF28E0D"/>
    <w:rsid w:val="7E371E88"/>
    <w:rsid w:val="7E926095"/>
    <w:rsid w:val="7F065173"/>
    <w:rsid w:val="7F2006A0"/>
    <w:rsid w:val="7F339742"/>
    <w:rsid w:val="7F449DFC"/>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68C8779F-0B00-4B86-8074-3260D062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07A"/>
    <w:rPr>
      <w:rFonts w:ascii="Open Sans" w:hAnsi="Open Sans" w:cs="Open Sans"/>
      <w:bCs/>
      <w:sz w:val="21"/>
      <w:szCs w:val="21"/>
    </w:rPr>
  </w:style>
  <w:style w:type="paragraph" w:styleId="Heading1">
    <w:name w:val="heading 1"/>
    <w:basedOn w:val="Normal"/>
    <w:next w:val="Normal"/>
    <w:link w:val="Heading1Char"/>
    <w:uiPriority w:val="9"/>
    <w:qFormat/>
    <w:rsid w:val="0025207A"/>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25207A"/>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25207A"/>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207A"/>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25207A"/>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25207A"/>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25207A"/>
    <w:rPr>
      <w:rFonts w:ascii="Open Sans" w:hAnsi="Open Sans" w:cs="Open Sans"/>
      <w:b/>
      <w:bCs/>
      <w:iCs/>
      <w:color w:val="5D7975"/>
      <w:sz w:val="28"/>
      <w:szCs w:val="21"/>
    </w:rPr>
  </w:style>
  <w:style w:type="paragraph" w:styleId="ListParagraph">
    <w:name w:val="List Paragraph"/>
    <w:basedOn w:val="Normal"/>
    <w:uiPriority w:val="34"/>
    <w:qFormat/>
    <w:rsid w:val="0025207A"/>
    <w:pPr>
      <w:ind w:left="720"/>
      <w:contextualSpacing/>
    </w:pPr>
  </w:style>
  <w:style w:type="character" w:styleId="CommentReference">
    <w:name w:val="annotation reference"/>
    <w:basedOn w:val="DefaultParagraphFont"/>
    <w:uiPriority w:val="99"/>
    <w:semiHidden/>
    <w:unhideWhenUsed/>
    <w:rsid w:val="0025207A"/>
    <w:rPr>
      <w:sz w:val="16"/>
      <w:szCs w:val="16"/>
    </w:rPr>
  </w:style>
  <w:style w:type="paragraph" w:styleId="CommentText">
    <w:name w:val="annotation text"/>
    <w:basedOn w:val="Normal"/>
    <w:link w:val="CommentTextChar"/>
    <w:uiPriority w:val="99"/>
    <w:unhideWhenUsed/>
    <w:rsid w:val="0025207A"/>
    <w:pPr>
      <w:spacing w:line="240" w:lineRule="auto"/>
    </w:pPr>
    <w:rPr>
      <w:szCs w:val="20"/>
    </w:rPr>
  </w:style>
  <w:style w:type="character" w:customStyle="1" w:styleId="CommentTextChar">
    <w:name w:val="Comment Text Char"/>
    <w:basedOn w:val="DefaultParagraphFont"/>
    <w:link w:val="CommentText"/>
    <w:uiPriority w:val="99"/>
    <w:rsid w:val="0025207A"/>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25207A"/>
    <w:rPr>
      <w:b/>
      <w:sz w:val="20"/>
    </w:rPr>
  </w:style>
  <w:style w:type="character" w:customStyle="1" w:styleId="CommentSubjectChar">
    <w:name w:val="Comment Subject Char"/>
    <w:basedOn w:val="CommentTextChar"/>
    <w:link w:val="CommentSubject"/>
    <w:uiPriority w:val="99"/>
    <w:semiHidden/>
    <w:rsid w:val="0025207A"/>
    <w:rPr>
      <w:rFonts w:ascii="Open Sans" w:hAnsi="Open Sans" w:cs="Open Sans"/>
      <w:b/>
      <w:bCs/>
      <w:sz w:val="20"/>
      <w:szCs w:val="20"/>
    </w:rPr>
  </w:style>
  <w:style w:type="character" w:styleId="Hyperlink">
    <w:name w:val="Hyperlink"/>
    <w:basedOn w:val="DefaultParagraphFont"/>
    <w:uiPriority w:val="99"/>
    <w:unhideWhenUsed/>
    <w:rsid w:val="0025207A"/>
    <w:rPr>
      <w:color w:val="0563C1" w:themeColor="hyperlink"/>
      <w:u w:val="single"/>
    </w:rPr>
  </w:style>
  <w:style w:type="character" w:styleId="UnresolvedMention">
    <w:name w:val="Unresolved Mention"/>
    <w:basedOn w:val="DefaultParagraphFont"/>
    <w:uiPriority w:val="99"/>
    <w:semiHidden/>
    <w:unhideWhenUsed/>
    <w:rsid w:val="0025207A"/>
    <w:rPr>
      <w:color w:val="605E5C"/>
      <w:shd w:val="clear" w:color="auto" w:fill="E1DFDD"/>
    </w:rPr>
  </w:style>
  <w:style w:type="paragraph" w:styleId="Header">
    <w:name w:val="header"/>
    <w:basedOn w:val="Normal"/>
    <w:link w:val="HeaderChar"/>
    <w:uiPriority w:val="99"/>
    <w:unhideWhenUsed/>
    <w:rsid w:val="002520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07A"/>
    <w:rPr>
      <w:rFonts w:ascii="Open Sans" w:hAnsi="Open Sans" w:cs="Open Sans"/>
      <w:bCs/>
      <w:sz w:val="21"/>
      <w:szCs w:val="21"/>
    </w:rPr>
  </w:style>
  <w:style w:type="paragraph" w:styleId="Footer">
    <w:name w:val="footer"/>
    <w:basedOn w:val="Normal"/>
    <w:link w:val="FooterChar"/>
    <w:uiPriority w:val="99"/>
    <w:unhideWhenUsed/>
    <w:rsid w:val="002520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07A"/>
    <w:rPr>
      <w:rFonts w:ascii="Open Sans" w:hAnsi="Open Sans" w:cs="Open Sans"/>
      <w:bCs/>
      <w:sz w:val="21"/>
      <w:szCs w:val="21"/>
    </w:rPr>
  </w:style>
  <w:style w:type="paragraph" w:styleId="Revision">
    <w:name w:val="Revision"/>
    <w:hidden/>
    <w:uiPriority w:val="99"/>
    <w:semiHidden/>
    <w:rsid w:val="0025207A"/>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25207A"/>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25207A"/>
    <w:pPr>
      <w:spacing w:line="240" w:lineRule="auto"/>
    </w:pPr>
    <w:rPr>
      <w:szCs w:val="20"/>
    </w:rPr>
  </w:style>
  <w:style w:type="character" w:customStyle="1" w:styleId="FootnoteTextChar">
    <w:name w:val="Footnote Text Char"/>
    <w:basedOn w:val="DefaultParagraphFont"/>
    <w:link w:val="FootnoteText"/>
    <w:uiPriority w:val="99"/>
    <w:rsid w:val="0025207A"/>
    <w:rPr>
      <w:rFonts w:ascii="Open Sans" w:hAnsi="Open Sans" w:cs="Open Sans"/>
      <w:bCs/>
      <w:sz w:val="21"/>
      <w:szCs w:val="20"/>
    </w:rPr>
  </w:style>
  <w:style w:type="character" w:styleId="FootnoteReference">
    <w:name w:val="footnote reference"/>
    <w:basedOn w:val="DefaultParagraphFont"/>
    <w:uiPriority w:val="99"/>
    <w:semiHidden/>
    <w:unhideWhenUsed/>
    <w:rsid w:val="0025207A"/>
    <w:rPr>
      <w:vertAlign w:val="superscript"/>
    </w:rPr>
  </w:style>
  <w:style w:type="paragraph" w:styleId="NormalWeb">
    <w:name w:val="Normal (Web)"/>
    <w:basedOn w:val="Normal"/>
    <w:uiPriority w:val="99"/>
    <w:unhideWhenUsed/>
    <w:rsid w:val="0025207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20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207A"/>
    <w:rPr>
      <w:rFonts w:ascii="Tahoma" w:hAnsi="Tahoma" w:cs="Tahoma"/>
      <w:bCs/>
      <w:sz w:val="16"/>
      <w:szCs w:val="16"/>
    </w:rPr>
  </w:style>
  <w:style w:type="paragraph" w:styleId="NoSpacing">
    <w:name w:val="No Spacing"/>
    <w:link w:val="NoSpacingChar"/>
    <w:uiPriority w:val="1"/>
    <w:qFormat/>
    <w:rsid w:val="0025207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5207A"/>
    <w:rPr>
      <w:rFonts w:eastAsiaTheme="minorEastAsia"/>
      <w:lang w:eastAsia="ja-JP"/>
    </w:rPr>
  </w:style>
  <w:style w:type="paragraph" w:styleId="Subtitle">
    <w:name w:val="Subtitle"/>
    <w:basedOn w:val="Normal"/>
    <w:next w:val="Normal"/>
    <w:link w:val="SubtitleChar"/>
    <w:uiPriority w:val="11"/>
    <w:qFormat/>
    <w:rsid w:val="0025207A"/>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25207A"/>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25207A"/>
    <w:rPr>
      <w:i/>
      <w:color w:val="75787B"/>
      <w:sz w:val="20"/>
      <w:szCs w:val="26"/>
    </w:rPr>
  </w:style>
  <w:style w:type="character" w:customStyle="1" w:styleId="BylineChar">
    <w:name w:val="Byline Char"/>
    <w:basedOn w:val="DefaultParagraphFont"/>
    <w:link w:val="Byline"/>
    <w:rsid w:val="0025207A"/>
    <w:rPr>
      <w:rFonts w:ascii="Open Sans" w:hAnsi="Open Sans" w:cs="Open Sans"/>
      <w:bCs/>
      <w:i/>
      <w:color w:val="75787B"/>
      <w:sz w:val="20"/>
      <w:szCs w:val="26"/>
    </w:rPr>
  </w:style>
  <w:style w:type="paragraph" w:styleId="Caption">
    <w:name w:val="caption"/>
    <w:basedOn w:val="Normal"/>
    <w:next w:val="Normal"/>
    <w:uiPriority w:val="35"/>
    <w:unhideWhenUsed/>
    <w:qFormat/>
    <w:rsid w:val="0025207A"/>
    <w:pPr>
      <w:spacing w:after="200" w:line="240" w:lineRule="auto"/>
    </w:pPr>
    <w:rPr>
      <w:b/>
      <w:bCs w:val="0"/>
      <w:color w:val="75787B"/>
      <w:sz w:val="18"/>
      <w:szCs w:val="18"/>
    </w:rPr>
  </w:style>
  <w:style w:type="paragraph" w:customStyle="1" w:styleId="Footnotes">
    <w:name w:val="Footnotes"/>
    <w:basedOn w:val="FootnoteText"/>
    <w:link w:val="FootnotesChar"/>
    <w:qFormat/>
    <w:rsid w:val="0025207A"/>
    <w:pPr>
      <w:spacing w:after="60"/>
    </w:pPr>
    <w:rPr>
      <w:color w:val="75787B"/>
      <w:sz w:val="18"/>
    </w:rPr>
  </w:style>
  <w:style w:type="paragraph" w:customStyle="1" w:styleId="separator">
    <w:name w:val="separator"/>
    <w:basedOn w:val="Normal"/>
    <w:link w:val="separatorChar"/>
    <w:qFormat/>
    <w:rsid w:val="0025207A"/>
    <w:pPr>
      <w:spacing w:after="120" w:line="240" w:lineRule="auto"/>
    </w:pPr>
    <w:rPr>
      <w:color w:val="B2B2B2"/>
    </w:rPr>
  </w:style>
  <w:style w:type="character" w:customStyle="1" w:styleId="FootnotesChar">
    <w:name w:val="Footnotes Char"/>
    <w:basedOn w:val="FootnoteTextChar"/>
    <w:link w:val="Footnotes"/>
    <w:rsid w:val="0025207A"/>
    <w:rPr>
      <w:rFonts w:ascii="Open Sans" w:hAnsi="Open Sans" w:cs="Open Sans"/>
      <w:bCs/>
      <w:color w:val="75787B"/>
      <w:sz w:val="18"/>
      <w:szCs w:val="20"/>
    </w:rPr>
  </w:style>
  <w:style w:type="paragraph" w:customStyle="1" w:styleId="Pullquote">
    <w:name w:val="Pull quote"/>
    <w:basedOn w:val="Normal"/>
    <w:link w:val="PullquoteChar"/>
    <w:rsid w:val="0025207A"/>
    <w:pPr>
      <w:spacing w:after="0"/>
      <w:jc w:val="center"/>
    </w:pPr>
    <w:rPr>
      <w:i/>
      <w:iCs/>
      <w:color w:val="7F7F7F" w:themeColor="text1" w:themeTint="80"/>
      <w:sz w:val="24"/>
    </w:rPr>
  </w:style>
  <w:style w:type="character" w:customStyle="1" w:styleId="separatorChar">
    <w:name w:val="separator Char"/>
    <w:basedOn w:val="DefaultParagraphFont"/>
    <w:link w:val="separator"/>
    <w:rsid w:val="0025207A"/>
    <w:rPr>
      <w:rFonts w:ascii="Open Sans" w:hAnsi="Open Sans" w:cs="Open Sans"/>
      <w:bCs/>
      <w:color w:val="B2B2B2"/>
      <w:sz w:val="21"/>
      <w:szCs w:val="21"/>
    </w:rPr>
  </w:style>
  <w:style w:type="paragraph" w:customStyle="1" w:styleId="PullQuote0">
    <w:name w:val="Pull Quote"/>
    <w:basedOn w:val="Normal"/>
    <w:link w:val="PullQuoteChar0"/>
    <w:qFormat/>
    <w:rsid w:val="0025207A"/>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25207A"/>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25207A"/>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252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5207A"/>
    <w:rPr>
      <w:i/>
      <w:iCs/>
    </w:rPr>
  </w:style>
  <w:style w:type="paragraph" w:customStyle="1" w:styleId="TDOEMonthYear">
    <w:name w:val="TDOE | Month Year"/>
    <w:basedOn w:val="Subtitle"/>
    <w:qFormat/>
    <w:rsid w:val="0025207A"/>
    <w:rPr>
      <w:rFonts w:ascii="Open Sans" w:hAnsi="Open Sans"/>
      <w:sz w:val="24"/>
      <w:szCs w:val="24"/>
    </w:rPr>
  </w:style>
  <w:style w:type="paragraph" w:customStyle="1" w:styleId="Graphic-MainLabel">
    <w:name w:val="Graphic - Main Label"/>
    <w:basedOn w:val="Normal"/>
    <w:qFormat/>
    <w:rsid w:val="0025207A"/>
    <w:pPr>
      <w:spacing w:line="240" w:lineRule="auto"/>
      <w:jc w:val="right"/>
    </w:pPr>
    <w:rPr>
      <w:b/>
      <w:color w:val="000000" w:themeColor="text1"/>
      <w:sz w:val="20"/>
    </w:rPr>
  </w:style>
  <w:style w:type="table" w:customStyle="1" w:styleId="TDOETable2">
    <w:name w:val="TDOE Table2"/>
    <w:basedOn w:val="TableNormal"/>
    <w:next w:val="TableGrid"/>
    <w:uiPriority w:val="39"/>
    <w:rsid w:val="0025207A"/>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25207A"/>
  </w:style>
  <w:style w:type="character" w:styleId="SmartLink">
    <w:name w:val="Smart Link"/>
    <w:basedOn w:val="DefaultParagraphFont"/>
    <w:uiPriority w:val="99"/>
    <w:semiHidden/>
    <w:unhideWhenUsed/>
    <w:rsid w:val="0025207A"/>
  </w:style>
  <w:style w:type="character" w:styleId="IntenseEmphasis">
    <w:name w:val="Intense Emphasis"/>
    <w:basedOn w:val="DefaultParagraphFont"/>
    <w:uiPriority w:val="21"/>
    <w:qFormat/>
    <w:rsid w:val="0025207A"/>
    <w:rPr>
      <w:i/>
      <w:iCs/>
      <w:color w:val="4472C4" w:themeColor="accent1"/>
    </w:rPr>
  </w:style>
  <w:style w:type="character" w:styleId="IntenseReference">
    <w:name w:val="Intense Reference"/>
    <w:basedOn w:val="DefaultParagraphFont"/>
    <w:uiPriority w:val="32"/>
    <w:qFormat/>
    <w:rsid w:val="0025207A"/>
    <w:rPr>
      <w:b/>
      <w:bCs/>
      <w:smallCaps/>
      <w:color w:val="4472C4" w:themeColor="accent1"/>
      <w:spacing w:val="5"/>
    </w:rPr>
  </w:style>
  <w:style w:type="paragraph" w:styleId="IntenseQuote">
    <w:name w:val="Intense Quote"/>
    <w:basedOn w:val="Normal"/>
    <w:next w:val="Normal"/>
    <w:link w:val="IntenseQuoteChar"/>
    <w:uiPriority w:val="30"/>
    <w:qFormat/>
    <w:rsid w:val="0025207A"/>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25207A"/>
    <w:rPr>
      <w:rFonts w:ascii="Open Sans" w:hAnsi="Open Sans" w:cs="Open Sans"/>
      <w:bCs/>
      <w:i/>
      <w:iCs/>
      <w:color w:val="002060"/>
      <w:sz w:val="21"/>
      <w:szCs w:val="21"/>
    </w:rPr>
  </w:style>
  <w:style w:type="character" w:styleId="SubtleReference">
    <w:name w:val="Subtle Reference"/>
    <w:basedOn w:val="DefaultParagraphFont"/>
    <w:uiPriority w:val="31"/>
    <w:qFormat/>
    <w:rsid w:val="0025207A"/>
    <w:rPr>
      <w:b/>
      <w:smallCaps/>
      <w:color w:val="5A5A5A" w:themeColor="text1" w:themeTint="A5"/>
    </w:rPr>
  </w:style>
  <w:style w:type="paragraph" w:customStyle="1" w:styleId="Heading20">
    <w:name w:val="Heading2"/>
    <w:basedOn w:val="Heading1"/>
    <w:link w:val="Heading2Char0"/>
    <w:qFormat/>
    <w:rsid w:val="0025207A"/>
    <w:rPr>
      <w:i/>
      <w:iCs/>
      <w:color w:val="0E2B5A"/>
      <w:sz w:val="32"/>
      <w:szCs w:val="32"/>
    </w:rPr>
  </w:style>
  <w:style w:type="character" w:customStyle="1" w:styleId="Heading2Char0">
    <w:name w:val="Heading2 Char"/>
    <w:basedOn w:val="Heading1Char"/>
    <w:link w:val="Heading20"/>
    <w:rsid w:val="0025207A"/>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93523">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84311254">
      <w:bodyDiv w:val="1"/>
      <w:marLeft w:val="0"/>
      <w:marRight w:val="0"/>
      <w:marTop w:val="0"/>
      <w:marBottom w:val="0"/>
      <w:divBdr>
        <w:top w:val="none" w:sz="0" w:space="0" w:color="auto"/>
        <w:left w:val="none" w:sz="0" w:space="0" w:color="auto"/>
        <w:bottom w:val="none" w:sz="0" w:space="0" w:color="auto"/>
        <w:right w:val="none" w:sz="0" w:space="0" w:color="auto"/>
      </w:divBdr>
    </w:div>
    <w:div w:id="301160064">
      <w:bodyDiv w:val="1"/>
      <w:marLeft w:val="0"/>
      <w:marRight w:val="0"/>
      <w:marTop w:val="0"/>
      <w:marBottom w:val="0"/>
      <w:divBdr>
        <w:top w:val="none" w:sz="0" w:space="0" w:color="auto"/>
        <w:left w:val="none" w:sz="0" w:space="0" w:color="auto"/>
        <w:bottom w:val="none" w:sz="0" w:space="0" w:color="auto"/>
        <w:right w:val="none" w:sz="0" w:space="0" w:color="auto"/>
      </w:divBdr>
    </w:div>
    <w:div w:id="786195750">
      <w:bodyDiv w:val="1"/>
      <w:marLeft w:val="0"/>
      <w:marRight w:val="0"/>
      <w:marTop w:val="0"/>
      <w:marBottom w:val="0"/>
      <w:divBdr>
        <w:top w:val="none" w:sz="0" w:space="0" w:color="auto"/>
        <w:left w:val="none" w:sz="0" w:space="0" w:color="auto"/>
        <w:bottom w:val="none" w:sz="0" w:space="0" w:color="auto"/>
        <w:right w:val="none" w:sz="0" w:space="0" w:color="auto"/>
      </w:divBdr>
    </w:div>
    <w:div w:id="1001004012">
      <w:bodyDiv w:val="1"/>
      <w:marLeft w:val="0"/>
      <w:marRight w:val="0"/>
      <w:marTop w:val="0"/>
      <w:marBottom w:val="0"/>
      <w:divBdr>
        <w:top w:val="none" w:sz="0" w:space="0" w:color="auto"/>
        <w:left w:val="none" w:sz="0" w:space="0" w:color="auto"/>
        <w:bottom w:val="none" w:sz="0" w:space="0" w:color="auto"/>
        <w:right w:val="none" w:sz="0" w:space="0" w:color="auto"/>
      </w:divBdr>
    </w:div>
    <w:div w:id="153650249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31015579">
      <w:bodyDiv w:val="1"/>
      <w:marLeft w:val="0"/>
      <w:marRight w:val="0"/>
      <w:marTop w:val="0"/>
      <w:marBottom w:val="0"/>
      <w:divBdr>
        <w:top w:val="none" w:sz="0" w:space="0" w:color="auto"/>
        <w:left w:val="none" w:sz="0" w:space="0" w:color="auto"/>
        <w:bottom w:val="none" w:sz="0" w:space="0" w:color="auto"/>
        <w:right w:val="none" w:sz="0" w:space="0" w:color="auto"/>
      </w:divBdr>
    </w:div>
    <w:div w:id="1715541664">
      <w:bodyDiv w:val="1"/>
      <w:marLeft w:val="0"/>
      <w:marRight w:val="0"/>
      <w:marTop w:val="0"/>
      <w:marBottom w:val="0"/>
      <w:divBdr>
        <w:top w:val="none" w:sz="0" w:space="0" w:color="auto"/>
        <w:left w:val="none" w:sz="0" w:space="0" w:color="auto"/>
        <w:bottom w:val="none" w:sz="0" w:space="0" w:color="auto"/>
        <w:right w:val="none" w:sz="0" w:space="0" w:color="auto"/>
      </w:divBdr>
    </w:div>
    <w:div w:id="1902474852">
      <w:bodyDiv w:val="1"/>
      <w:marLeft w:val="0"/>
      <w:marRight w:val="0"/>
      <w:marTop w:val="0"/>
      <w:marBottom w:val="0"/>
      <w:divBdr>
        <w:top w:val="none" w:sz="0" w:space="0" w:color="auto"/>
        <w:left w:val="none" w:sz="0" w:space="0" w:color="auto"/>
        <w:bottom w:val="none" w:sz="0" w:space="0" w:color="auto"/>
        <w:right w:val="none" w:sz="0" w:space="0" w:color="auto"/>
      </w:divBdr>
    </w:div>
    <w:div w:id="193582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9722BABB-E94B-408B-A238-EA7142709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style_template_v2</Template>
  <TotalTime>247</TotalTime>
  <Pages>11</Pages>
  <Words>3035</Words>
  <Characters>17306</Characters>
  <Application>Microsoft Office Word</Application>
  <DocSecurity>0</DocSecurity>
  <Lines>144</Lines>
  <Paragraphs>40</Paragraphs>
  <ScaleCrop>false</ScaleCrop>
  <Company/>
  <LinksUpToDate>false</LinksUpToDate>
  <CharactersWithSpaces>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578</cp:revision>
  <dcterms:created xsi:type="dcterms:W3CDTF">2023-09-12T14:48:00Z</dcterms:created>
  <dcterms:modified xsi:type="dcterms:W3CDTF">2026-02-25T16:29:00Z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63100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