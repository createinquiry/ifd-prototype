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FBB4D" w14:textId="77777777" w:rsidR="0046276D" w:rsidRDefault="0046276D" w:rsidP="0046276D">
      <w:pPr>
        <w:pStyle w:val="Title"/>
      </w:pPr>
      <w:bookmarkStart w:id="0" w:name="_Toc222836214"/>
      <w:r>
        <w:t>ESS3.A: Natural Resources</w:t>
      </w:r>
      <w:bookmarkEnd w:id="0"/>
    </w:p>
    <w:p w14:paraId="38612782" w14:textId="77777777" w:rsidR="0046276D" w:rsidRDefault="0046276D" w:rsidP="0046276D">
      <w:pPr>
        <w:pStyle w:val="Heading1"/>
      </w:pPr>
      <w:r>
        <w:t>Guiding Question:</w:t>
      </w:r>
    </w:p>
    <w:p w14:paraId="023568FB" w14:textId="77777777" w:rsidR="0046276D" w:rsidRDefault="0046276D" w:rsidP="0046276D">
      <w:r>
        <w:t>How do humans depend on Earth’s resources?</w:t>
      </w:r>
    </w:p>
    <w:p w14:paraId="560929AB" w14:textId="77777777" w:rsidR="0046276D" w:rsidRDefault="0046276D" w:rsidP="0046276D">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46276D" w:rsidRPr="004E1E71" w14:paraId="4F07553A" w14:textId="77777777" w:rsidTr="00DB3296">
        <w:trPr>
          <w:trHeight w:val="431"/>
        </w:trPr>
        <w:tc>
          <w:tcPr>
            <w:tcW w:w="4765" w:type="dxa"/>
          </w:tcPr>
          <w:p w14:paraId="38905FB6" w14:textId="77777777" w:rsidR="0046276D" w:rsidRPr="004E1E71" w:rsidRDefault="0046276D" w:rsidP="00DB3296">
            <w:pPr>
              <w:rPr>
                <w:b/>
                <w:bCs w:val="0"/>
              </w:rPr>
            </w:pPr>
            <w:r w:rsidRPr="004E1E71">
              <w:rPr>
                <w:rStyle w:val="SubtleReference"/>
              </w:rPr>
              <w:t>Purpose</w:t>
            </w:r>
          </w:p>
        </w:tc>
        <w:tc>
          <w:tcPr>
            <w:tcW w:w="4685" w:type="dxa"/>
          </w:tcPr>
          <w:p w14:paraId="15B4AAC0" w14:textId="77777777" w:rsidR="0046276D" w:rsidRPr="004E1E71" w:rsidRDefault="0046276D" w:rsidP="00DB3296">
            <w:pPr>
              <w:rPr>
                <w:rStyle w:val="SubtleReference"/>
              </w:rPr>
            </w:pPr>
            <w:r w:rsidRPr="004E1E71">
              <w:rPr>
                <w:rStyle w:val="SubtleReference"/>
              </w:rPr>
              <w:t>Central Idea</w:t>
            </w:r>
            <w:r>
              <w:rPr>
                <w:rStyle w:val="SubtleReference"/>
              </w:rPr>
              <w:t>(s)</w:t>
            </w:r>
          </w:p>
        </w:tc>
      </w:tr>
      <w:tr w:rsidR="0046276D" w:rsidRPr="0063592B" w14:paraId="7495123B" w14:textId="77777777" w:rsidTr="00DB3296">
        <w:trPr>
          <w:trHeight w:val="3627"/>
        </w:trPr>
        <w:tc>
          <w:tcPr>
            <w:tcW w:w="4765" w:type="dxa"/>
          </w:tcPr>
          <w:p w14:paraId="675D64DD" w14:textId="77777777" w:rsidR="0046276D" w:rsidRDefault="0046276D" w:rsidP="00DB3296">
            <w:r>
              <w:t xml:space="preserve">Everything that people use (materials, fuels, food, water, and energy) comes from Earth’s systems. Since these resources vary in availability, renewability, and distribution, human societies navigate ongoing decisions, opportunities, and tradeoffs as they meet their needs. Growing populations and emerging technologies impact the ways humans obtain and use resources, impacting Earth’s systems from local to global scales. </w:t>
            </w:r>
          </w:p>
          <w:p w14:paraId="04F3677A" w14:textId="77777777" w:rsidR="0046276D" w:rsidRDefault="0046276D" w:rsidP="00DB3296"/>
          <w:p w14:paraId="08D56A19" w14:textId="77777777" w:rsidR="0046276D" w:rsidRPr="00081236" w:rsidRDefault="0046276D" w:rsidP="00DB3296">
            <w:pPr>
              <w:rPr>
                <w:rStyle w:val="SubtleReference"/>
                <w:b w:val="0"/>
                <w:bCs w:val="0"/>
                <w:i/>
                <w:iCs/>
              </w:rPr>
            </w:pPr>
            <w:r w:rsidRPr="25E60B1D">
              <w:rPr>
                <w:i/>
                <w:iCs/>
              </w:rPr>
              <w:t xml:space="preserve">Across the Earth and Human Activity (ESS3) </w:t>
            </w:r>
            <w:bookmarkStart w:id="1" w:name="_Int_xL730RYb"/>
            <w:r w:rsidRPr="25E60B1D">
              <w:rPr>
                <w:i/>
                <w:iCs/>
              </w:rPr>
              <w:t>chapters</w:t>
            </w:r>
            <w:bookmarkEnd w:id="1"/>
            <w:r w:rsidRPr="25E60B1D">
              <w:rPr>
                <w:i/>
                <w:iCs/>
              </w:rPr>
              <w:t xml:space="preserve"> students explore how Earth’s processes affect human societies and how human activities, in turn, influence Earth’s systems. ESS3.A focuses on resource dependence and the ways that human choices about acquiring and using resources shape interactions among Earth’s systems.</w:t>
            </w:r>
          </w:p>
        </w:tc>
        <w:tc>
          <w:tcPr>
            <w:tcW w:w="4685" w:type="dxa"/>
          </w:tcPr>
          <w:p w14:paraId="7E53EC16" w14:textId="77777777" w:rsidR="0046276D" w:rsidRPr="00024F28" w:rsidRDefault="0046276D" w:rsidP="00DB3296">
            <w:pPr>
              <w:rPr>
                <w:rStyle w:val="SubtleReference"/>
                <w:b w:val="0"/>
                <w:bCs w:val="0"/>
                <w:smallCaps w:val="0"/>
                <w:strike/>
              </w:rPr>
            </w:pPr>
            <w:r>
              <w:t>Humans depend on the environment to provide the materials they need. Civilizations develop in places where their needs are met. Growing populations and greater expectations for comfort and convenience have increased the types of quantities of natural resources used by humans. Scientific discoveries change the ways that humans meet their needs and their environmental impacts. There are no natural processes to break down some materials made by humans. These materials are effectively permanent, and the atoms in these materials do not return to their natural cycles. As we understand more about Earth’s systems, our models offer better predictions about the effects of our decisions on the environment.</w:t>
            </w:r>
          </w:p>
        </w:tc>
      </w:tr>
    </w:tbl>
    <w:p w14:paraId="15E96696" w14:textId="77777777" w:rsidR="0046276D" w:rsidRDefault="0046276D" w:rsidP="0046276D">
      <w:pPr>
        <w:rPr>
          <w:rStyle w:val="SubtleReference"/>
        </w:rPr>
      </w:pPr>
    </w:p>
    <w:p w14:paraId="3611336D" w14:textId="77777777" w:rsidR="0046276D" w:rsidRDefault="0046276D" w:rsidP="0046276D">
      <w:r w:rsidRPr="05D3F9C6">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46276D" w:rsidRPr="00823FD7" w14:paraId="7AE7243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CEEB982" w14:textId="77777777" w:rsidR="0046276D" w:rsidRPr="00823FD7" w:rsidRDefault="0046276D"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D4F930E" w14:textId="77777777" w:rsidR="0046276D" w:rsidRPr="00823FD7" w:rsidRDefault="0046276D" w:rsidP="00DB3296">
            <w:pPr>
              <w:spacing w:after="0" w:line="240" w:lineRule="auto"/>
              <w:jc w:val="center"/>
              <w:rPr>
                <w:rFonts w:eastAsia="Times New Roman"/>
                <w:b/>
              </w:rPr>
            </w:pPr>
            <w:r>
              <w:rPr>
                <w:rFonts w:eastAsia="Times New Roman"/>
                <w:b/>
              </w:rPr>
              <w:t>Understanding of Resources</w:t>
            </w:r>
          </w:p>
        </w:tc>
        <w:tc>
          <w:tcPr>
            <w:tcW w:w="3920" w:type="dxa"/>
            <w:tcBorders>
              <w:top w:val="single" w:sz="4" w:space="0" w:color="auto"/>
              <w:left w:val="single" w:sz="4" w:space="0" w:color="auto"/>
              <w:bottom w:val="single" w:sz="4" w:space="0" w:color="auto"/>
              <w:right w:val="single" w:sz="4" w:space="0" w:color="auto"/>
            </w:tcBorders>
            <w:vAlign w:val="center"/>
          </w:tcPr>
          <w:p w14:paraId="70C97053" w14:textId="77777777" w:rsidR="0046276D" w:rsidRPr="00823FD7" w:rsidRDefault="0046276D" w:rsidP="00DB3296">
            <w:pPr>
              <w:spacing w:after="0" w:line="240" w:lineRule="auto"/>
              <w:jc w:val="center"/>
              <w:rPr>
                <w:rFonts w:eastAsia="Times New Roman"/>
                <w:b/>
              </w:rPr>
            </w:pPr>
            <w:r>
              <w:rPr>
                <w:rFonts w:eastAsia="Times New Roman"/>
                <w:b/>
              </w:rPr>
              <w:t>Use, Decisions, and Trade-offs</w:t>
            </w:r>
          </w:p>
        </w:tc>
      </w:tr>
      <w:tr w:rsidR="0046276D" w:rsidRPr="00823FD7" w14:paraId="0028CF4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0668E15" w14:textId="77777777" w:rsidR="0046276D" w:rsidRPr="00823FD7" w:rsidRDefault="0046276D"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658595" w14:textId="77777777" w:rsidR="0046276D" w:rsidRPr="00823FD7" w:rsidRDefault="0046276D" w:rsidP="00DB3296">
            <w:pPr>
              <w:spacing w:after="0" w:line="240" w:lineRule="auto"/>
            </w:pPr>
            <w:r>
              <w:t>Resources are materials that humans get from Earth and use to meet basic needs (air, water, clothing, shelter, tools).</w:t>
            </w:r>
          </w:p>
        </w:tc>
        <w:tc>
          <w:tcPr>
            <w:tcW w:w="3920" w:type="dxa"/>
            <w:tcBorders>
              <w:top w:val="single" w:sz="4" w:space="0" w:color="auto"/>
              <w:left w:val="single" w:sz="4" w:space="0" w:color="auto"/>
              <w:bottom w:val="single" w:sz="4" w:space="0" w:color="auto"/>
              <w:right w:val="single" w:sz="4" w:space="0" w:color="auto"/>
            </w:tcBorders>
          </w:tcPr>
          <w:p w14:paraId="56C289AE" w14:textId="77777777" w:rsidR="0046276D" w:rsidRPr="00823FD7" w:rsidRDefault="0046276D" w:rsidP="00DB3296">
            <w:pPr>
              <w:spacing w:after="0" w:line="240" w:lineRule="auto"/>
              <w:ind w:left="115"/>
            </w:pPr>
            <w:r>
              <w:t>Humans get and use familiar, natural materials from Earth. No discussion of environmental impact</w:t>
            </w:r>
          </w:p>
        </w:tc>
      </w:tr>
      <w:tr w:rsidR="0046276D" w:rsidRPr="00451921" w14:paraId="3C80E764"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8A47BF5" w14:textId="77777777" w:rsidR="0046276D" w:rsidRPr="00823FD7" w:rsidRDefault="0046276D"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344372" w14:textId="77777777" w:rsidR="0046276D" w:rsidRPr="00451921" w:rsidRDefault="0046276D" w:rsidP="00DB3296">
            <w:pPr>
              <w:spacing w:after="0" w:line="240" w:lineRule="auto"/>
            </w:pPr>
            <w:r>
              <w:t>All materials and fuels come from natural sources, and some are renewable; others are not.</w:t>
            </w:r>
          </w:p>
        </w:tc>
        <w:tc>
          <w:tcPr>
            <w:tcW w:w="3920" w:type="dxa"/>
            <w:tcBorders>
              <w:top w:val="single" w:sz="4" w:space="0" w:color="auto"/>
              <w:left w:val="single" w:sz="4" w:space="0" w:color="auto"/>
              <w:bottom w:val="single" w:sz="4" w:space="0" w:color="auto"/>
              <w:right w:val="single" w:sz="4" w:space="0" w:color="auto"/>
            </w:tcBorders>
          </w:tcPr>
          <w:p w14:paraId="050C1B53" w14:textId="77777777" w:rsidR="0046276D" w:rsidRPr="00451921" w:rsidRDefault="0046276D" w:rsidP="00DB3296">
            <w:pPr>
              <w:spacing w:after="0" w:line="240" w:lineRule="auto"/>
              <w:ind w:left="115"/>
            </w:pPr>
            <w:r>
              <w:t>Using resources affects the environment; simple trade-offs can change effects.</w:t>
            </w:r>
          </w:p>
        </w:tc>
      </w:tr>
      <w:tr w:rsidR="0046276D" w:rsidRPr="00451921" w14:paraId="419AF9C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839AF8F" w14:textId="77777777" w:rsidR="0046276D" w:rsidRPr="00823FD7" w:rsidRDefault="0046276D" w:rsidP="00DB3296">
            <w:pPr>
              <w:spacing w:after="0" w:line="240" w:lineRule="auto"/>
              <w:jc w:val="center"/>
            </w:pPr>
            <w:r w:rsidRPr="00823FD7">
              <w:lastRenderedPageBreak/>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810DEB0" w14:textId="77777777" w:rsidR="0046276D" w:rsidRPr="00451921" w:rsidRDefault="0046276D" w:rsidP="00DB3296">
            <w:pPr>
              <w:spacing w:after="0" w:line="240" w:lineRule="auto"/>
            </w:pPr>
            <w:r>
              <w:t>Resources are limited, not uniformly distributed, and connected to geological processes.</w:t>
            </w:r>
          </w:p>
        </w:tc>
        <w:tc>
          <w:tcPr>
            <w:tcW w:w="3920" w:type="dxa"/>
            <w:tcBorders>
              <w:top w:val="single" w:sz="4" w:space="0" w:color="auto"/>
              <w:left w:val="single" w:sz="4" w:space="0" w:color="auto"/>
              <w:bottom w:val="single" w:sz="4" w:space="0" w:color="auto"/>
              <w:right w:val="single" w:sz="4" w:space="0" w:color="auto"/>
            </w:tcBorders>
          </w:tcPr>
          <w:p w14:paraId="5A3BC254" w14:textId="77777777" w:rsidR="0046276D" w:rsidRPr="00451921" w:rsidRDefault="0046276D" w:rsidP="00DB3296">
            <w:pPr>
              <w:spacing w:after="0" w:line="240" w:lineRule="auto"/>
              <w:ind w:left="115"/>
            </w:pPr>
            <w:r>
              <w:t>Human dependence on resources interacts with limitations, scarcity, and uneven distribution.</w:t>
            </w:r>
          </w:p>
        </w:tc>
      </w:tr>
      <w:tr w:rsidR="0046276D" w:rsidRPr="00133EF5" w14:paraId="5A686DE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16D9C16" w14:textId="77777777" w:rsidR="0046276D" w:rsidRPr="00823FD7" w:rsidRDefault="0046276D"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09F2CD" w14:textId="77777777" w:rsidR="0046276D" w:rsidRPr="00133EF5" w:rsidRDefault="0046276D" w:rsidP="00DB3296">
            <w:pPr>
              <w:spacing w:after="0" w:line="240" w:lineRule="auto"/>
            </w:pPr>
            <w:r>
              <w:t>Availability of resources shapes societal development and depends on long-term Earth processes.</w:t>
            </w:r>
          </w:p>
        </w:tc>
        <w:tc>
          <w:tcPr>
            <w:tcW w:w="3920" w:type="dxa"/>
            <w:tcBorders>
              <w:top w:val="single" w:sz="4" w:space="0" w:color="auto"/>
              <w:left w:val="single" w:sz="4" w:space="0" w:color="auto"/>
              <w:bottom w:val="single" w:sz="4" w:space="0" w:color="auto"/>
              <w:right w:val="single" w:sz="4" w:space="0" w:color="auto"/>
            </w:tcBorders>
          </w:tcPr>
          <w:p w14:paraId="39B47139" w14:textId="77777777" w:rsidR="0046276D" w:rsidRPr="00133EF5" w:rsidRDefault="0046276D" w:rsidP="00DB3296">
            <w:pPr>
              <w:spacing w:after="0" w:line="240" w:lineRule="auto"/>
              <w:ind w:left="115"/>
            </w:pPr>
            <w:r>
              <w:t xml:space="preserve">Resource extraction and energy production involve economic, environmental, and social trade-offs that technologies and policies can impact. </w:t>
            </w:r>
          </w:p>
        </w:tc>
      </w:tr>
    </w:tbl>
    <w:p w14:paraId="734BFFDE" w14:textId="77777777" w:rsidR="0046276D" w:rsidRPr="006551DD" w:rsidRDefault="0046276D" w:rsidP="0046276D">
      <w:pPr>
        <w:spacing w:before="240"/>
      </w:pPr>
      <w:r>
        <w:t>Students’ understanding of natural resources develops from concrete ideas about basic needs in the earliest grades to a systems-level perspective on resource availability and societal decision-making by high school. This progression mirrors students’ growing ability to reason about materials they cannot directly observe, processes that occur over long periods of time, and geographic patterns that span regions and continents. It also reflects an evolving understanding of human agency where young learners simply notice that people use materials from the environment, while older students recognize that resource choices involve trade-offs shaped by Earth’s systems and human relationships.</w:t>
      </w:r>
    </w:p>
    <w:p w14:paraId="45A3CB27" w14:textId="77777777" w:rsidR="0046276D" w:rsidRPr="006551DD" w:rsidRDefault="0046276D" w:rsidP="0046276D">
      <w:r>
        <w:t>Early elementary students recognize that humans and other living things need air, water, and materials from the land to survive. Their observations are rooted in the immediate and local experiences. For example, tools may be made of metal, or that wood is used to build homes. At this stage, students connect natural materials to familiar uses but are not yet required to consider how resource use affects the environment or how resource availability varies from place to place. Discussions about resource availability are also limited: resources appear steady and ever-present, and students do not consider that resources might run out or take time to form.</w:t>
      </w:r>
    </w:p>
    <w:p w14:paraId="37B57966" w14:textId="77777777" w:rsidR="0046276D" w:rsidRPr="006551DD" w:rsidRDefault="0046276D" w:rsidP="0046276D">
      <w:r>
        <w:t xml:space="preserve">By upper elementary school, students broaden their understanding of resources beyond their immediate surroundings. They learn that </w:t>
      </w:r>
      <w:r w:rsidRPr="25E60B1D">
        <w:rPr>
          <w:i/>
          <w:iCs/>
        </w:rPr>
        <w:t>all</w:t>
      </w:r>
      <w:r>
        <w:t xml:space="preserve"> materials humans use (i.e., fuels and manufactured goods) originate from natural sources. This includes recognizing that some resources, such as sunlight or wind, are renewable over relatively short time spans, while others, such as fossil fuels or minerals, take far longer to form and are not replaceable within a human lifetime. Students begin to see that resource use affects the environment, and they can identify simple trade-offs, such as using </w:t>
      </w:r>
      <w:bookmarkStart w:id="2" w:name="_Int_AtSllXXJ"/>
      <w:r>
        <w:t>land for</w:t>
      </w:r>
      <w:bookmarkEnd w:id="2"/>
      <w:r>
        <w:t xml:space="preserve"> farming versus maintaining habitats. Their sense of scale expands from the local to the regional and even global, as they learn that resources may come from distant places.</w:t>
      </w:r>
    </w:p>
    <w:p w14:paraId="47FF1CEA" w14:textId="77777777" w:rsidR="0046276D" w:rsidRPr="006551DD" w:rsidRDefault="0046276D" w:rsidP="0046276D">
      <w:r>
        <w:t xml:space="preserve">In middle school, students connect resource availability to Earth’s geologic processes and history. They learn that mineral deposits, freshwater sources, fertile soils, and fossil fuels are distributed unevenly across the planet because of processes such as plate motion, erosion, sedimentation, and past climate patterns. This marks a substantial conceptual shift: resources are no longer seen as simply “found” but as </w:t>
      </w:r>
      <w:r w:rsidRPr="25E60B1D">
        <w:rPr>
          <w:i/>
          <w:iCs/>
        </w:rPr>
        <w:t>formed</w:t>
      </w:r>
      <w:r>
        <w:t xml:space="preserve"> through mechanisms operating over </w:t>
      </w:r>
      <w:r>
        <w:lastRenderedPageBreak/>
        <w:t>millions of years. Students begin to understand that human dependence on these limited and unevenly distributed resources creates trade-offs involving scarcity, environmental impacts, and competing needs. Their spatial scale now becomes global, and the temporal scale spans from human lifetimes to geologic time. This allows students to reason why some resources are abundant in certain regions but rare in others.</w:t>
      </w:r>
    </w:p>
    <w:p w14:paraId="21051533" w14:textId="77777777" w:rsidR="0046276D" w:rsidRPr="006551DD" w:rsidRDefault="0046276D" w:rsidP="0046276D">
      <w:r w:rsidRPr="00F271BF">
        <w:t>H</w:t>
      </w:r>
      <w:r w:rsidRPr="006551DD">
        <w:t>igh school students integrate ideas from Earth science, ecology, and human systems to understand that resource availability shapes societal development. They examine how long-term processes</w:t>
      </w:r>
      <w:r w:rsidRPr="00F271BF">
        <w:t xml:space="preserve"> </w:t>
      </w:r>
      <w:r w:rsidRPr="006551DD">
        <w:t>affect modern choices about energy and materials. Students analyze trade-offs associated with resource extraction and energy production, considering economic benefits, environmental impacts, and social factors. Importantly, they also explore how technologies and policies can change these trade-offs by improving efficiency, reducing unintended effects, or enabling the use of alternative resources.</w:t>
      </w:r>
    </w:p>
    <w:p w14:paraId="5B0B1759" w14:textId="77777777" w:rsidR="0046276D" w:rsidRDefault="0046276D" w:rsidP="0046276D">
      <w:r>
        <w:rPr>
          <w:b/>
          <w:i/>
          <w:iCs/>
        </w:rPr>
        <w:pict w14:anchorId="1DE8AF27">
          <v:rect id="_x0000_i1025" style="width:0;height:1.5pt" o:hralign="center" o:hrstd="t" o:hr="t" fillcolor="#a0a0a0" stroked="f"/>
        </w:pict>
      </w:r>
    </w:p>
    <w:p w14:paraId="538B98A8" w14:textId="77777777" w:rsidR="0046276D" w:rsidRDefault="0046276D" w:rsidP="0046276D">
      <w:pPr>
        <w:rPr>
          <w:rFonts w:ascii="PermianSlabSerifTypeface" w:hAnsi="PermianSlabSerifTypeface"/>
          <w:color w:val="44546A" w:themeColor="text2"/>
          <w:sz w:val="50"/>
          <w:szCs w:val="26"/>
        </w:rPr>
      </w:pPr>
      <w:r>
        <w:br w:type="page"/>
      </w:r>
    </w:p>
    <w:p w14:paraId="2D6C5161" w14:textId="77777777" w:rsidR="0046276D" w:rsidRDefault="0046276D" w:rsidP="0046276D">
      <w:pPr>
        <w:pStyle w:val="Subtitle"/>
      </w:pPr>
      <w:r>
        <w:lastRenderedPageBreak/>
        <w:t>K-2 Standards</w:t>
      </w:r>
    </w:p>
    <w:p w14:paraId="2F7AC2BE" w14:textId="77777777" w:rsidR="0046276D" w:rsidRPr="000F75FB" w:rsidRDefault="0046276D" w:rsidP="0046276D">
      <w:pPr>
        <w:pStyle w:val="IntenseQuote"/>
      </w:pPr>
      <w:r>
        <w:t xml:space="preserve">By the end of grade 2. Living things need water, air, and resources from the land, and they try to live in places that have the things they need. Humans use natural resources for everything they do: for example, they use soil and water to grow food, wood to burn to provide heat or to build shelters, and materials such as iron or copper extracted from Earth to make cooking pans. – </w:t>
      </w:r>
      <w:bookmarkStart w:id="3" w:name="_Int_vNncETdG"/>
      <w:r>
        <w:t>NRC</w:t>
      </w:r>
      <w:bookmarkEnd w:id="3"/>
      <w:r>
        <w:t>, 2012</w:t>
      </w:r>
    </w:p>
    <w:p w14:paraId="138DB7F6" w14:textId="77777777" w:rsidR="0046276D" w:rsidRDefault="0046276D" w:rsidP="0046276D">
      <w:pPr>
        <w:pStyle w:val="Heading2"/>
      </w:pPr>
      <w:r>
        <w:t>Progression Across Grade Bands</w:t>
      </w:r>
    </w:p>
    <w:p w14:paraId="3ED7100A" w14:textId="77777777" w:rsidR="0046276D" w:rsidRPr="00D46A3E" w:rsidRDefault="0046276D" w:rsidP="0046276D">
      <w:r w:rsidRPr="00D46A3E">
        <w:t xml:space="preserve">Young children already have many experiences using natural materials in their daily lives. They see water coming from a faucet, walk on concrete sidewalks and gravel driveways, hold metal </w:t>
      </w:r>
      <w:r>
        <w:t>toys</w:t>
      </w:r>
      <w:r w:rsidRPr="00D46A3E">
        <w:t>, and look through glass windows. Although they may not yet recognize where these materials come from, early elementary standards help students begin to understand that Earth is the source of the materials humans use to meet basic needs.</w:t>
      </w:r>
    </w:p>
    <w:p w14:paraId="5B8F27E6" w14:textId="77777777" w:rsidR="0046276D" w:rsidRPr="00D46A3E" w:rsidRDefault="0046276D" w:rsidP="0046276D">
      <w:r w:rsidRPr="00D46A3E">
        <w:t xml:space="preserve">At this age, students think in very concrete and local terms. </w:t>
      </w:r>
      <w:r>
        <w:t xml:space="preserve">Students are not likely to consider that a spoon is </w:t>
      </w:r>
      <w:r w:rsidRPr="00D46A3E">
        <w:t>made from minerals extracted from rocks. A glass jar appears to be a manufactured object rather than something made from sand. Soil is something plants grow in, not a mixture of tiny rock pieces and other materials formed over time. The purpose of instruction in this grade band is to begin shifting students’ awareness</w:t>
      </w:r>
      <w:r>
        <w:t xml:space="preserve"> and help them realize</w:t>
      </w:r>
      <w:r w:rsidRPr="00D46A3E">
        <w:t xml:space="preserve"> the things people use every day come from materials found in Earth’s land, water, and air.</w:t>
      </w:r>
    </w:p>
    <w:p w14:paraId="1DFA7B59" w14:textId="77777777" w:rsidR="0046276D" w:rsidRPr="00D46A3E" w:rsidRDefault="0046276D" w:rsidP="0046276D">
      <w:r w:rsidRPr="00D46A3E">
        <w:t xml:space="preserve">Students can learn this through firsthand experiences with familiar, minimally processed materials. For example, observe that small rocks and pebbles are used to make gravel paths </w:t>
      </w:r>
      <w:r>
        <w:t xml:space="preserve">or even see these bits of sand and rock inside of broken </w:t>
      </w:r>
      <w:r w:rsidRPr="00D46A3E">
        <w:t>concrete. Exploring these materials helps students see that many human-made objects begin with things found directly in nature. These investigations also enable students to recognize that</w:t>
      </w:r>
      <w:r>
        <w:t xml:space="preserve"> the properties of materials often determine how the materials are used. For example, the hardness and rocks make them useful for walls and paths, the malleability of </w:t>
      </w:r>
      <w:r w:rsidRPr="00D46A3E">
        <w:t xml:space="preserve">clay </w:t>
      </w:r>
      <w:r>
        <w:t xml:space="preserve">is useful </w:t>
      </w:r>
      <w:r w:rsidRPr="00D46A3E">
        <w:t xml:space="preserve">for shaping, sand </w:t>
      </w:r>
      <w:r>
        <w:t xml:space="preserve">can be melted </w:t>
      </w:r>
      <w:r w:rsidRPr="00D46A3E">
        <w:t>for making glas</w:t>
      </w:r>
      <w:r>
        <w:t>s</w:t>
      </w:r>
      <w:r w:rsidRPr="00D46A3E">
        <w:t>.</w:t>
      </w:r>
    </w:p>
    <w:p w14:paraId="2D5AC22D" w14:textId="77777777" w:rsidR="0046276D" w:rsidRPr="00D46A3E" w:rsidRDefault="0046276D" w:rsidP="0046276D">
      <w:r>
        <w:t xml:space="preserve">Students should </w:t>
      </w:r>
      <w:r w:rsidRPr="00D46A3E">
        <w:t>focus on the observable relationship between Earth’s resources and everyday human needs. They learn that people “get” materials from places in the environment and use them in ways that help them live</w:t>
      </w:r>
      <w:r>
        <w:t xml:space="preserve">. This is </w:t>
      </w:r>
      <w:r w:rsidRPr="00D46A3E">
        <w:t>an early foundation for later ideas about renewability, availability, and trade-offs.</w:t>
      </w:r>
    </w:p>
    <w:p w14:paraId="0DD7FEB5" w14:textId="77777777" w:rsidR="0046276D" w:rsidRPr="00D46A3E" w:rsidRDefault="0046276D" w:rsidP="0046276D">
      <w:r>
        <w:t>The goal for the K–2 grades is for students to begin to recognize that humans rely on Earth’s materials, and many objects they use every day originate directly from rocks, soil, sand, and water. This understanding prepares them for later learning about natural sources of materials, renewable and nonrenewable resources, and the mechanisms that determine how resources form and where they are found.</w:t>
      </w:r>
    </w:p>
    <w:p w14:paraId="32532EBC" w14:textId="77777777" w:rsidR="0046276D" w:rsidRDefault="0046276D" w:rsidP="0046276D">
      <w:pPr>
        <w:pStyle w:val="Heading2"/>
      </w:pPr>
      <w:r>
        <w:lastRenderedPageBreak/>
        <w:t>2025 Standards: K.ESS3.1</w:t>
      </w:r>
    </w:p>
    <w:p w14:paraId="3C34B8FD" w14:textId="77777777" w:rsidR="0046276D" w:rsidRDefault="0046276D" w:rsidP="0046276D">
      <w:pPr>
        <w:rPr>
          <w:b/>
          <w:i/>
          <w:iCs/>
        </w:rPr>
      </w:pPr>
      <w:bookmarkStart w:id="4" w:name="K_ESS3_1"/>
      <w:r w:rsidRPr="25E60B1D">
        <w:rPr>
          <w:b/>
          <w:i/>
          <w:iCs/>
        </w:rPr>
        <w:t xml:space="preserve">K.ESS3.1 </w:t>
      </w:r>
      <w:bookmarkEnd w:id="4"/>
      <w:r w:rsidRPr="25E60B1D">
        <w:rPr>
          <w:b/>
          <w:i/>
          <w:iCs/>
        </w:rPr>
        <w:t xml:space="preserve">– Use a model to represent the relationship between the basic needs (shelter, food, water) of different plants and animals (including humans) and the places they live. </w:t>
      </w:r>
    </w:p>
    <w:p w14:paraId="4DA9A1D1" w14:textId="77777777" w:rsidR="0046276D" w:rsidRDefault="0046276D" w:rsidP="0046276D">
      <w:pPr>
        <w:rPr>
          <w:bCs w:val="0"/>
          <w:u w:val="single"/>
        </w:rPr>
      </w:pPr>
      <w:r w:rsidRPr="0070709B">
        <w:rPr>
          <w:bCs w:val="0"/>
          <w:u w:val="single"/>
        </w:rPr>
        <w:t>Big Idea(s)</w:t>
      </w:r>
    </w:p>
    <w:p w14:paraId="7FB1BBF1" w14:textId="77777777" w:rsidR="0046276D" w:rsidRPr="00DB4F73" w:rsidRDefault="0046276D" w:rsidP="0046276D">
      <w:pPr>
        <w:rPr>
          <w:bCs w:val="0"/>
        </w:rPr>
      </w:pPr>
      <w:r>
        <w:rPr>
          <w:bCs w:val="0"/>
        </w:rPr>
        <w:t>Humans and other living things use materials from the places where they live. The land, water, air, and living things in an environment provide the resources that organisms use for shelter, water, food, and tools.</w:t>
      </w:r>
    </w:p>
    <w:p w14:paraId="608417C4" w14:textId="77777777" w:rsidR="0046276D" w:rsidRPr="0070709B" w:rsidRDefault="0046276D" w:rsidP="0046276D">
      <w:pPr>
        <w:rPr>
          <w:bCs w:val="0"/>
          <w:u w:val="single"/>
        </w:rPr>
      </w:pPr>
      <w:r w:rsidRPr="0070709B">
        <w:rPr>
          <w:bCs w:val="0"/>
          <w:u w:val="single"/>
        </w:rPr>
        <w:t>Scientific Ideas:</w:t>
      </w:r>
    </w:p>
    <w:p w14:paraId="4690A6ED" w14:textId="77777777" w:rsidR="0046276D" w:rsidRDefault="0046276D" w:rsidP="0046276D">
      <w:pPr>
        <w:pStyle w:val="ListParagraph"/>
        <w:numPr>
          <w:ilvl w:val="0"/>
          <w:numId w:val="21"/>
        </w:numPr>
        <w:rPr>
          <w:bCs w:val="0"/>
        </w:rPr>
      </w:pPr>
      <w:r>
        <w:rPr>
          <w:bCs w:val="0"/>
        </w:rPr>
        <w:t>Organisms must meet basic needs to survive. Organisms obtain food and water from their surroundings.</w:t>
      </w:r>
    </w:p>
    <w:p w14:paraId="36609B14" w14:textId="77777777" w:rsidR="0046276D" w:rsidRDefault="0046276D" w:rsidP="0046276D">
      <w:pPr>
        <w:pStyle w:val="ListParagraph"/>
        <w:numPr>
          <w:ilvl w:val="0"/>
          <w:numId w:val="21"/>
        </w:numPr>
      </w:pPr>
      <w:r>
        <w:t>Throughout human history, we have developed various tools and technologies to meet these needs comfortably (e.g., clay pots used to gather water and glass panes to let light into buildings).</w:t>
      </w:r>
    </w:p>
    <w:p w14:paraId="332A24F5" w14:textId="77777777" w:rsidR="0046276D" w:rsidRDefault="0046276D" w:rsidP="0046276D">
      <w:pPr>
        <w:pStyle w:val="ListParagraph"/>
        <w:numPr>
          <w:ilvl w:val="0"/>
          <w:numId w:val="21"/>
        </w:numPr>
        <w:rPr>
          <w:bCs w:val="0"/>
        </w:rPr>
      </w:pPr>
      <w:r>
        <w:rPr>
          <w:bCs w:val="0"/>
        </w:rPr>
        <w:t xml:space="preserve">People gather materials from their surroundings to craft simple tools (e.g., sand to make glass, clay to make bricks, metal to make pots). </w:t>
      </w:r>
    </w:p>
    <w:p w14:paraId="72D8AAE9" w14:textId="77777777" w:rsidR="0046276D" w:rsidRDefault="0046276D" w:rsidP="0046276D">
      <w:pPr>
        <w:pStyle w:val="ListParagraph"/>
        <w:numPr>
          <w:ilvl w:val="0"/>
          <w:numId w:val="21"/>
        </w:numPr>
      </w:pPr>
      <w:r>
        <w:t>People can use things in their immediate surroundings to construct tools or shelter. (e.g., stones can be sharpened to create arrowheads; branches and dirt can be used to construct shelters).</w:t>
      </w:r>
    </w:p>
    <w:p w14:paraId="7D2199A9" w14:textId="77777777" w:rsidR="0046276D" w:rsidRDefault="0046276D" w:rsidP="0046276D">
      <w:pPr>
        <w:pStyle w:val="ListParagraph"/>
        <w:numPr>
          <w:ilvl w:val="0"/>
          <w:numId w:val="21"/>
        </w:numPr>
        <w:rPr>
          <w:bCs w:val="0"/>
        </w:rPr>
      </w:pPr>
      <w:r>
        <w:rPr>
          <w:bCs w:val="0"/>
        </w:rPr>
        <w:t>Different places provide different materials (e.g., different types of stone, wood, etc.).</w:t>
      </w:r>
    </w:p>
    <w:p w14:paraId="0D10F3B1" w14:textId="77777777" w:rsidR="0046276D" w:rsidRDefault="0046276D" w:rsidP="0046276D">
      <w:pPr>
        <w:pStyle w:val="ListParagraph"/>
        <w:numPr>
          <w:ilvl w:val="0"/>
          <w:numId w:val="21"/>
        </w:numPr>
      </w:pPr>
      <w:r>
        <w:t>Types of tools and shelters depend on available materials.</w:t>
      </w:r>
    </w:p>
    <w:p w14:paraId="5E617430" w14:textId="77777777" w:rsidR="0046276D" w:rsidRPr="002C4623" w:rsidRDefault="0046276D" w:rsidP="0046276D">
      <w:pPr>
        <w:pStyle w:val="ListParagraph"/>
        <w:numPr>
          <w:ilvl w:val="0"/>
          <w:numId w:val="21"/>
        </w:numPr>
        <w:rPr>
          <w:bCs w:val="0"/>
        </w:rPr>
      </w:pPr>
      <w:r>
        <w:rPr>
          <w:bCs w:val="0"/>
        </w:rPr>
        <w:t>Materials have different properties that make them suitable for different purposes (e.g., large leaves can be layered to keep out rain).</w:t>
      </w:r>
    </w:p>
    <w:p w14:paraId="5BB339B1" w14:textId="77777777" w:rsidR="0046276D" w:rsidRPr="0070709B" w:rsidRDefault="0046276D" w:rsidP="0046276D">
      <w:pPr>
        <w:pStyle w:val="ListParagraph"/>
        <w:numPr>
          <w:ilvl w:val="0"/>
          <w:numId w:val="21"/>
        </w:numPr>
      </w:pPr>
      <w:r>
        <w:t xml:space="preserve">Humans can treat materials in different ways to make them into different technologies (e.g., heating sand cools to glass, wet clay can be shaped and will harden when dried or fired; paper can be made from pulp, stones can be hewn). </w:t>
      </w:r>
    </w:p>
    <w:p w14:paraId="05B9167E" w14:textId="77777777" w:rsidR="0046276D" w:rsidRPr="0070709B" w:rsidRDefault="0046276D" w:rsidP="0046276D">
      <w:pPr>
        <w:rPr>
          <w:bCs w:val="0"/>
          <w:u w:val="single"/>
        </w:rPr>
      </w:pPr>
      <w:r w:rsidRPr="0070709B">
        <w:rPr>
          <w:bCs w:val="0"/>
          <w:u w:val="single"/>
        </w:rPr>
        <w:t>Common Student Ideas:</w:t>
      </w:r>
    </w:p>
    <w:p w14:paraId="28A0956D" w14:textId="77777777" w:rsidR="0046276D" w:rsidRDefault="0046276D" w:rsidP="0046276D">
      <w:pPr>
        <w:pStyle w:val="ListParagraph"/>
        <w:numPr>
          <w:ilvl w:val="0"/>
          <w:numId w:val="21"/>
        </w:numPr>
        <w:rPr>
          <w:bCs w:val="0"/>
        </w:rPr>
      </w:pPr>
      <w:r>
        <w:rPr>
          <w:bCs w:val="0"/>
        </w:rPr>
        <w:t>Things like glass, metal, or bricks are mined in their final form, rather than gathered from natural materials.</w:t>
      </w:r>
    </w:p>
    <w:p w14:paraId="33912C2C" w14:textId="77777777" w:rsidR="0046276D" w:rsidRDefault="0046276D" w:rsidP="0046276D">
      <w:pPr>
        <w:pStyle w:val="ListParagraph"/>
        <w:numPr>
          <w:ilvl w:val="0"/>
          <w:numId w:val="21"/>
        </w:numPr>
        <w:rPr>
          <w:bCs w:val="0"/>
        </w:rPr>
      </w:pPr>
      <w:r>
        <w:rPr>
          <w:bCs w:val="0"/>
        </w:rPr>
        <w:t>Modern objects “come from stores.”</w:t>
      </w:r>
    </w:p>
    <w:p w14:paraId="635868F4" w14:textId="77777777" w:rsidR="0046276D" w:rsidRDefault="0046276D" w:rsidP="0046276D">
      <w:pPr>
        <w:pStyle w:val="ListParagraph"/>
        <w:numPr>
          <w:ilvl w:val="0"/>
          <w:numId w:val="21"/>
        </w:numPr>
        <w:rPr>
          <w:bCs w:val="0"/>
        </w:rPr>
      </w:pPr>
      <w:r>
        <w:rPr>
          <w:bCs w:val="0"/>
        </w:rPr>
        <w:t>Tools are separate from nature. (e.g., Humans make things, animals use nature).</w:t>
      </w:r>
    </w:p>
    <w:p w14:paraId="51BF31BB" w14:textId="77777777" w:rsidR="0046276D" w:rsidRDefault="0046276D" w:rsidP="0046276D">
      <w:pPr>
        <w:pStyle w:val="ListParagraph"/>
        <w:numPr>
          <w:ilvl w:val="0"/>
          <w:numId w:val="21"/>
        </w:numPr>
        <w:rPr>
          <w:bCs w:val="0"/>
        </w:rPr>
      </w:pPr>
      <w:r>
        <w:rPr>
          <w:bCs w:val="0"/>
        </w:rPr>
        <w:t>All places provide the same materials, so organisms can use the same resources anywhere.</w:t>
      </w:r>
    </w:p>
    <w:p w14:paraId="2EE3ABA6" w14:textId="77777777" w:rsidR="0046276D" w:rsidRPr="0070709B" w:rsidRDefault="0046276D" w:rsidP="0046276D">
      <w:pPr>
        <w:pStyle w:val="ListParagraph"/>
        <w:numPr>
          <w:ilvl w:val="0"/>
          <w:numId w:val="21"/>
        </w:numPr>
      </w:pPr>
      <w:r>
        <w:t>Organisms only get food and water from their surroundings, and not materials used for conveniences.</w:t>
      </w:r>
    </w:p>
    <w:p w14:paraId="6F3CDB8A" w14:textId="77777777" w:rsidR="0046276D" w:rsidRDefault="0046276D" w:rsidP="0046276D">
      <w:pPr>
        <w:rPr>
          <w:rFonts w:asciiTheme="majorHAnsi" w:eastAsiaTheme="majorEastAsia" w:hAnsiTheme="majorHAnsi" w:cstheme="majorBidi"/>
          <w:color w:val="2F5496" w:themeColor="accent1" w:themeShade="BF"/>
          <w:sz w:val="32"/>
          <w:szCs w:val="32"/>
        </w:rPr>
      </w:pPr>
      <w:r>
        <w:br w:type="page"/>
      </w:r>
    </w:p>
    <w:p w14:paraId="0CBF2DFA" w14:textId="77777777" w:rsidR="0046276D" w:rsidRDefault="0046276D" w:rsidP="0046276D">
      <w:pPr>
        <w:pStyle w:val="Subtitle"/>
      </w:pPr>
      <w:r>
        <w:lastRenderedPageBreak/>
        <w:t>3-5 Standards</w:t>
      </w:r>
    </w:p>
    <w:p w14:paraId="1D539894" w14:textId="77777777" w:rsidR="0046276D" w:rsidRPr="00C73063" w:rsidRDefault="0046276D" w:rsidP="0046276D">
      <w:pPr>
        <w:pStyle w:val="IntenseQuote"/>
      </w:pPr>
      <w:r>
        <w:t xml:space="preserve">By the end of grade 5. All materials, energy, and fuels that humans use </w:t>
      </w:r>
      <w:proofErr w:type="gramStart"/>
      <w:r>
        <w:t>are</w:t>
      </w:r>
      <w:proofErr w:type="gramEnd"/>
      <w:r>
        <w:t xml:space="preserve"> derived from natural sources, and their use affects the environment in multiple ways. Some resources are renewable over time, and others are not. – NRC, 2012</w:t>
      </w:r>
    </w:p>
    <w:p w14:paraId="2B11278E" w14:textId="77777777" w:rsidR="0046276D" w:rsidRPr="00877DCA" w:rsidRDefault="0046276D" w:rsidP="0046276D">
      <w:pPr>
        <w:pStyle w:val="Heading2"/>
        <w:rPr>
          <w:rFonts w:asciiTheme="minorHAnsi" w:hAnsiTheme="minorHAnsi" w:cstheme="minorBidi"/>
          <w:color w:val="auto"/>
          <w:sz w:val="22"/>
          <w:szCs w:val="22"/>
        </w:rPr>
      </w:pPr>
      <w:r>
        <w:t>Progression Across Grade Bands</w:t>
      </w:r>
    </w:p>
    <w:p w14:paraId="4C27387E" w14:textId="77777777" w:rsidR="0046276D" w:rsidRPr="006A3DB1" w:rsidRDefault="0046276D" w:rsidP="0046276D">
      <w:r>
        <w:t xml:space="preserve">In upper elementary grades, students expand their understanding of natural resources beyond the familiar materials they encounter every day. They begin to recognize that all materials, including fuels and other energy sources, humans use originate from Earth’s land, water, air, or living things, even if those materials are processed or transported before they reach the places where people live. This shift helps students see </w:t>
      </w:r>
      <w:proofErr w:type="gramStart"/>
      <w:r>
        <w:t>that objects</w:t>
      </w:r>
      <w:proofErr w:type="gramEnd"/>
      <w:r>
        <w:t>, such as metal tools, batteries, glass containers, plastic items, and different kinds of fuels, begin as substances found in Earth’s systems.</w:t>
      </w:r>
    </w:p>
    <w:p w14:paraId="17AF25AC" w14:textId="77777777" w:rsidR="0046276D" w:rsidRPr="006A3DB1" w:rsidRDefault="0046276D" w:rsidP="0046276D">
      <w:r>
        <w:t xml:space="preserve">Students in this grade band can now see patterns across examples. They may notice, for instance, that the metals used in wires, nails, and household tools come from minerals in rocks; the sand used for glass must be heated to extremely high temperatures; and fuels such as oil, natural gas, or coal come from underground deposits. These examples help students understand that materials differ not because of where they come from but because of their properties, which influences how humans choose to use them. Design tasks provide opportunities for students to select materials for their physical properties, such as </w:t>
      </w:r>
      <w:bookmarkStart w:id="5" w:name="_Int_U1zK40DF"/>
      <w:r>
        <w:t>metal for</w:t>
      </w:r>
      <w:bookmarkEnd w:id="5"/>
      <w:r>
        <w:t xml:space="preserve"> strength, sand-derived glass for transparency, or </w:t>
      </w:r>
      <w:bookmarkStart w:id="6" w:name="_Int_ZfWzQlno"/>
      <w:r>
        <w:t>gravel</w:t>
      </w:r>
      <w:bookmarkEnd w:id="6"/>
      <w:r>
        <w:t xml:space="preserve"> and rock for stable surfaces.</w:t>
      </w:r>
    </w:p>
    <w:p w14:paraId="3545008A" w14:textId="77777777" w:rsidR="0046276D" w:rsidRPr="006A3DB1" w:rsidRDefault="0046276D" w:rsidP="0046276D">
      <w:r w:rsidRPr="006A3DB1">
        <w:t>At this stage, students are also ready to learn that resources fall into two broad categories: those that can be replaced in a relatively short time (renewable) and those that take much longer to form (nonrenewable). This is their first introduction to temporal scales beyond direct experience. While students are not expected to explain the processes that form fossil fuels or minerals, they should understand that some resources accumulate over long periods of time and cannot be quickly replaced once used.</w:t>
      </w:r>
    </w:p>
    <w:p w14:paraId="33328BCB" w14:textId="77777777" w:rsidR="0046276D" w:rsidRPr="006A3DB1" w:rsidRDefault="0046276D" w:rsidP="0046276D">
      <w:r>
        <w:t>This grade band also marks the point where students begin to consider that using resources affects the environment. This does not require complex mechanisms; simple, familiar examples are sufficient. For example, clearing land to obtain rocks, sand, or clay changes the shape of the land; using water for drinking or cleaning can reduce the amount available elsewhere; burning fuels generates smoke that enters the air. These ideas introduce the concept of basic trade-offs where actions taken to meet human needs can also have effects that people may want to reduce or avoid.</w:t>
      </w:r>
    </w:p>
    <w:p w14:paraId="3529C689" w14:textId="77777777" w:rsidR="0046276D" w:rsidRPr="006A3DB1" w:rsidRDefault="0046276D" w:rsidP="0046276D">
      <w:r w:rsidRPr="006A3DB1">
        <w:t xml:space="preserve">Spatial scale also expands in these grades. Students start to understand that some resources are gathered nearby, while others come from far away. A metal object may contain minerals </w:t>
      </w:r>
      <w:r w:rsidRPr="006A3DB1">
        <w:lastRenderedPageBreak/>
        <w:t>mined in another state or country. A glass bottle may have begun as sand from a distant region. While students do not yet study resource distribution, they begin to recognize that materials people use are not always found locally.</w:t>
      </w:r>
    </w:p>
    <w:p w14:paraId="1EB23CCE" w14:textId="77777777" w:rsidR="0046276D" w:rsidRPr="006A3DB1" w:rsidRDefault="0046276D" w:rsidP="0046276D">
      <w:r>
        <w:t>The goal for grades upper elementary is for students to see that all material and fuel humans use has a natural origin, that resources differ in how quickly they can be replaced, and that using resources involves simple trade-offs. These ideas set up the foundation for later learning about limited resources, uneven distribution, geologic formation, and more complex environmental and societal decisions in the middle grades.</w:t>
      </w:r>
    </w:p>
    <w:p w14:paraId="36D365CE" w14:textId="77777777" w:rsidR="0046276D" w:rsidRDefault="0046276D" w:rsidP="0046276D">
      <w:pPr>
        <w:pStyle w:val="Heading2"/>
      </w:pPr>
      <w:r>
        <w:t>2025 Standards: 4.ESS3.1</w:t>
      </w:r>
    </w:p>
    <w:p w14:paraId="66F567CD" w14:textId="77777777" w:rsidR="0046276D" w:rsidRDefault="0046276D" w:rsidP="0046276D">
      <w:pPr>
        <w:rPr>
          <w:b/>
          <w:i/>
          <w:iCs/>
        </w:rPr>
      </w:pPr>
      <w:bookmarkStart w:id="7" w:name="G4_ESS3_1"/>
      <w:r w:rsidRPr="00C60705">
        <w:rPr>
          <w:b/>
          <w:i/>
          <w:iCs/>
        </w:rPr>
        <w:t>4.ESS</w:t>
      </w:r>
      <w:r>
        <w:rPr>
          <w:b/>
          <w:i/>
          <w:iCs/>
        </w:rPr>
        <w:t>3</w:t>
      </w:r>
      <w:r w:rsidRPr="00C60705">
        <w:rPr>
          <w:b/>
          <w:i/>
          <w:iCs/>
        </w:rPr>
        <w:t>.</w:t>
      </w:r>
      <w:r>
        <w:rPr>
          <w:b/>
          <w:i/>
          <w:iCs/>
        </w:rPr>
        <w:t>1</w:t>
      </w:r>
      <w:r w:rsidRPr="00C60705">
        <w:rPr>
          <w:b/>
          <w:i/>
          <w:iCs/>
        </w:rPr>
        <w:t xml:space="preserve"> </w:t>
      </w:r>
      <w:bookmarkEnd w:id="7"/>
      <w:r w:rsidRPr="00C60705">
        <w:rPr>
          <w:b/>
          <w:i/>
          <w:iCs/>
        </w:rPr>
        <w:t xml:space="preserve">– </w:t>
      </w:r>
      <w:r w:rsidRPr="00820DA4">
        <w:rPr>
          <w:b/>
          <w:i/>
          <w:iCs/>
        </w:rPr>
        <w:t xml:space="preserve">Obtain and combine information to describe that energy, fuels, and materials are derived from natural resources and that some resources are renewable (e.g., sunlight, wind, water) and some are not (e.g., fossil fuels and minerals). </w:t>
      </w:r>
    </w:p>
    <w:p w14:paraId="6F9C06C0" w14:textId="77777777" w:rsidR="0046276D" w:rsidRDefault="0046276D" w:rsidP="0046276D">
      <w:pPr>
        <w:rPr>
          <w:bCs w:val="0"/>
          <w:u w:val="single"/>
        </w:rPr>
      </w:pPr>
      <w:r w:rsidRPr="0070709B">
        <w:rPr>
          <w:bCs w:val="0"/>
          <w:u w:val="single"/>
        </w:rPr>
        <w:t>Big Idea(s)</w:t>
      </w:r>
    </w:p>
    <w:p w14:paraId="4FBBE770" w14:textId="77777777" w:rsidR="0046276D" w:rsidRPr="006A541D" w:rsidRDefault="0046276D" w:rsidP="0046276D">
      <w:r>
        <w:t>Everything people use (materials and fuels) comes from a natural resource found on Earth. Some of these resources can be replaced over time, while others cannot.</w:t>
      </w:r>
    </w:p>
    <w:p w14:paraId="76AA9EE8" w14:textId="77777777" w:rsidR="0046276D" w:rsidRPr="0070709B" w:rsidRDefault="0046276D" w:rsidP="0046276D">
      <w:pPr>
        <w:rPr>
          <w:bCs w:val="0"/>
          <w:u w:val="single"/>
        </w:rPr>
      </w:pPr>
      <w:r w:rsidRPr="0070709B">
        <w:rPr>
          <w:bCs w:val="0"/>
          <w:u w:val="single"/>
        </w:rPr>
        <w:t>Scientific Ideas:</w:t>
      </w:r>
    </w:p>
    <w:p w14:paraId="0A9F27B7" w14:textId="77777777" w:rsidR="0046276D" w:rsidRDefault="0046276D" w:rsidP="0046276D">
      <w:pPr>
        <w:pStyle w:val="ListParagraph"/>
        <w:numPr>
          <w:ilvl w:val="0"/>
          <w:numId w:val="21"/>
        </w:numPr>
        <w:rPr>
          <w:bCs w:val="0"/>
        </w:rPr>
      </w:pPr>
      <w:r>
        <w:rPr>
          <w:bCs w:val="0"/>
        </w:rPr>
        <w:t xml:space="preserve">Energy is required for heating things (e.g., cooking, lighting) and making things move (transportation, exercise). </w:t>
      </w:r>
    </w:p>
    <w:p w14:paraId="16C34DA8" w14:textId="77777777" w:rsidR="0046276D" w:rsidRDefault="0046276D" w:rsidP="0046276D">
      <w:pPr>
        <w:pStyle w:val="ListParagraph"/>
        <w:numPr>
          <w:ilvl w:val="0"/>
          <w:numId w:val="21"/>
        </w:numPr>
      </w:pPr>
      <w:r>
        <w:t>Energy is not a thing people can mine. It must come from some source or fuel (e.g., solar power comes from the sun; food provides energy for people, water flowing downhill, or fossil fuels and wood that can be burned).</w:t>
      </w:r>
    </w:p>
    <w:p w14:paraId="5D86E605" w14:textId="77777777" w:rsidR="0046276D" w:rsidRDefault="0046276D" w:rsidP="0046276D">
      <w:pPr>
        <w:pStyle w:val="ListParagraph"/>
        <w:numPr>
          <w:ilvl w:val="0"/>
          <w:numId w:val="21"/>
        </w:numPr>
        <w:rPr>
          <w:bCs w:val="0"/>
        </w:rPr>
      </w:pPr>
      <w:r>
        <w:rPr>
          <w:bCs w:val="0"/>
        </w:rPr>
        <w:t>Every different type of material (object) is made entirely of materials taken from the Earth.</w:t>
      </w:r>
    </w:p>
    <w:p w14:paraId="1B332C4E" w14:textId="77777777" w:rsidR="0046276D" w:rsidRDefault="0046276D" w:rsidP="0046276D">
      <w:pPr>
        <w:pStyle w:val="ListParagraph"/>
        <w:numPr>
          <w:ilvl w:val="0"/>
          <w:numId w:val="21"/>
        </w:numPr>
        <w:rPr>
          <w:bCs w:val="0"/>
        </w:rPr>
      </w:pPr>
      <w:r>
        <w:rPr>
          <w:bCs w:val="0"/>
        </w:rPr>
        <w:t>Some resources can be replaced relatively quickly as they are used (e.g., sunlight, wind, water, wood).</w:t>
      </w:r>
    </w:p>
    <w:p w14:paraId="153761B0" w14:textId="77777777" w:rsidR="0046276D" w:rsidRDefault="0046276D" w:rsidP="0046276D">
      <w:pPr>
        <w:pStyle w:val="ListParagraph"/>
        <w:numPr>
          <w:ilvl w:val="0"/>
          <w:numId w:val="21"/>
        </w:numPr>
      </w:pPr>
      <w:r>
        <w:t>Some resources form slowly or only exist in limited amounts (e.g., fossil fuels and minerals).</w:t>
      </w:r>
    </w:p>
    <w:p w14:paraId="08AB5D01" w14:textId="77777777" w:rsidR="0046276D" w:rsidRDefault="0046276D" w:rsidP="0046276D">
      <w:pPr>
        <w:pStyle w:val="ListParagraph"/>
        <w:numPr>
          <w:ilvl w:val="0"/>
          <w:numId w:val="21"/>
        </w:numPr>
        <w:rPr>
          <w:bCs w:val="0"/>
        </w:rPr>
      </w:pPr>
      <w:r>
        <w:rPr>
          <w:bCs w:val="0"/>
        </w:rPr>
        <w:t>Any given place will have only a limited set of resources available there. Some resources may be unavailable or need to be brought in from other places.</w:t>
      </w:r>
    </w:p>
    <w:p w14:paraId="311BAE74" w14:textId="77777777" w:rsidR="0046276D" w:rsidRPr="00BE60F1" w:rsidRDefault="0046276D" w:rsidP="0046276D">
      <w:pPr>
        <w:pStyle w:val="ListParagraph"/>
        <w:numPr>
          <w:ilvl w:val="0"/>
          <w:numId w:val="21"/>
        </w:numPr>
        <w:rPr>
          <w:bCs w:val="0"/>
        </w:rPr>
      </w:pPr>
      <w:r>
        <w:rPr>
          <w:bCs w:val="0"/>
        </w:rPr>
        <w:t>Gathering and using any resource has effects on the environment.</w:t>
      </w:r>
    </w:p>
    <w:p w14:paraId="0E006FBC" w14:textId="77777777" w:rsidR="0046276D" w:rsidRPr="0070709B" w:rsidRDefault="0046276D" w:rsidP="0046276D">
      <w:pPr>
        <w:rPr>
          <w:bCs w:val="0"/>
          <w:u w:val="single"/>
        </w:rPr>
      </w:pPr>
      <w:r w:rsidRPr="0070709B">
        <w:rPr>
          <w:bCs w:val="0"/>
          <w:u w:val="single"/>
        </w:rPr>
        <w:t>Common Student Ideas:</w:t>
      </w:r>
    </w:p>
    <w:p w14:paraId="41CB3FBC" w14:textId="77777777" w:rsidR="0046276D" w:rsidRDefault="0046276D" w:rsidP="0046276D">
      <w:pPr>
        <w:pStyle w:val="ListParagraph"/>
        <w:numPr>
          <w:ilvl w:val="0"/>
          <w:numId w:val="21"/>
        </w:numPr>
      </w:pPr>
      <w:r>
        <w:t>Fuels like gasoline or coal are “already energy” and ready to be used as soon as they are extracted.</w:t>
      </w:r>
    </w:p>
    <w:p w14:paraId="2D58F13B" w14:textId="77777777" w:rsidR="0046276D" w:rsidRDefault="0046276D" w:rsidP="0046276D">
      <w:pPr>
        <w:pStyle w:val="ListParagraph"/>
        <w:numPr>
          <w:ilvl w:val="0"/>
          <w:numId w:val="21"/>
        </w:numPr>
        <w:rPr>
          <w:bCs w:val="0"/>
        </w:rPr>
      </w:pPr>
      <w:r>
        <w:rPr>
          <w:bCs w:val="0"/>
        </w:rPr>
        <w:t>Technologies like solar panels or wind turbines are machines that make energy, rather than capture energy.</w:t>
      </w:r>
    </w:p>
    <w:p w14:paraId="482B276B" w14:textId="77777777" w:rsidR="0046276D" w:rsidRDefault="0046276D" w:rsidP="0046276D">
      <w:pPr>
        <w:pStyle w:val="ListParagraph"/>
        <w:numPr>
          <w:ilvl w:val="0"/>
          <w:numId w:val="21"/>
        </w:numPr>
        <w:rPr>
          <w:bCs w:val="0"/>
        </w:rPr>
      </w:pPr>
      <w:r>
        <w:rPr>
          <w:bCs w:val="0"/>
        </w:rPr>
        <w:t xml:space="preserve">Renewable resources can never run out. </w:t>
      </w:r>
    </w:p>
    <w:p w14:paraId="3A941C8C" w14:textId="77777777" w:rsidR="0046276D" w:rsidRDefault="0046276D" w:rsidP="0046276D">
      <w:pPr>
        <w:pStyle w:val="ListParagraph"/>
        <w:numPr>
          <w:ilvl w:val="0"/>
          <w:numId w:val="21"/>
        </w:numPr>
        <w:rPr>
          <w:bCs w:val="0"/>
        </w:rPr>
      </w:pPr>
      <w:r>
        <w:rPr>
          <w:bCs w:val="0"/>
        </w:rPr>
        <w:t>Materials that do not look natural (e.g., plastic forks) do not come from natural sources.</w:t>
      </w:r>
    </w:p>
    <w:p w14:paraId="5F17F72E" w14:textId="77777777" w:rsidR="0046276D" w:rsidRDefault="0046276D" w:rsidP="0046276D">
      <w:pPr>
        <w:pStyle w:val="ListParagraph"/>
        <w:numPr>
          <w:ilvl w:val="0"/>
          <w:numId w:val="21"/>
        </w:numPr>
        <w:rPr>
          <w:bCs w:val="0"/>
        </w:rPr>
      </w:pPr>
      <w:r>
        <w:rPr>
          <w:bCs w:val="0"/>
        </w:rPr>
        <w:lastRenderedPageBreak/>
        <w:t>Minerals and metals exist in their final form in nature (e.g., aluminum is mined in chunks and then rolled into sheets to make aluminum foil and formed, rather than processed).</w:t>
      </w:r>
    </w:p>
    <w:p w14:paraId="35729520" w14:textId="77777777" w:rsidR="0046276D" w:rsidRDefault="0046276D" w:rsidP="0046276D">
      <w:pPr>
        <w:pStyle w:val="ListParagraph"/>
        <w:numPr>
          <w:ilvl w:val="0"/>
          <w:numId w:val="21"/>
        </w:numPr>
      </w:pPr>
      <w:r>
        <w:t>Using renewable resources has no effect on the environment.</w:t>
      </w:r>
    </w:p>
    <w:p w14:paraId="07CFB84E" w14:textId="77777777" w:rsidR="0046276D" w:rsidRPr="0070709B" w:rsidRDefault="0046276D" w:rsidP="0046276D">
      <w:pPr>
        <w:pStyle w:val="ListParagraph"/>
        <w:numPr>
          <w:ilvl w:val="0"/>
          <w:numId w:val="21"/>
        </w:numPr>
      </w:pPr>
      <w:r>
        <w:t>All materials are available everywhere on Earth (e.g., If I dug deep enough in my backyard, I would eventually find oil.)</w:t>
      </w:r>
    </w:p>
    <w:p w14:paraId="46DE4D58" w14:textId="77777777" w:rsidR="0046276D" w:rsidRDefault="0046276D" w:rsidP="0046276D">
      <w:pPr>
        <w:rPr>
          <w:rFonts w:asciiTheme="majorHAnsi" w:eastAsiaTheme="majorEastAsia" w:hAnsiTheme="majorHAnsi" w:cstheme="majorBidi"/>
          <w:color w:val="2F5496" w:themeColor="accent1" w:themeShade="BF"/>
          <w:sz w:val="32"/>
          <w:szCs w:val="32"/>
        </w:rPr>
      </w:pPr>
      <w:r>
        <w:br w:type="page"/>
      </w:r>
    </w:p>
    <w:p w14:paraId="594A0DF9" w14:textId="77777777" w:rsidR="0046276D" w:rsidRDefault="0046276D" w:rsidP="0046276D">
      <w:pPr>
        <w:pStyle w:val="Subtitle"/>
      </w:pPr>
      <w:r>
        <w:lastRenderedPageBreak/>
        <w:t>6-8 Standards</w:t>
      </w:r>
    </w:p>
    <w:p w14:paraId="0906DD9B" w14:textId="77777777" w:rsidR="0046276D" w:rsidRPr="00B65173" w:rsidRDefault="0046276D" w:rsidP="0046276D">
      <w:pPr>
        <w:pStyle w:val="IntenseQuote"/>
      </w:pPr>
      <w:r>
        <w:t xml:space="preserve">By the end of grade 8. Humans depend on Earth’s land, ocean, atmosphere, and biosphere for many different resources. Minerals, fresh water, and biosphere resources are limited, and many are not renewable or replaceable over human lifetimes. These resources are distributed unevenly around the planet </w:t>
      </w:r>
      <w:proofErr w:type="gramStart"/>
      <w:r>
        <w:t>as a result of</w:t>
      </w:r>
      <w:proofErr w:type="gramEnd"/>
      <w:r>
        <w:t xml:space="preserve"> past geological processes (link to ESS2.B). Renewable energy resources, and the technologies to exploit them, are being rapidly developed. – NRC, 2012</w:t>
      </w:r>
    </w:p>
    <w:p w14:paraId="6770361C" w14:textId="77777777" w:rsidR="0046276D" w:rsidRPr="00877DCA" w:rsidRDefault="0046276D" w:rsidP="0046276D">
      <w:pPr>
        <w:pStyle w:val="Heading2"/>
        <w:rPr>
          <w:rFonts w:asciiTheme="minorHAnsi" w:hAnsiTheme="minorHAnsi" w:cstheme="minorBidi"/>
          <w:color w:val="auto"/>
          <w:sz w:val="22"/>
          <w:szCs w:val="22"/>
        </w:rPr>
      </w:pPr>
      <w:r>
        <w:t>Progression Across Grade Bands</w:t>
      </w:r>
    </w:p>
    <w:p w14:paraId="56D8AFDB" w14:textId="77777777" w:rsidR="0046276D" w:rsidRPr="004B54CA" w:rsidRDefault="0046276D" w:rsidP="0046276D">
      <w:r>
        <w:t>By middle school, students are ready to move beyond recognizing that all materials humans use come from the Earth to understanding why those resources occur where they do and why some are more available than others. This grade band marks an important conceptual shift: students begin to connect natural resources to geological processes, Earth’s history, and the structure of Earth’s systems. These ideas help students understand that resources are not randomly placed across the planet but result from mechanisms operating over long periods of time.</w:t>
      </w:r>
    </w:p>
    <w:p w14:paraId="51DF3CAC" w14:textId="77777777" w:rsidR="0046276D" w:rsidRPr="004B54CA" w:rsidRDefault="0046276D" w:rsidP="0046276D">
      <w:r>
        <w:t>Students at this level can reason about processes that occur on geologic timescales. They can understand that many mineral deposits formed as molten rock cooled, that fossil fuels accumulated from ancient organic matter buried under layers of sediment, and that freshwater aquifers result from long-term cycles of rainfall, infiltration, and storage underground. Although middle school students do not need to master the full complexity of these processes, they should recognize that resource formation takes time and that many resources cannot be easily or quickly replaced.</w:t>
      </w:r>
    </w:p>
    <w:p w14:paraId="7C2783B3" w14:textId="77777777" w:rsidR="0046276D" w:rsidRPr="004B54CA" w:rsidRDefault="0046276D" w:rsidP="0046276D">
      <w:r>
        <w:t>This is also the grade band where students learn that resources are not uniformly distributed across Earth. Using maps, datasets, or case examples, they begin to see how plate motions, rock formation, erosion, ancient environments, and other geological factors create patterns in where minerals, fossil fuels, and freshwater are found. Understanding these patterns helps them move from the idea that resources can simply be collected from anywhere to the more sophisticated idea that people must locate, access, and manage resources based on where Earth’s processes have placed them.</w:t>
      </w:r>
    </w:p>
    <w:p w14:paraId="12F4557A" w14:textId="77777777" w:rsidR="0046276D" w:rsidRPr="004B54CA" w:rsidRDefault="0046276D" w:rsidP="0046276D">
      <w:r w:rsidRPr="004B54CA">
        <w:t xml:space="preserve">As students develop these ideas, they also recognize that human dependence on resources leads to trade-offs, particularly when resources are limited or concentrated in certain areas. This includes trade-offs in how land is used, how water is shared, and how fuels and minerals are obtained. Students begin to understand that increasing population, increased consumption, or greater demand for </w:t>
      </w:r>
      <w:r>
        <w:t xml:space="preserve">certain </w:t>
      </w:r>
      <w:r w:rsidRPr="004B54CA">
        <w:t>materials can amplify these trade-offs.</w:t>
      </w:r>
    </w:p>
    <w:p w14:paraId="427FEF14" w14:textId="77777777" w:rsidR="0046276D" w:rsidRPr="004B54CA" w:rsidRDefault="0046276D" w:rsidP="0046276D">
      <w:r>
        <w:lastRenderedPageBreak/>
        <w:t>Spatial</w:t>
      </w:r>
      <w:r w:rsidRPr="004B54CA">
        <w:t xml:space="preserve"> scale expands significantly in middle school. Students now think easily across regional, national, and global contexts</w:t>
      </w:r>
      <w:r>
        <w:t xml:space="preserve">. They can </w:t>
      </w:r>
      <w:r w:rsidRPr="004B54CA">
        <w:t>recogniz</w:t>
      </w:r>
      <w:r>
        <w:t>e</w:t>
      </w:r>
      <w:r w:rsidRPr="004B54CA">
        <w:t xml:space="preserve"> that a mineral found in one region may be essential for manufacturing elsewhere, or that water availability varies dramatically from place to place. Temporal scale also broadens</w:t>
      </w:r>
      <w:r>
        <w:t xml:space="preserve"> as </w:t>
      </w:r>
      <w:r w:rsidRPr="004B54CA">
        <w:t>students link short-term human needs with the long-term geological processes that determine which resources exist today.</w:t>
      </w:r>
    </w:p>
    <w:p w14:paraId="4103B03A" w14:textId="77777777" w:rsidR="0046276D" w:rsidRPr="004B54CA" w:rsidRDefault="0046276D" w:rsidP="0046276D">
      <w:r w:rsidRPr="004B54CA">
        <w:t>The goal for the middle grades is for students to understand that resource availability depends on long-term Earth processes, that resources are limited and unevenly distributed, and that these constraints naturally lead to trade-offs in how humans meet their needs. These ideas prepare students for high school, where they will integrate Earth processes, technological solutions, and human decision-making to evaluate the economic, environmental, and social trade-offs involved in resource extraction and energy production.</w:t>
      </w:r>
    </w:p>
    <w:p w14:paraId="458C725E" w14:textId="77777777" w:rsidR="0046276D" w:rsidRDefault="0046276D" w:rsidP="0046276D">
      <w:pPr>
        <w:pStyle w:val="Heading2"/>
      </w:pPr>
      <w:r>
        <w:t>2025 Standards: 6.ESS3.1, 6.ESS3.2</w:t>
      </w:r>
    </w:p>
    <w:p w14:paraId="380C5D0F" w14:textId="77777777" w:rsidR="0046276D" w:rsidRDefault="0046276D" w:rsidP="0046276D">
      <w:pPr>
        <w:rPr>
          <w:b/>
          <w:i/>
          <w:iCs/>
        </w:rPr>
      </w:pPr>
      <w:bookmarkStart w:id="8" w:name="G6_ESS3_1"/>
      <w:r w:rsidRPr="00414FA2">
        <w:rPr>
          <w:b/>
          <w:i/>
          <w:iCs/>
        </w:rPr>
        <w:t>6.ESS</w:t>
      </w:r>
      <w:r>
        <w:rPr>
          <w:b/>
          <w:i/>
          <w:iCs/>
        </w:rPr>
        <w:t>3</w:t>
      </w:r>
      <w:r w:rsidRPr="00414FA2">
        <w:rPr>
          <w:b/>
          <w:i/>
          <w:iCs/>
        </w:rPr>
        <w:t>.</w:t>
      </w:r>
      <w:r>
        <w:rPr>
          <w:b/>
          <w:i/>
          <w:iCs/>
        </w:rPr>
        <w:t>1</w:t>
      </w:r>
      <w:r w:rsidRPr="00414FA2">
        <w:rPr>
          <w:b/>
          <w:i/>
          <w:iCs/>
        </w:rPr>
        <w:t xml:space="preserve"> </w:t>
      </w:r>
      <w:bookmarkEnd w:id="8"/>
      <w:r w:rsidRPr="00414FA2">
        <w:rPr>
          <w:b/>
          <w:i/>
          <w:iCs/>
        </w:rPr>
        <w:t xml:space="preserve">– </w:t>
      </w:r>
      <w:r w:rsidRPr="009979E3">
        <w:rPr>
          <w:b/>
          <w:i/>
          <w:iCs/>
        </w:rPr>
        <w:t>Use data to explain the consumption and sustainability of natural resources (non-renewable and renewable) and the resulting impact on Earth’s system.</w:t>
      </w:r>
    </w:p>
    <w:p w14:paraId="4D5AEB47" w14:textId="77777777" w:rsidR="0046276D" w:rsidRDefault="0046276D" w:rsidP="0046276D">
      <w:pPr>
        <w:rPr>
          <w:bCs w:val="0"/>
          <w:u w:val="single"/>
        </w:rPr>
      </w:pPr>
      <w:r w:rsidRPr="0070709B">
        <w:rPr>
          <w:bCs w:val="0"/>
          <w:u w:val="single"/>
        </w:rPr>
        <w:t>Big Idea(s)</w:t>
      </w:r>
    </w:p>
    <w:p w14:paraId="3400F309" w14:textId="77777777" w:rsidR="0046276D" w:rsidRPr="00EA0DFC" w:rsidRDefault="0046276D" w:rsidP="0046276D">
      <w:pPr>
        <w:rPr>
          <w:bCs w:val="0"/>
        </w:rPr>
      </w:pPr>
      <w:r w:rsidRPr="00EA0DFC">
        <w:rPr>
          <w:bCs w:val="0"/>
        </w:rPr>
        <w:t xml:space="preserve">Use of natural resources leads to trade-offs when availability, renewal rates, and impacts differ across Earth’s environments. </w:t>
      </w:r>
    </w:p>
    <w:p w14:paraId="23787DDB" w14:textId="77777777" w:rsidR="0046276D" w:rsidRPr="0070709B" w:rsidRDefault="0046276D" w:rsidP="0046276D">
      <w:pPr>
        <w:rPr>
          <w:bCs w:val="0"/>
          <w:u w:val="single"/>
        </w:rPr>
      </w:pPr>
      <w:r w:rsidRPr="0070709B">
        <w:rPr>
          <w:bCs w:val="0"/>
          <w:u w:val="single"/>
        </w:rPr>
        <w:t>Scientific Ideas:</w:t>
      </w:r>
    </w:p>
    <w:p w14:paraId="60810F60" w14:textId="77777777" w:rsidR="0046276D" w:rsidRDefault="0046276D" w:rsidP="0046276D">
      <w:pPr>
        <w:pStyle w:val="ListParagraph"/>
        <w:numPr>
          <w:ilvl w:val="0"/>
          <w:numId w:val="21"/>
        </w:numPr>
        <w:rPr>
          <w:bCs w:val="0"/>
        </w:rPr>
      </w:pPr>
      <w:r>
        <w:rPr>
          <w:bCs w:val="0"/>
        </w:rPr>
        <w:t>Natural resources vary in how quickly they can be replaced (e.g., water in a well-supplied watershed fills quickly, while fossil fuels and mineral deposits form slowly).</w:t>
      </w:r>
    </w:p>
    <w:p w14:paraId="5237C764" w14:textId="77777777" w:rsidR="0046276D" w:rsidRDefault="0046276D" w:rsidP="0046276D">
      <w:pPr>
        <w:pStyle w:val="ListParagraph"/>
        <w:numPr>
          <w:ilvl w:val="0"/>
          <w:numId w:val="21"/>
        </w:numPr>
        <w:rPr>
          <w:bCs w:val="0"/>
        </w:rPr>
      </w:pPr>
      <w:r>
        <w:rPr>
          <w:bCs w:val="0"/>
        </w:rPr>
        <w:t>Sustainability depends on how quickly a resource is used compared to how fast it is replenished or replaced.</w:t>
      </w:r>
    </w:p>
    <w:p w14:paraId="40E92849" w14:textId="77777777" w:rsidR="0046276D" w:rsidRDefault="0046276D" w:rsidP="0046276D">
      <w:pPr>
        <w:pStyle w:val="ListParagraph"/>
        <w:numPr>
          <w:ilvl w:val="0"/>
          <w:numId w:val="21"/>
        </w:numPr>
        <w:rPr>
          <w:bCs w:val="0"/>
        </w:rPr>
      </w:pPr>
      <w:r>
        <w:rPr>
          <w:bCs w:val="0"/>
        </w:rPr>
        <w:t>Fuels like gasoline, coal, and natural gas began as the remains of living organisms that stored energy while they were living. Humans have learned to make that energy useful.</w:t>
      </w:r>
    </w:p>
    <w:p w14:paraId="4BBB5402" w14:textId="77777777" w:rsidR="0046276D" w:rsidRPr="0070709B" w:rsidRDefault="0046276D" w:rsidP="0046276D">
      <w:pPr>
        <w:pStyle w:val="ListParagraph"/>
        <w:numPr>
          <w:ilvl w:val="0"/>
          <w:numId w:val="21"/>
        </w:numPr>
        <w:rPr>
          <w:bCs w:val="0"/>
        </w:rPr>
      </w:pPr>
      <w:r>
        <w:rPr>
          <w:bCs w:val="0"/>
        </w:rPr>
        <w:t>The Sun provides energy for all living systems which store this energy as chemical energy. Energy derived from fossil fuels releases the energy stored by things that once lived. The processes that form fossil fuels are extremely slow.</w:t>
      </w:r>
    </w:p>
    <w:p w14:paraId="6C92A23F" w14:textId="77777777" w:rsidR="0046276D" w:rsidRDefault="0046276D" w:rsidP="0046276D">
      <w:pPr>
        <w:pStyle w:val="ListParagraph"/>
        <w:numPr>
          <w:ilvl w:val="0"/>
          <w:numId w:val="21"/>
        </w:numPr>
      </w:pPr>
      <w:r>
        <w:t>Non-renewable resources form over geologic timescales, so they decrease in availability as people use them.</w:t>
      </w:r>
    </w:p>
    <w:p w14:paraId="50673CB4" w14:textId="77777777" w:rsidR="0046276D" w:rsidRDefault="0046276D" w:rsidP="0046276D">
      <w:pPr>
        <w:pStyle w:val="ListParagraph"/>
        <w:numPr>
          <w:ilvl w:val="0"/>
          <w:numId w:val="21"/>
        </w:numPr>
        <w:rPr>
          <w:bCs w:val="0"/>
        </w:rPr>
      </w:pPr>
      <w:r>
        <w:rPr>
          <w:bCs w:val="0"/>
        </w:rPr>
        <w:t>Renewable resources can still become limited depending on environmental conditions. (e.g., drought can affect hydropower).</w:t>
      </w:r>
    </w:p>
    <w:p w14:paraId="23909BEF" w14:textId="77777777" w:rsidR="0046276D" w:rsidRDefault="0046276D" w:rsidP="0046276D">
      <w:pPr>
        <w:pStyle w:val="ListParagraph"/>
        <w:numPr>
          <w:ilvl w:val="0"/>
          <w:numId w:val="21"/>
        </w:numPr>
        <w:rPr>
          <w:bCs w:val="0"/>
        </w:rPr>
      </w:pPr>
      <w:r>
        <w:rPr>
          <w:bCs w:val="0"/>
        </w:rPr>
        <w:t>Using resources can affect Earth’s systems by changing land use, air and water quality, or altering cycles of energy and matter.</w:t>
      </w:r>
    </w:p>
    <w:p w14:paraId="7DBAF1CB" w14:textId="77777777" w:rsidR="0046276D" w:rsidRDefault="0046276D" w:rsidP="0046276D">
      <w:pPr>
        <w:pStyle w:val="ListParagraph"/>
        <w:numPr>
          <w:ilvl w:val="0"/>
          <w:numId w:val="21"/>
        </w:numPr>
        <w:rPr>
          <w:bCs w:val="0"/>
        </w:rPr>
      </w:pPr>
      <w:r>
        <w:rPr>
          <w:bCs w:val="0"/>
        </w:rPr>
        <w:t>Different environments provide different types and amounts of resources because of local conditions including climate, landforms, vegetation, geology (e.g., solar power may not be practical in all places or may be more effective in some regions than others).</w:t>
      </w:r>
    </w:p>
    <w:p w14:paraId="07DAEE03" w14:textId="77777777" w:rsidR="0046276D" w:rsidRPr="00532527" w:rsidRDefault="0046276D" w:rsidP="0046276D">
      <w:pPr>
        <w:pStyle w:val="ListParagraph"/>
        <w:numPr>
          <w:ilvl w:val="0"/>
          <w:numId w:val="21"/>
        </w:numPr>
        <w:rPr>
          <w:bCs w:val="0"/>
        </w:rPr>
      </w:pPr>
      <w:r>
        <w:rPr>
          <w:bCs w:val="0"/>
        </w:rPr>
        <w:t>Trade-offs arise when choosing resources for similar purposes (e.g., gasoline vs electric vehicles).</w:t>
      </w:r>
    </w:p>
    <w:p w14:paraId="74E9A6E7" w14:textId="77777777" w:rsidR="0046276D" w:rsidRPr="0070709B" w:rsidRDefault="0046276D" w:rsidP="0046276D">
      <w:pPr>
        <w:rPr>
          <w:bCs w:val="0"/>
          <w:u w:val="single"/>
        </w:rPr>
      </w:pPr>
      <w:r w:rsidRPr="0070709B">
        <w:rPr>
          <w:bCs w:val="0"/>
          <w:u w:val="single"/>
        </w:rPr>
        <w:lastRenderedPageBreak/>
        <w:t>Common Student Ideas:</w:t>
      </w:r>
    </w:p>
    <w:p w14:paraId="42B4E680" w14:textId="77777777" w:rsidR="0046276D" w:rsidRDefault="0046276D" w:rsidP="0046276D">
      <w:pPr>
        <w:pStyle w:val="ListParagraph"/>
        <w:numPr>
          <w:ilvl w:val="0"/>
          <w:numId w:val="21"/>
        </w:numPr>
        <w:rPr>
          <w:bCs w:val="0"/>
        </w:rPr>
      </w:pPr>
      <w:r>
        <w:rPr>
          <w:bCs w:val="0"/>
        </w:rPr>
        <w:t>Renewable resources can never run out.</w:t>
      </w:r>
    </w:p>
    <w:p w14:paraId="30FB9CA2" w14:textId="77777777" w:rsidR="0046276D" w:rsidRDefault="0046276D" w:rsidP="0046276D">
      <w:pPr>
        <w:pStyle w:val="ListParagraph"/>
        <w:numPr>
          <w:ilvl w:val="0"/>
          <w:numId w:val="21"/>
        </w:numPr>
        <w:rPr>
          <w:bCs w:val="0"/>
        </w:rPr>
      </w:pPr>
      <w:r>
        <w:rPr>
          <w:bCs w:val="0"/>
        </w:rPr>
        <w:t xml:space="preserve">Fossil fuels “refill” after humans use them. </w:t>
      </w:r>
    </w:p>
    <w:p w14:paraId="3FB4CE6A" w14:textId="77777777" w:rsidR="0046276D" w:rsidRDefault="0046276D" w:rsidP="0046276D">
      <w:pPr>
        <w:pStyle w:val="ListParagraph"/>
        <w:numPr>
          <w:ilvl w:val="0"/>
          <w:numId w:val="21"/>
        </w:numPr>
        <w:rPr>
          <w:bCs w:val="0"/>
        </w:rPr>
      </w:pPr>
      <w:r>
        <w:rPr>
          <w:bCs w:val="0"/>
        </w:rPr>
        <w:t xml:space="preserve">All resources are available in similar amounts. </w:t>
      </w:r>
    </w:p>
    <w:p w14:paraId="165F9100" w14:textId="77777777" w:rsidR="0046276D" w:rsidRDefault="0046276D" w:rsidP="0046276D">
      <w:pPr>
        <w:pStyle w:val="ListParagraph"/>
        <w:numPr>
          <w:ilvl w:val="0"/>
          <w:numId w:val="21"/>
        </w:numPr>
      </w:pPr>
      <w:r>
        <w:t>All resource use is sustainable if we “use less.”</w:t>
      </w:r>
    </w:p>
    <w:p w14:paraId="6B4A7454" w14:textId="77777777" w:rsidR="0046276D" w:rsidRDefault="0046276D" w:rsidP="0046276D">
      <w:pPr>
        <w:pStyle w:val="ListParagraph"/>
        <w:numPr>
          <w:ilvl w:val="0"/>
          <w:numId w:val="21"/>
        </w:numPr>
        <w:rPr>
          <w:bCs w:val="0"/>
        </w:rPr>
      </w:pPr>
      <w:r>
        <w:rPr>
          <w:bCs w:val="0"/>
        </w:rPr>
        <w:t xml:space="preserve">Renewable resources have no environmental impacts. </w:t>
      </w:r>
    </w:p>
    <w:p w14:paraId="225DB7B9" w14:textId="77777777" w:rsidR="0046276D" w:rsidRDefault="0046276D" w:rsidP="0046276D">
      <w:pPr>
        <w:pStyle w:val="ListParagraph"/>
        <w:numPr>
          <w:ilvl w:val="0"/>
          <w:numId w:val="21"/>
        </w:numPr>
        <w:rPr>
          <w:bCs w:val="0"/>
        </w:rPr>
      </w:pPr>
      <w:r>
        <w:rPr>
          <w:bCs w:val="0"/>
        </w:rPr>
        <w:t>Electricity and gasoline are natural resources (instead of products made from natural resources).</w:t>
      </w:r>
    </w:p>
    <w:p w14:paraId="005DFBC5" w14:textId="77777777" w:rsidR="0046276D" w:rsidRPr="00B51D31" w:rsidRDefault="0046276D" w:rsidP="0046276D">
      <w:pPr>
        <w:pStyle w:val="ListParagraph"/>
        <w:numPr>
          <w:ilvl w:val="0"/>
          <w:numId w:val="21"/>
        </w:numPr>
      </w:pPr>
      <w:r>
        <w:t>All effects of resources are immediate – ignore cumulative effects, such as water table drops.</w:t>
      </w:r>
    </w:p>
    <w:p w14:paraId="30905397" w14:textId="77777777" w:rsidR="0046276D" w:rsidRDefault="0046276D" w:rsidP="0046276D">
      <w:pPr>
        <w:rPr>
          <w:b/>
          <w:i/>
          <w:iCs/>
        </w:rPr>
      </w:pPr>
      <w:bookmarkStart w:id="9" w:name="G6_ESS3_2"/>
      <w:r>
        <w:rPr>
          <w:b/>
          <w:i/>
          <w:iCs/>
        </w:rPr>
        <w:t xml:space="preserve">6.ESS3.2 </w:t>
      </w:r>
      <w:bookmarkEnd w:id="9"/>
      <w:r>
        <w:rPr>
          <w:b/>
          <w:i/>
          <w:iCs/>
        </w:rPr>
        <w:t xml:space="preserve">– </w:t>
      </w:r>
      <w:r w:rsidRPr="0031766B">
        <w:rPr>
          <w:b/>
          <w:i/>
          <w:iCs/>
        </w:rPr>
        <w:t xml:space="preserve">Investigate and compare existing and developing technologies that utilize renewable and alternative energy resources. </w:t>
      </w:r>
    </w:p>
    <w:p w14:paraId="2BE382FA" w14:textId="77777777" w:rsidR="0046276D" w:rsidRDefault="0046276D" w:rsidP="0046276D">
      <w:pPr>
        <w:rPr>
          <w:bCs w:val="0"/>
          <w:u w:val="single"/>
        </w:rPr>
      </w:pPr>
      <w:r w:rsidRPr="0070709B">
        <w:rPr>
          <w:bCs w:val="0"/>
          <w:u w:val="single"/>
        </w:rPr>
        <w:t>Big Idea(s)</w:t>
      </w:r>
    </w:p>
    <w:p w14:paraId="52247EBF" w14:textId="77777777" w:rsidR="0046276D" w:rsidRPr="00137A22" w:rsidRDefault="0046276D" w:rsidP="0046276D">
      <w:r>
        <w:t xml:space="preserve">Humans develop technologies to find, access, capture, and convert energy from natural resources. New innovations can change how efficiently and responsibly these resources are used. </w:t>
      </w:r>
    </w:p>
    <w:p w14:paraId="5D1F3BA1" w14:textId="77777777" w:rsidR="0046276D" w:rsidRPr="0070709B" w:rsidRDefault="0046276D" w:rsidP="0046276D">
      <w:pPr>
        <w:rPr>
          <w:bCs w:val="0"/>
          <w:u w:val="single"/>
        </w:rPr>
      </w:pPr>
      <w:r w:rsidRPr="0070709B">
        <w:rPr>
          <w:bCs w:val="0"/>
          <w:u w:val="single"/>
        </w:rPr>
        <w:t>Scientific Ideas:</w:t>
      </w:r>
    </w:p>
    <w:p w14:paraId="123F6BF4" w14:textId="77777777" w:rsidR="0046276D" w:rsidRDefault="0046276D" w:rsidP="0046276D">
      <w:pPr>
        <w:pStyle w:val="ListParagraph"/>
        <w:numPr>
          <w:ilvl w:val="0"/>
          <w:numId w:val="21"/>
        </w:numPr>
      </w:pPr>
      <w:r>
        <w:t>All energy used by humans comes from natural resources, even when technologies used to capture it are highly engineered. (e.g., solar panels still require light; nuclear reactors still require radioactive materials).</w:t>
      </w:r>
    </w:p>
    <w:p w14:paraId="261D28AA" w14:textId="77777777" w:rsidR="0046276D" w:rsidRDefault="0046276D" w:rsidP="0046276D">
      <w:pPr>
        <w:pStyle w:val="ListParagraph"/>
        <w:numPr>
          <w:ilvl w:val="0"/>
          <w:numId w:val="21"/>
        </w:numPr>
        <w:rPr>
          <w:bCs w:val="0"/>
        </w:rPr>
      </w:pPr>
      <w:r>
        <w:rPr>
          <w:bCs w:val="0"/>
        </w:rPr>
        <w:t xml:space="preserve">Obtaining renewable resources may require tools or technologies made from non-renewable resources. </w:t>
      </w:r>
    </w:p>
    <w:p w14:paraId="47ADBE00" w14:textId="77777777" w:rsidR="0046276D" w:rsidRDefault="0046276D" w:rsidP="0046276D">
      <w:pPr>
        <w:pStyle w:val="ListParagraph"/>
        <w:numPr>
          <w:ilvl w:val="0"/>
          <w:numId w:val="21"/>
        </w:numPr>
        <w:rPr>
          <w:bCs w:val="0"/>
        </w:rPr>
      </w:pPr>
      <w:r>
        <w:rPr>
          <w:bCs w:val="0"/>
        </w:rPr>
        <w:t>Technologies allow humans to access energy sources (drilling, mining, collecting biomass, building turbines).</w:t>
      </w:r>
    </w:p>
    <w:p w14:paraId="6F5EE156" w14:textId="77777777" w:rsidR="0046276D" w:rsidRDefault="0046276D" w:rsidP="0046276D">
      <w:pPr>
        <w:pStyle w:val="ListParagraph"/>
        <w:numPr>
          <w:ilvl w:val="0"/>
          <w:numId w:val="21"/>
        </w:numPr>
        <w:rPr>
          <w:bCs w:val="0"/>
        </w:rPr>
      </w:pPr>
      <w:r>
        <w:rPr>
          <w:bCs w:val="0"/>
        </w:rPr>
        <w:t>Different technologies rely on different mechanisms (solar energy captures energy from light, turbines capture energy from moving air, hydroelectric systems capture energy from moving water, bioenergy captures energy from living systems).</w:t>
      </w:r>
    </w:p>
    <w:p w14:paraId="25F78A31" w14:textId="77777777" w:rsidR="0046276D" w:rsidRDefault="0046276D" w:rsidP="0046276D">
      <w:pPr>
        <w:pStyle w:val="ListParagraph"/>
        <w:numPr>
          <w:ilvl w:val="0"/>
          <w:numId w:val="21"/>
        </w:numPr>
      </w:pPr>
      <w:r>
        <w:t xml:space="preserve">The development of new materials improves the efficiency of energy capture. </w:t>
      </w:r>
    </w:p>
    <w:p w14:paraId="247D4DA6" w14:textId="77777777" w:rsidR="0046276D" w:rsidRDefault="0046276D" w:rsidP="0046276D">
      <w:pPr>
        <w:pStyle w:val="ListParagraph"/>
        <w:numPr>
          <w:ilvl w:val="0"/>
          <w:numId w:val="21"/>
        </w:numPr>
        <w:rPr>
          <w:bCs w:val="0"/>
        </w:rPr>
      </w:pPr>
      <w:r>
        <w:rPr>
          <w:bCs w:val="0"/>
        </w:rPr>
        <w:t>Innovations can reduce unintended impacts of different types of energy capture.</w:t>
      </w:r>
    </w:p>
    <w:p w14:paraId="76189698" w14:textId="77777777" w:rsidR="0046276D" w:rsidRDefault="0046276D" w:rsidP="0046276D">
      <w:pPr>
        <w:pStyle w:val="ListParagraph"/>
        <w:numPr>
          <w:ilvl w:val="0"/>
          <w:numId w:val="21"/>
        </w:numPr>
        <w:rPr>
          <w:bCs w:val="0"/>
        </w:rPr>
      </w:pPr>
      <w:r>
        <w:rPr>
          <w:bCs w:val="0"/>
        </w:rPr>
        <w:t>New technologies may not be suited for use in all areas.</w:t>
      </w:r>
    </w:p>
    <w:p w14:paraId="28563563" w14:textId="77777777" w:rsidR="0046276D" w:rsidRDefault="0046276D" w:rsidP="0046276D">
      <w:pPr>
        <w:pStyle w:val="ListParagraph"/>
        <w:numPr>
          <w:ilvl w:val="0"/>
          <w:numId w:val="21"/>
        </w:numPr>
        <w:rPr>
          <w:bCs w:val="0"/>
        </w:rPr>
      </w:pPr>
      <w:r>
        <w:rPr>
          <w:bCs w:val="0"/>
        </w:rPr>
        <w:t>Improving efficiency of devices that use energy can help humans rely less on fuels that are hard to access, limited, or have negative impacts.</w:t>
      </w:r>
    </w:p>
    <w:p w14:paraId="0E4AEDA9" w14:textId="77777777" w:rsidR="0046276D" w:rsidRPr="0070709B" w:rsidRDefault="0046276D" w:rsidP="0046276D">
      <w:pPr>
        <w:pStyle w:val="ListParagraph"/>
        <w:numPr>
          <w:ilvl w:val="0"/>
          <w:numId w:val="21"/>
        </w:numPr>
        <w:rPr>
          <w:bCs w:val="0"/>
        </w:rPr>
      </w:pPr>
      <w:r>
        <w:rPr>
          <w:bCs w:val="0"/>
        </w:rPr>
        <w:t>Comparing technologies considers inputs, outputs, efficiency, and effects and not just whether they are renewable.</w:t>
      </w:r>
    </w:p>
    <w:p w14:paraId="6B8C25F0" w14:textId="77777777" w:rsidR="0046276D" w:rsidRPr="0070709B" w:rsidRDefault="0046276D" w:rsidP="0046276D">
      <w:pPr>
        <w:rPr>
          <w:bCs w:val="0"/>
          <w:u w:val="single"/>
        </w:rPr>
      </w:pPr>
      <w:r w:rsidRPr="0070709B">
        <w:rPr>
          <w:bCs w:val="0"/>
          <w:u w:val="single"/>
        </w:rPr>
        <w:t>Common Student Ideas:</w:t>
      </w:r>
    </w:p>
    <w:p w14:paraId="7A985534" w14:textId="77777777" w:rsidR="0046276D" w:rsidRDefault="0046276D" w:rsidP="0046276D">
      <w:pPr>
        <w:pStyle w:val="ListParagraph"/>
        <w:numPr>
          <w:ilvl w:val="0"/>
          <w:numId w:val="21"/>
        </w:numPr>
      </w:pPr>
      <w:r>
        <w:t>Individual energy use always decreases since technologies have become more efficient.</w:t>
      </w:r>
    </w:p>
    <w:p w14:paraId="4109B72F" w14:textId="77777777" w:rsidR="0046276D" w:rsidRDefault="0046276D" w:rsidP="0046276D">
      <w:pPr>
        <w:pStyle w:val="ListParagraph"/>
        <w:numPr>
          <w:ilvl w:val="0"/>
          <w:numId w:val="21"/>
        </w:numPr>
        <w:rPr>
          <w:bCs w:val="0"/>
        </w:rPr>
      </w:pPr>
      <w:r>
        <w:rPr>
          <w:bCs w:val="0"/>
        </w:rPr>
        <w:t>New technologies create energy, rather than capture it from existing processes.</w:t>
      </w:r>
    </w:p>
    <w:p w14:paraId="2CC55354" w14:textId="77777777" w:rsidR="0046276D" w:rsidRDefault="0046276D" w:rsidP="0046276D">
      <w:pPr>
        <w:pStyle w:val="ListParagraph"/>
        <w:numPr>
          <w:ilvl w:val="0"/>
          <w:numId w:val="21"/>
        </w:numPr>
        <w:rPr>
          <w:bCs w:val="0"/>
        </w:rPr>
      </w:pPr>
      <w:r>
        <w:rPr>
          <w:bCs w:val="0"/>
        </w:rPr>
        <w:lastRenderedPageBreak/>
        <w:t>All electricity comes from the same basic process.</w:t>
      </w:r>
    </w:p>
    <w:p w14:paraId="291A7B68" w14:textId="77777777" w:rsidR="0046276D" w:rsidRDefault="0046276D" w:rsidP="0046276D">
      <w:pPr>
        <w:pStyle w:val="ListParagraph"/>
        <w:numPr>
          <w:ilvl w:val="0"/>
          <w:numId w:val="21"/>
        </w:numPr>
      </w:pPr>
      <w:r>
        <w:t>Renewable energies have no drawbacks.</w:t>
      </w:r>
    </w:p>
    <w:p w14:paraId="77FD1FF7" w14:textId="77777777" w:rsidR="0046276D" w:rsidRPr="006C13B2" w:rsidRDefault="0046276D" w:rsidP="0046276D">
      <w:pPr>
        <w:pStyle w:val="ListParagraph"/>
        <w:numPr>
          <w:ilvl w:val="0"/>
          <w:numId w:val="21"/>
        </w:numPr>
      </w:pPr>
      <w:r>
        <w:t>If a technology exists, it can be used anywhere, regardless of local conditions.</w:t>
      </w:r>
    </w:p>
    <w:p w14:paraId="44C0491B" w14:textId="77777777" w:rsidR="0046276D" w:rsidRDefault="0046276D" w:rsidP="0046276D">
      <w:r>
        <w:rPr>
          <w:b/>
          <w:i/>
          <w:iCs/>
        </w:rPr>
        <w:pict w14:anchorId="02943E1E">
          <v:rect id="_x0000_i1026" style="width:0;height:1.5pt" o:hralign="center" o:hrstd="t" o:hr="t" fillcolor="#a0a0a0" stroked="f"/>
        </w:pict>
      </w:r>
    </w:p>
    <w:p w14:paraId="1FC16CBF" w14:textId="77777777" w:rsidR="0046276D" w:rsidRDefault="0046276D" w:rsidP="0046276D"/>
    <w:p w14:paraId="3FF77207" w14:textId="77777777" w:rsidR="00825DCE" w:rsidRPr="0046276D" w:rsidRDefault="00825DCE" w:rsidP="0046276D"/>
    <w:sectPr w:rsidR="00825DCE" w:rsidRPr="0046276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0C241" w14:textId="77777777" w:rsidR="00E77419" w:rsidRDefault="00E77419" w:rsidP="00571536">
      <w:pPr>
        <w:spacing w:after="0" w:line="240" w:lineRule="auto"/>
      </w:pPr>
      <w:r>
        <w:separator/>
      </w:r>
    </w:p>
  </w:endnote>
  <w:endnote w:type="continuationSeparator" w:id="0">
    <w:p w14:paraId="48386C40" w14:textId="77777777" w:rsidR="00E77419" w:rsidRDefault="00E77419" w:rsidP="00571536">
      <w:pPr>
        <w:spacing w:after="0" w:line="240" w:lineRule="auto"/>
      </w:pPr>
      <w:r>
        <w:continuationSeparator/>
      </w:r>
    </w:p>
  </w:endnote>
  <w:endnote w:type="continuationNotice" w:id="1">
    <w:p w14:paraId="367F031B" w14:textId="77777777" w:rsidR="00E77419" w:rsidRDefault="00E77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7BEE" w14:textId="77777777" w:rsidR="00571536" w:rsidRDefault="00571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1CA3" w14:textId="77777777" w:rsidR="00571536" w:rsidRDefault="00571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7718" w14:textId="77777777" w:rsidR="00571536" w:rsidRDefault="00571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FEC66" w14:textId="77777777" w:rsidR="00E77419" w:rsidRDefault="00E77419" w:rsidP="00571536">
      <w:pPr>
        <w:spacing w:after="0" w:line="240" w:lineRule="auto"/>
      </w:pPr>
      <w:r>
        <w:separator/>
      </w:r>
    </w:p>
  </w:footnote>
  <w:footnote w:type="continuationSeparator" w:id="0">
    <w:p w14:paraId="79A055CB" w14:textId="77777777" w:rsidR="00E77419" w:rsidRDefault="00E77419" w:rsidP="00571536">
      <w:pPr>
        <w:spacing w:after="0" w:line="240" w:lineRule="auto"/>
      </w:pPr>
      <w:r>
        <w:continuationSeparator/>
      </w:r>
    </w:p>
  </w:footnote>
  <w:footnote w:type="continuationNotice" w:id="1">
    <w:p w14:paraId="32F029DF" w14:textId="77777777" w:rsidR="00E77419" w:rsidRDefault="00E77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12941756" w:rsidR="00571536" w:rsidRDefault="00571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565007BF"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6547E7CA" w:rsidR="00571536" w:rsidRDefault="005715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fWzQlno" int2:invalidationBookmarkName="" int2:hashCode="Sg6TLRvFZV0xPT" int2:id="RECuoYSU">
      <int2:state int2:value="Rejected" int2:type="gram"/>
    </int2:bookmark>
    <int2:bookmark int2:bookmarkName="_Int_U1zK40DF" int2:invalidationBookmarkName="" int2:hashCode="yvfZFjDGtYJCxg" int2:id="tRnAs14B">
      <int2:state int2:value="Rejected" int2:type="gram"/>
    </int2:bookmark>
    <int2:bookmark int2:bookmarkName="_Int_AtSllXXJ" int2:invalidationBookmarkName="" int2:hashCode="Hkuw+0BGrdNxQK" int2:id="n9jilzHw">
      <int2:state int2:value="Rejected" int2:type="gram"/>
    </int2:bookmark>
    <int2:bookmark int2:bookmarkName="_Int_xL730RYb" int2:invalidationBookmarkName="" int2:hashCode="H7A1QvixPOdbKJ" int2:id="NsM7e0qa">
      <int2:state int2:value="Rejected" int2:type="gram"/>
    </int2:bookmark>
    <int2:bookmark int2:bookmarkName="_Int_vNncETdG" int2:invalidationBookmarkName="" int2:hashCode="Wljd25+duew0d/" int2:id="4gpRtSTX">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A5712E"/>
    <w:multiLevelType w:val="hybridMultilevel"/>
    <w:tmpl w:val="5E207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7"/>
  </w:num>
  <w:num w:numId="2" w16cid:durableId="1430274753">
    <w:abstractNumId w:val="13"/>
  </w:num>
  <w:num w:numId="3" w16cid:durableId="1015885880">
    <w:abstractNumId w:val="14"/>
  </w:num>
  <w:num w:numId="4" w16cid:durableId="1247762418">
    <w:abstractNumId w:val="2"/>
  </w:num>
  <w:num w:numId="5" w16cid:durableId="758794841">
    <w:abstractNumId w:val="6"/>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076778546">
    <w:abstractNumId w:val="3"/>
  </w:num>
  <w:num w:numId="16" w16cid:durableId="319965407">
    <w:abstractNumId w:val="8"/>
  </w:num>
  <w:num w:numId="17" w16cid:durableId="1351376200">
    <w:abstractNumId w:val="10"/>
  </w:num>
  <w:num w:numId="18" w16cid:durableId="1682514081">
    <w:abstractNumId w:val="17"/>
  </w:num>
  <w:num w:numId="19" w16cid:durableId="116530824">
    <w:abstractNumId w:val="19"/>
  </w:num>
  <w:num w:numId="20" w16cid:durableId="1933389504">
    <w:abstractNumId w:val="11"/>
  </w:num>
  <w:num w:numId="21" w16cid:durableId="1051925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07C"/>
    <w:rsid w:val="00000AA2"/>
    <w:rsid w:val="000010B1"/>
    <w:rsid w:val="000014A9"/>
    <w:rsid w:val="00001C70"/>
    <w:rsid w:val="00002893"/>
    <w:rsid w:val="00002D9E"/>
    <w:rsid w:val="0000346E"/>
    <w:rsid w:val="00003795"/>
    <w:rsid w:val="00003A3B"/>
    <w:rsid w:val="00003B39"/>
    <w:rsid w:val="0000412E"/>
    <w:rsid w:val="000047FF"/>
    <w:rsid w:val="00004A69"/>
    <w:rsid w:val="00004D74"/>
    <w:rsid w:val="000050AD"/>
    <w:rsid w:val="0000511B"/>
    <w:rsid w:val="00005476"/>
    <w:rsid w:val="000059FD"/>
    <w:rsid w:val="00006BEA"/>
    <w:rsid w:val="00006F77"/>
    <w:rsid w:val="000072D6"/>
    <w:rsid w:val="00007509"/>
    <w:rsid w:val="0001070A"/>
    <w:rsid w:val="000111E7"/>
    <w:rsid w:val="00011A6B"/>
    <w:rsid w:val="00011BA6"/>
    <w:rsid w:val="0001207E"/>
    <w:rsid w:val="00012357"/>
    <w:rsid w:val="00012655"/>
    <w:rsid w:val="00012690"/>
    <w:rsid w:val="000126BD"/>
    <w:rsid w:val="00013E99"/>
    <w:rsid w:val="00013F2A"/>
    <w:rsid w:val="0001440A"/>
    <w:rsid w:val="00016245"/>
    <w:rsid w:val="0001695F"/>
    <w:rsid w:val="00017356"/>
    <w:rsid w:val="00017393"/>
    <w:rsid w:val="00017A6E"/>
    <w:rsid w:val="00017A73"/>
    <w:rsid w:val="00020E0A"/>
    <w:rsid w:val="00020E82"/>
    <w:rsid w:val="00020FCB"/>
    <w:rsid w:val="000213E3"/>
    <w:rsid w:val="0002236B"/>
    <w:rsid w:val="00024F28"/>
    <w:rsid w:val="00026342"/>
    <w:rsid w:val="00026A5D"/>
    <w:rsid w:val="00026AFD"/>
    <w:rsid w:val="00031689"/>
    <w:rsid w:val="00031B31"/>
    <w:rsid w:val="00031BFB"/>
    <w:rsid w:val="00031CE7"/>
    <w:rsid w:val="00032813"/>
    <w:rsid w:val="00032D20"/>
    <w:rsid w:val="00032F0B"/>
    <w:rsid w:val="00033344"/>
    <w:rsid w:val="000353A2"/>
    <w:rsid w:val="0003563C"/>
    <w:rsid w:val="00035BC4"/>
    <w:rsid w:val="000364DF"/>
    <w:rsid w:val="000403D5"/>
    <w:rsid w:val="00041065"/>
    <w:rsid w:val="000413F3"/>
    <w:rsid w:val="000417CD"/>
    <w:rsid w:val="0004425B"/>
    <w:rsid w:val="00044EC9"/>
    <w:rsid w:val="00045179"/>
    <w:rsid w:val="00045353"/>
    <w:rsid w:val="00045A7A"/>
    <w:rsid w:val="00046494"/>
    <w:rsid w:val="000465FF"/>
    <w:rsid w:val="00046792"/>
    <w:rsid w:val="00046A0E"/>
    <w:rsid w:val="00046BC0"/>
    <w:rsid w:val="0004792B"/>
    <w:rsid w:val="00047D0D"/>
    <w:rsid w:val="00047E01"/>
    <w:rsid w:val="000512A8"/>
    <w:rsid w:val="0005225E"/>
    <w:rsid w:val="00052DE8"/>
    <w:rsid w:val="00054780"/>
    <w:rsid w:val="00054CC3"/>
    <w:rsid w:val="00056B3B"/>
    <w:rsid w:val="00056DB9"/>
    <w:rsid w:val="00060019"/>
    <w:rsid w:val="000613C5"/>
    <w:rsid w:val="000633C0"/>
    <w:rsid w:val="000635DC"/>
    <w:rsid w:val="00065900"/>
    <w:rsid w:val="000667C2"/>
    <w:rsid w:val="00067B8A"/>
    <w:rsid w:val="00067C4A"/>
    <w:rsid w:val="00067ECB"/>
    <w:rsid w:val="00070CE6"/>
    <w:rsid w:val="00070CF4"/>
    <w:rsid w:val="00071DF2"/>
    <w:rsid w:val="00075AE8"/>
    <w:rsid w:val="0007644E"/>
    <w:rsid w:val="000768DE"/>
    <w:rsid w:val="00076BC5"/>
    <w:rsid w:val="000803EC"/>
    <w:rsid w:val="00080D31"/>
    <w:rsid w:val="00080FEC"/>
    <w:rsid w:val="00081236"/>
    <w:rsid w:val="0008155E"/>
    <w:rsid w:val="00082570"/>
    <w:rsid w:val="00082D1F"/>
    <w:rsid w:val="0008364A"/>
    <w:rsid w:val="000845E7"/>
    <w:rsid w:val="000849BE"/>
    <w:rsid w:val="00085B6A"/>
    <w:rsid w:val="0008681E"/>
    <w:rsid w:val="000872E9"/>
    <w:rsid w:val="000875E1"/>
    <w:rsid w:val="00087D4D"/>
    <w:rsid w:val="00087E36"/>
    <w:rsid w:val="00087F82"/>
    <w:rsid w:val="000911C8"/>
    <w:rsid w:val="00091721"/>
    <w:rsid w:val="00091CB4"/>
    <w:rsid w:val="0009279D"/>
    <w:rsid w:val="000927DE"/>
    <w:rsid w:val="00092D13"/>
    <w:rsid w:val="00094B33"/>
    <w:rsid w:val="00094F38"/>
    <w:rsid w:val="000958DF"/>
    <w:rsid w:val="00095B96"/>
    <w:rsid w:val="00095F39"/>
    <w:rsid w:val="000969EF"/>
    <w:rsid w:val="00096A22"/>
    <w:rsid w:val="00097549"/>
    <w:rsid w:val="000A019E"/>
    <w:rsid w:val="000A0917"/>
    <w:rsid w:val="000A12B2"/>
    <w:rsid w:val="000A13EF"/>
    <w:rsid w:val="000A2F03"/>
    <w:rsid w:val="000A3C88"/>
    <w:rsid w:val="000A3F8E"/>
    <w:rsid w:val="000A456E"/>
    <w:rsid w:val="000A4D2E"/>
    <w:rsid w:val="000A4E5F"/>
    <w:rsid w:val="000A4E9E"/>
    <w:rsid w:val="000A629F"/>
    <w:rsid w:val="000A7219"/>
    <w:rsid w:val="000A7996"/>
    <w:rsid w:val="000B02CE"/>
    <w:rsid w:val="000B0733"/>
    <w:rsid w:val="000B2A4E"/>
    <w:rsid w:val="000B323A"/>
    <w:rsid w:val="000B3D89"/>
    <w:rsid w:val="000B4EDE"/>
    <w:rsid w:val="000B5296"/>
    <w:rsid w:val="000B6204"/>
    <w:rsid w:val="000B674E"/>
    <w:rsid w:val="000B6EA5"/>
    <w:rsid w:val="000B7423"/>
    <w:rsid w:val="000B79D6"/>
    <w:rsid w:val="000B7D98"/>
    <w:rsid w:val="000C050B"/>
    <w:rsid w:val="000C0532"/>
    <w:rsid w:val="000C076D"/>
    <w:rsid w:val="000C07B7"/>
    <w:rsid w:val="000C0C71"/>
    <w:rsid w:val="000C1150"/>
    <w:rsid w:val="000C1783"/>
    <w:rsid w:val="000C1C84"/>
    <w:rsid w:val="000C2004"/>
    <w:rsid w:val="000C24F2"/>
    <w:rsid w:val="000C2989"/>
    <w:rsid w:val="000C342D"/>
    <w:rsid w:val="000C43E0"/>
    <w:rsid w:val="000C4829"/>
    <w:rsid w:val="000C5220"/>
    <w:rsid w:val="000C56A3"/>
    <w:rsid w:val="000C607C"/>
    <w:rsid w:val="000C64C0"/>
    <w:rsid w:val="000D06E2"/>
    <w:rsid w:val="000D0BD9"/>
    <w:rsid w:val="000D0C44"/>
    <w:rsid w:val="000D0F80"/>
    <w:rsid w:val="000D11CA"/>
    <w:rsid w:val="000D1CA9"/>
    <w:rsid w:val="000D1D9C"/>
    <w:rsid w:val="000D21FF"/>
    <w:rsid w:val="000D3088"/>
    <w:rsid w:val="000D3783"/>
    <w:rsid w:val="000D539D"/>
    <w:rsid w:val="000D568D"/>
    <w:rsid w:val="000D5E65"/>
    <w:rsid w:val="000D76E5"/>
    <w:rsid w:val="000D773B"/>
    <w:rsid w:val="000D7FAC"/>
    <w:rsid w:val="000E0936"/>
    <w:rsid w:val="000E0AC8"/>
    <w:rsid w:val="000E210C"/>
    <w:rsid w:val="000E2B98"/>
    <w:rsid w:val="000E3DA9"/>
    <w:rsid w:val="000E3E68"/>
    <w:rsid w:val="000E4090"/>
    <w:rsid w:val="000E40B3"/>
    <w:rsid w:val="000E4DAE"/>
    <w:rsid w:val="000E4F35"/>
    <w:rsid w:val="000E5716"/>
    <w:rsid w:val="000E7B44"/>
    <w:rsid w:val="000F03E4"/>
    <w:rsid w:val="000F0416"/>
    <w:rsid w:val="000F04FF"/>
    <w:rsid w:val="000F0A9D"/>
    <w:rsid w:val="000F0F49"/>
    <w:rsid w:val="000F17C8"/>
    <w:rsid w:val="000F31C8"/>
    <w:rsid w:val="000F3587"/>
    <w:rsid w:val="000F393F"/>
    <w:rsid w:val="000F4185"/>
    <w:rsid w:val="000F4231"/>
    <w:rsid w:val="000F47C6"/>
    <w:rsid w:val="000F4DBF"/>
    <w:rsid w:val="000F561C"/>
    <w:rsid w:val="000F59B5"/>
    <w:rsid w:val="000F5BC1"/>
    <w:rsid w:val="000F5CEF"/>
    <w:rsid w:val="000F66F6"/>
    <w:rsid w:val="000F6C97"/>
    <w:rsid w:val="000F7378"/>
    <w:rsid w:val="000F75FB"/>
    <w:rsid w:val="000F78C3"/>
    <w:rsid w:val="000F7E39"/>
    <w:rsid w:val="000F7FA9"/>
    <w:rsid w:val="001012CC"/>
    <w:rsid w:val="001017E9"/>
    <w:rsid w:val="00102108"/>
    <w:rsid w:val="00102695"/>
    <w:rsid w:val="00102F03"/>
    <w:rsid w:val="00103D85"/>
    <w:rsid w:val="00104149"/>
    <w:rsid w:val="00104943"/>
    <w:rsid w:val="001055BF"/>
    <w:rsid w:val="00105CB2"/>
    <w:rsid w:val="001067A5"/>
    <w:rsid w:val="00106B0E"/>
    <w:rsid w:val="00107554"/>
    <w:rsid w:val="001079F6"/>
    <w:rsid w:val="00107CB6"/>
    <w:rsid w:val="001108DF"/>
    <w:rsid w:val="00111664"/>
    <w:rsid w:val="00111971"/>
    <w:rsid w:val="00111A01"/>
    <w:rsid w:val="00112132"/>
    <w:rsid w:val="00112EA3"/>
    <w:rsid w:val="00113860"/>
    <w:rsid w:val="00113BD9"/>
    <w:rsid w:val="00113CDA"/>
    <w:rsid w:val="0011476F"/>
    <w:rsid w:val="00114E87"/>
    <w:rsid w:val="001154FE"/>
    <w:rsid w:val="001158F0"/>
    <w:rsid w:val="00115DD7"/>
    <w:rsid w:val="00116D9A"/>
    <w:rsid w:val="0011700E"/>
    <w:rsid w:val="00120816"/>
    <w:rsid w:val="00120B3A"/>
    <w:rsid w:val="00121B10"/>
    <w:rsid w:val="001222A3"/>
    <w:rsid w:val="00122AD3"/>
    <w:rsid w:val="001233B0"/>
    <w:rsid w:val="00124243"/>
    <w:rsid w:val="00124C2C"/>
    <w:rsid w:val="00124FA9"/>
    <w:rsid w:val="0012550B"/>
    <w:rsid w:val="00125A19"/>
    <w:rsid w:val="001262C1"/>
    <w:rsid w:val="001274EA"/>
    <w:rsid w:val="00127C53"/>
    <w:rsid w:val="00130380"/>
    <w:rsid w:val="001309C4"/>
    <w:rsid w:val="00131328"/>
    <w:rsid w:val="0013145D"/>
    <w:rsid w:val="00132787"/>
    <w:rsid w:val="00132B6D"/>
    <w:rsid w:val="001334BD"/>
    <w:rsid w:val="00133CDD"/>
    <w:rsid w:val="001348BE"/>
    <w:rsid w:val="00136097"/>
    <w:rsid w:val="00137A22"/>
    <w:rsid w:val="00137C38"/>
    <w:rsid w:val="00137E40"/>
    <w:rsid w:val="0014159E"/>
    <w:rsid w:val="0014209B"/>
    <w:rsid w:val="0014285D"/>
    <w:rsid w:val="00143A37"/>
    <w:rsid w:val="0014636E"/>
    <w:rsid w:val="0014784D"/>
    <w:rsid w:val="001479E8"/>
    <w:rsid w:val="00150B35"/>
    <w:rsid w:val="00151C78"/>
    <w:rsid w:val="00152332"/>
    <w:rsid w:val="001532C2"/>
    <w:rsid w:val="001537B3"/>
    <w:rsid w:val="00154092"/>
    <w:rsid w:val="00154302"/>
    <w:rsid w:val="001548C2"/>
    <w:rsid w:val="0015574E"/>
    <w:rsid w:val="00155925"/>
    <w:rsid w:val="00155941"/>
    <w:rsid w:val="00156EBE"/>
    <w:rsid w:val="0015736F"/>
    <w:rsid w:val="00157757"/>
    <w:rsid w:val="0016115B"/>
    <w:rsid w:val="00162321"/>
    <w:rsid w:val="00163E3C"/>
    <w:rsid w:val="001641D1"/>
    <w:rsid w:val="00164269"/>
    <w:rsid w:val="00165A33"/>
    <w:rsid w:val="00165DF3"/>
    <w:rsid w:val="00166654"/>
    <w:rsid w:val="001669E7"/>
    <w:rsid w:val="00166B4D"/>
    <w:rsid w:val="00166F51"/>
    <w:rsid w:val="001677A6"/>
    <w:rsid w:val="00170795"/>
    <w:rsid w:val="00170890"/>
    <w:rsid w:val="00171EB2"/>
    <w:rsid w:val="001720F8"/>
    <w:rsid w:val="00172576"/>
    <w:rsid w:val="00172791"/>
    <w:rsid w:val="00172C80"/>
    <w:rsid w:val="00172E41"/>
    <w:rsid w:val="00173322"/>
    <w:rsid w:val="0017334D"/>
    <w:rsid w:val="001738DE"/>
    <w:rsid w:val="001750B4"/>
    <w:rsid w:val="00175AFD"/>
    <w:rsid w:val="00180B1B"/>
    <w:rsid w:val="00180D9C"/>
    <w:rsid w:val="001814CA"/>
    <w:rsid w:val="0018194F"/>
    <w:rsid w:val="00185CF8"/>
    <w:rsid w:val="00186242"/>
    <w:rsid w:val="0018624D"/>
    <w:rsid w:val="00186279"/>
    <w:rsid w:val="0018641B"/>
    <w:rsid w:val="00186814"/>
    <w:rsid w:val="001869FE"/>
    <w:rsid w:val="00186ED4"/>
    <w:rsid w:val="00187234"/>
    <w:rsid w:val="00190678"/>
    <w:rsid w:val="001915B5"/>
    <w:rsid w:val="001918FB"/>
    <w:rsid w:val="0019196A"/>
    <w:rsid w:val="00192812"/>
    <w:rsid w:val="0019328F"/>
    <w:rsid w:val="00193711"/>
    <w:rsid w:val="001939DE"/>
    <w:rsid w:val="00194467"/>
    <w:rsid w:val="00194D76"/>
    <w:rsid w:val="001956EB"/>
    <w:rsid w:val="001961E9"/>
    <w:rsid w:val="00197267"/>
    <w:rsid w:val="00197573"/>
    <w:rsid w:val="001975E0"/>
    <w:rsid w:val="001A004B"/>
    <w:rsid w:val="001A073F"/>
    <w:rsid w:val="001A074F"/>
    <w:rsid w:val="001A0918"/>
    <w:rsid w:val="001A1593"/>
    <w:rsid w:val="001A188D"/>
    <w:rsid w:val="001A2031"/>
    <w:rsid w:val="001A289E"/>
    <w:rsid w:val="001A2F92"/>
    <w:rsid w:val="001A315A"/>
    <w:rsid w:val="001A3274"/>
    <w:rsid w:val="001A3C33"/>
    <w:rsid w:val="001A4707"/>
    <w:rsid w:val="001A4B50"/>
    <w:rsid w:val="001A4CA5"/>
    <w:rsid w:val="001A53CB"/>
    <w:rsid w:val="001A5882"/>
    <w:rsid w:val="001A67ED"/>
    <w:rsid w:val="001A70F9"/>
    <w:rsid w:val="001A7E2D"/>
    <w:rsid w:val="001A7F6D"/>
    <w:rsid w:val="001B0C3C"/>
    <w:rsid w:val="001B131E"/>
    <w:rsid w:val="001B1B6F"/>
    <w:rsid w:val="001B2893"/>
    <w:rsid w:val="001B2FA6"/>
    <w:rsid w:val="001B3A76"/>
    <w:rsid w:val="001B3DC8"/>
    <w:rsid w:val="001B4493"/>
    <w:rsid w:val="001B47AF"/>
    <w:rsid w:val="001B58A4"/>
    <w:rsid w:val="001B691A"/>
    <w:rsid w:val="001B72AF"/>
    <w:rsid w:val="001B76C2"/>
    <w:rsid w:val="001B7F8A"/>
    <w:rsid w:val="001C15E7"/>
    <w:rsid w:val="001C187A"/>
    <w:rsid w:val="001C223E"/>
    <w:rsid w:val="001C259C"/>
    <w:rsid w:val="001C3714"/>
    <w:rsid w:val="001C3A0F"/>
    <w:rsid w:val="001C5473"/>
    <w:rsid w:val="001C5C86"/>
    <w:rsid w:val="001C63D9"/>
    <w:rsid w:val="001C6704"/>
    <w:rsid w:val="001C6A6E"/>
    <w:rsid w:val="001C7813"/>
    <w:rsid w:val="001D08C2"/>
    <w:rsid w:val="001D08F2"/>
    <w:rsid w:val="001D1DA3"/>
    <w:rsid w:val="001D2DE3"/>
    <w:rsid w:val="001D31FC"/>
    <w:rsid w:val="001D3546"/>
    <w:rsid w:val="001D37DF"/>
    <w:rsid w:val="001D43DD"/>
    <w:rsid w:val="001D4465"/>
    <w:rsid w:val="001D54BD"/>
    <w:rsid w:val="001D5864"/>
    <w:rsid w:val="001D6476"/>
    <w:rsid w:val="001D69E1"/>
    <w:rsid w:val="001E07B6"/>
    <w:rsid w:val="001E0A04"/>
    <w:rsid w:val="001E0FCC"/>
    <w:rsid w:val="001E1CE1"/>
    <w:rsid w:val="001E1E7F"/>
    <w:rsid w:val="001E4207"/>
    <w:rsid w:val="001E4321"/>
    <w:rsid w:val="001E4347"/>
    <w:rsid w:val="001E472B"/>
    <w:rsid w:val="001E4F15"/>
    <w:rsid w:val="001E50EB"/>
    <w:rsid w:val="001E51CC"/>
    <w:rsid w:val="001E51E8"/>
    <w:rsid w:val="001E5837"/>
    <w:rsid w:val="001E5E70"/>
    <w:rsid w:val="001E656D"/>
    <w:rsid w:val="001F0530"/>
    <w:rsid w:val="001F1A0B"/>
    <w:rsid w:val="001F2559"/>
    <w:rsid w:val="001F2DF1"/>
    <w:rsid w:val="001F2EB2"/>
    <w:rsid w:val="001F32AF"/>
    <w:rsid w:val="001F4134"/>
    <w:rsid w:val="001F4454"/>
    <w:rsid w:val="001F4A3B"/>
    <w:rsid w:val="001F4BCD"/>
    <w:rsid w:val="001F5D0E"/>
    <w:rsid w:val="001F77CC"/>
    <w:rsid w:val="001F7D77"/>
    <w:rsid w:val="00200024"/>
    <w:rsid w:val="002011C9"/>
    <w:rsid w:val="00202263"/>
    <w:rsid w:val="002033FD"/>
    <w:rsid w:val="0020397E"/>
    <w:rsid w:val="00204CE2"/>
    <w:rsid w:val="00205F50"/>
    <w:rsid w:val="00206875"/>
    <w:rsid w:val="002068C3"/>
    <w:rsid w:val="002068D6"/>
    <w:rsid w:val="00207777"/>
    <w:rsid w:val="0021073C"/>
    <w:rsid w:val="002107A0"/>
    <w:rsid w:val="00210A75"/>
    <w:rsid w:val="00211A30"/>
    <w:rsid w:val="0021226D"/>
    <w:rsid w:val="00213CD9"/>
    <w:rsid w:val="00213DCD"/>
    <w:rsid w:val="002140C6"/>
    <w:rsid w:val="00214B15"/>
    <w:rsid w:val="00214DAF"/>
    <w:rsid w:val="00217235"/>
    <w:rsid w:val="00217900"/>
    <w:rsid w:val="00220049"/>
    <w:rsid w:val="002205BD"/>
    <w:rsid w:val="00220F47"/>
    <w:rsid w:val="00221B7E"/>
    <w:rsid w:val="002225AE"/>
    <w:rsid w:val="00222CC7"/>
    <w:rsid w:val="0022320C"/>
    <w:rsid w:val="00223C6A"/>
    <w:rsid w:val="00223EB4"/>
    <w:rsid w:val="00224358"/>
    <w:rsid w:val="002244EB"/>
    <w:rsid w:val="002246DC"/>
    <w:rsid w:val="002248A4"/>
    <w:rsid w:val="00224EFD"/>
    <w:rsid w:val="00225A43"/>
    <w:rsid w:val="002261C1"/>
    <w:rsid w:val="0022643A"/>
    <w:rsid w:val="002267E1"/>
    <w:rsid w:val="00226A3E"/>
    <w:rsid w:val="00230F27"/>
    <w:rsid w:val="00231223"/>
    <w:rsid w:val="00233C10"/>
    <w:rsid w:val="00233EA6"/>
    <w:rsid w:val="00234F26"/>
    <w:rsid w:val="002366D2"/>
    <w:rsid w:val="00236CBB"/>
    <w:rsid w:val="00236D6B"/>
    <w:rsid w:val="00237133"/>
    <w:rsid w:val="00237360"/>
    <w:rsid w:val="00237DF8"/>
    <w:rsid w:val="00241C19"/>
    <w:rsid w:val="00244107"/>
    <w:rsid w:val="00244FC1"/>
    <w:rsid w:val="00245C56"/>
    <w:rsid w:val="00247861"/>
    <w:rsid w:val="00247D69"/>
    <w:rsid w:val="00247E5C"/>
    <w:rsid w:val="00251DD7"/>
    <w:rsid w:val="0025285F"/>
    <w:rsid w:val="00252DE6"/>
    <w:rsid w:val="00252EF5"/>
    <w:rsid w:val="00253AF8"/>
    <w:rsid w:val="00253D58"/>
    <w:rsid w:val="00253FBF"/>
    <w:rsid w:val="002543F0"/>
    <w:rsid w:val="002545BC"/>
    <w:rsid w:val="00255A08"/>
    <w:rsid w:val="00256D43"/>
    <w:rsid w:val="00256E08"/>
    <w:rsid w:val="00257125"/>
    <w:rsid w:val="0026078C"/>
    <w:rsid w:val="00262A8C"/>
    <w:rsid w:val="00262DDF"/>
    <w:rsid w:val="00263FE2"/>
    <w:rsid w:val="00264A30"/>
    <w:rsid w:val="00264AB8"/>
    <w:rsid w:val="00264CA6"/>
    <w:rsid w:val="00264FFD"/>
    <w:rsid w:val="00266C38"/>
    <w:rsid w:val="002673A3"/>
    <w:rsid w:val="0026774B"/>
    <w:rsid w:val="0027127C"/>
    <w:rsid w:val="002713F7"/>
    <w:rsid w:val="00271A94"/>
    <w:rsid w:val="00271DF0"/>
    <w:rsid w:val="00273506"/>
    <w:rsid w:val="00275F00"/>
    <w:rsid w:val="00277EA7"/>
    <w:rsid w:val="0028152E"/>
    <w:rsid w:val="00281D96"/>
    <w:rsid w:val="00282586"/>
    <w:rsid w:val="00283FA7"/>
    <w:rsid w:val="0028446F"/>
    <w:rsid w:val="00285280"/>
    <w:rsid w:val="002860C3"/>
    <w:rsid w:val="00286834"/>
    <w:rsid w:val="00287134"/>
    <w:rsid w:val="00290354"/>
    <w:rsid w:val="00291034"/>
    <w:rsid w:val="00292631"/>
    <w:rsid w:val="00293900"/>
    <w:rsid w:val="00293CAC"/>
    <w:rsid w:val="00294BBA"/>
    <w:rsid w:val="0029507A"/>
    <w:rsid w:val="0029546F"/>
    <w:rsid w:val="00297AF3"/>
    <w:rsid w:val="002A0280"/>
    <w:rsid w:val="002A19C1"/>
    <w:rsid w:val="002A31A2"/>
    <w:rsid w:val="002A3641"/>
    <w:rsid w:val="002A3E52"/>
    <w:rsid w:val="002A407F"/>
    <w:rsid w:val="002A42AD"/>
    <w:rsid w:val="002A4707"/>
    <w:rsid w:val="002A49F2"/>
    <w:rsid w:val="002A4ADF"/>
    <w:rsid w:val="002A5FCB"/>
    <w:rsid w:val="002A662B"/>
    <w:rsid w:val="002A7EC0"/>
    <w:rsid w:val="002B0165"/>
    <w:rsid w:val="002B02F2"/>
    <w:rsid w:val="002B07FF"/>
    <w:rsid w:val="002B0B22"/>
    <w:rsid w:val="002B10D4"/>
    <w:rsid w:val="002B115B"/>
    <w:rsid w:val="002B2185"/>
    <w:rsid w:val="002B2225"/>
    <w:rsid w:val="002B2406"/>
    <w:rsid w:val="002B2ED4"/>
    <w:rsid w:val="002B33A9"/>
    <w:rsid w:val="002B3632"/>
    <w:rsid w:val="002B39AC"/>
    <w:rsid w:val="002B46DB"/>
    <w:rsid w:val="002B51E9"/>
    <w:rsid w:val="002B6411"/>
    <w:rsid w:val="002B6590"/>
    <w:rsid w:val="002B700B"/>
    <w:rsid w:val="002B7502"/>
    <w:rsid w:val="002B7935"/>
    <w:rsid w:val="002C09FA"/>
    <w:rsid w:val="002C0A15"/>
    <w:rsid w:val="002C1732"/>
    <w:rsid w:val="002C29D0"/>
    <w:rsid w:val="002C4623"/>
    <w:rsid w:val="002C4A98"/>
    <w:rsid w:val="002C59C1"/>
    <w:rsid w:val="002C6756"/>
    <w:rsid w:val="002C760F"/>
    <w:rsid w:val="002C7FF7"/>
    <w:rsid w:val="002D07C8"/>
    <w:rsid w:val="002D137F"/>
    <w:rsid w:val="002D1BFD"/>
    <w:rsid w:val="002D2CCE"/>
    <w:rsid w:val="002D37FC"/>
    <w:rsid w:val="002D4087"/>
    <w:rsid w:val="002D5771"/>
    <w:rsid w:val="002D6CFA"/>
    <w:rsid w:val="002D787A"/>
    <w:rsid w:val="002D7D18"/>
    <w:rsid w:val="002D7EE9"/>
    <w:rsid w:val="002E008D"/>
    <w:rsid w:val="002E0992"/>
    <w:rsid w:val="002E1292"/>
    <w:rsid w:val="002E14C6"/>
    <w:rsid w:val="002E1861"/>
    <w:rsid w:val="002E1B7F"/>
    <w:rsid w:val="002E1C02"/>
    <w:rsid w:val="002E1D4F"/>
    <w:rsid w:val="002E2B2D"/>
    <w:rsid w:val="002E2C40"/>
    <w:rsid w:val="002E33F4"/>
    <w:rsid w:val="002E36EB"/>
    <w:rsid w:val="002E5609"/>
    <w:rsid w:val="002E690C"/>
    <w:rsid w:val="002E740E"/>
    <w:rsid w:val="002F00A7"/>
    <w:rsid w:val="002F12C9"/>
    <w:rsid w:val="002F1E13"/>
    <w:rsid w:val="002F1EB2"/>
    <w:rsid w:val="002F2814"/>
    <w:rsid w:val="002F3CBD"/>
    <w:rsid w:val="002F4025"/>
    <w:rsid w:val="002F40BC"/>
    <w:rsid w:val="002F4351"/>
    <w:rsid w:val="002F5104"/>
    <w:rsid w:val="002F5E20"/>
    <w:rsid w:val="002F61BE"/>
    <w:rsid w:val="002F6D92"/>
    <w:rsid w:val="002F7259"/>
    <w:rsid w:val="002F74D1"/>
    <w:rsid w:val="002F768B"/>
    <w:rsid w:val="0030011A"/>
    <w:rsid w:val="003006B9"/>
    <w:rsid w:val="003009DB"/>
    <w:rsid w:val="00300AC6"/>
    <w:rsid w:val="00300AF5"/>
    <w:rsid w:val="003016E1"/>
    <w:rsid w:val="0030178B"/>
    <w:rsid w:val="003017D4"/>
    <w:rsid w:val="00302309"/>
    <w:rsid w:val="00302701"/>
    <w:rsid w:val="00302BEC"/>
    <w:rsid w:val="0030354E"/>
    <w:rsid w:val="0030358C"/>
    <w:rsid w:val="00303AD1"/>
    <w:rsid w:val="00305A31"/>
    <w:rsid w:val="003062BB"/>
    <w:rsid w:val="00306858"/>
    <w:rsid w:val="00307848"/>
    <w:rsid w:val="00307A2E"/>
    <w:rsid w:val="00307A31"/>
    <w:rsid w:val="00307CEF"/>
    <w:rsid w:val="00312C92"/>
    <w:rsid w:val="00313AEE"/>
    <w:rsid w:val="00313C71"/>
    <w:rsid w:val="00313EAB"/>
    <w:rsid w:val="0031503F"/>
    <w:rsid w:val="00315A36"/>
    <w:rsid w:val="00315F05"/>
    <w:rsid w:val="0031745A"/>
    <w:rsid w:val="0031766B"/>
    <w:rsid w:val="00317801"/>
    <w:rsid w:val="00317E56"/>
    <w:rsid w:val="003208D6"/>
    <w:rsid w:val="00320B03"/>
    <w:rsid w:val="00321DDF"/>
    <w:rsid w:val="0032225D"/>
    <w:rsid w:val="00322FC8"/>
    <w:rsid w:val="003236B0"/>
    <w:rsid w:val="00323BB3"/>
    <w:rsid w:val="003246F1"/>
    <w:rsid w:val="00325B4C"/>
    <w:rsid w:val="00327C62"/>
    <w:rsid w:val="003306DF"/>
    <w:rsid w:val="00331CE4"/>
    <w:rsid w:val="00332458"/>
    <w:rsid w:val="0033288D"/>
    <w:rsid w:val="0033373A"/>
    <w:rsid w:val="00333776"/>
    <w:rsid w:val="00334496"/>
    <w:rsid w:val="00334F41"/>
    <w:rsid w:val="00335228"/>
    <w:rsid w:val="00335465"/>
    <w:rsid w:val="00335A08"/>
    <w:rsid w:val="00335B06"/>
    <w:rsid w:val="00335C04"/>
    <w:rsid w:val="00335D86"/>
    <w:rsid w:val="00335E1E"/>
    <w:rsid w:val="00336609"/>
    <w:rsid w:val="00336DDD"/>
    <w:rsid w:val="00336EB1"/>
    <w:rsid w:val="00337A96"/>
    <w:rsid w:val="00337C7E"/>
    <w:rsid w:val="0034114C"/>
    <w:rsid w:val="00341676"/>
    <w:rsid w:val="00341B45"/>
    <w:rsid w:val="003423F9"/>
    <w:rsid w:val="00342D72"/>
    <w:rsid w:val="00342E61"/>
    <w:rsid w:val="00342FD4"/>
    <w:rsid w:val="00343DA1"/>
    <w:rsid w:val="00343F2F"/>
    <w:rsid w:val="00344354"/>
    <w:rsid w:val="00344B11"/>
    <w:rsid w:val="00344DBC"/>
    <w:rsid w:val="00344F63"/>
    <w:rsid w:val="003456E3"/>
    <w:rsid w:val="003467F3"/>
    <w:rsid w:val="00346BFD"/>
    <w:rsid w:val="00346CC9"/>
    <w:rsid w:val="00346E28"/>
    <w:rsid w:val="00346E8C"/>
    <w:rsid w:val="00347887"/>
    <w:rsid w:val="003500C8"/>
    <w:rsid w:val="00351E30"/>
    <w:rsid w:val="00352755"/>
    <w:rsid w:val="00352F22"/>
    <w:rsid w:val="003542E4"/>
    <w:rsid w:val="00354AF5"/>
    <w:rsid w:val="00356252"/>
    <w:rsid w:val="003570DA"/>
    <w:rsid w:val="00360A76"/>
    <w:rsid w:val="0036189A"/>
    <w:rsid w:val="00361FC9"/>
    <w:rsid w:val="003627BE"/>
    <w:rsid w:val="003635B8"/>
    <w:rsid w:val="0036407A"/>
    <w:rsid w:val="003642F3"/>
    <w:rsid w:val="00364C21"/>
    <w:rsid w:val="00365068"/>
    <w:rsid w:val="003652D2"/>
    <w:rsid w:val="003652F0"/>
    <w:rsid w:val="00366FD2"/>
    <w:rsid w:val="00367A65"/>
    <w:rsid w:val="00370170"/>
    <w:rsid w:val="00373361"/>
    <w:rsid w:val="003743F1"/>
    <w:rsid w:val="00374A52"/>
    <w:rsid w:val="00374FD4"/>
    <w:rsid w:val="00375639"/>
    <w:rsid w:val="0037595D"/>
    <w:rsid w:val="00375A97"/>
    <w:rsid w:val="003762D4"/>
    <w:rsid w:val="00376643"/>
    <w:rsid w:val="003769D1"/>
    <w:rsid w:val="00376C3D"/>
    <w:rsid w:val="00376D0A"/>
    <w:rsid w:val="003773B5"/>
    <w:rsid w:val="00377499"/>
    <w:rsid w:val="00377CD7"/>
    <w:rsid w:val="00380E89"/>
    <w:rsid w:val="0038187E"/>
    <w:rsid w:val="0038341D"/>
    <w:rsid w:val="00383883"/>
    <w:rsid w:val="00383BBB"/>
    <w:rsid w:val="0038479C"/>
    <w:rsid w:val="00384994"/>
    <w:rsid w:val="00385B3C"/>
    <w:rsid w:val="00385CB8"/>
    <w:rsid w:val="00386130"/>
    <w:rsid w:val="00386282"/>
    <w:rsid w:val="0038652A"/>
    <w:rsid w:val="0038665E"/>
    <w:rsid w:val="00386A05"/>
    <w:rsid w:val="00386E80"/>
    <w:rsid w:val="003872FC"/>
    <w:rsid w:val="003877E4"/>
    <w:rsid w:val="00387C30"/>
    <w:rsid w:val="00391957"/>
    <w:rsid w:val="003925F1"/>
    <w:rsid w:val="00392740"/>
    <w:rsid w:val="00393DB6"/>
    <w:rsid w:val="00394535"/>
    <w:rsid w:val="003955C7"/>
    <w:rsid w:val="003962C7"/>
    <w:rsid w:val="003963C1"/>
    <w:rsid w:val="003970BF"/>
    <w:rsid w:val="00397271"/>
    <w:rsid w:val="003978F6"/>
    <w:rsid w:val="003A0E3A"/>
    <w:rsid w:val="003A1B8E"/>
    <w:rsid w:val="003A24C5"/>
    <w:rsid w:val="003A4288"/>
    <w:rsid w:val="003A4795"/>
    <w:rsid w:val="003A5C44"/>
    <w:rsid w:val="003A5CB9"/>
    <w:rsid w:val="003B0D10"/>
    <w:rsid w:val="003B2398"/>
    <w:rsid w:val="003B24BC"/>
    <w:rsid w:val="003B32FC"/>
    <w:rsid w:val="003B36A0"/>
    <w:rsid w:val="003B4DF7"/>
    <w:rsid w:val="003B6DE9"/>
    <w:rsid w:val="003B763E"/>
    <w:rsid w:val="003B79DE"/>
    <w:rsid w:val="003C05B6"/>
    <w:rsid w:val="003C0ECA"/>
    <w:rsid w:val="003C0FC2"/>
    <w:rsid w:val="003C1447"/>
    <w:rsid w:val="003C3A64"/>
    <w:rsid w:val="003C4A69"/>
    <w:rsid w:val="003C518A"/>
    <w:rsid w:val="003C5489"/>
    <w:rsid w:val="003C5B0C"/>
    <w:rsid w:val="003C6316"/>
    <w:rsid w:val="003C6548"/>
    <w:rsid w:val="003C6854"/>
    <w:rsid w:val="003C7B8D"/>
    <w:rsid w:val="003D0F19"/>
    <w:rsid w:val="003D2BAC"/>
    <w:rsid w:val="003D3548"/>
    <w:rsid w:val="003D4237"/>
    <w:rsid w:val="003D46D6"/>
    <w:rsid w:val="003D4850"/>
    <w:rsid w:val="003D4882"/>
    <w:rsid w:val="003D4DF2"/>
    <w:rsid w:val="003D69F2"/>
    <w:rsid w:val="003D6FAA"/>
    <w:rsid w:val="003D74A2"/>
    <w:rsid w:val="003D7BE4"/>
    <w:rsid w:val="003E0E3B"/>
    <w:rsid w:val="003E0EF8"/>
    <w:rsid w:val="003E1504"/>
    <w:rsid w:val="003E1A07"/>
    <w:rsid w:val="003E24A3"/>
    <w:rsid w:val="003E302C"/>
    <w:rsid w:val="003E328C"/>
    <w:rsid w:val="003E3BA0"/>
    <w:rsid w:val="003E451F"/>
    <w:rsid w:val="003E472E"/>
    <w:rsid w:val="003E4D89"/>
    <w:rsid w:val="003E5CCF"/>
    <w:rsid w:val="003E5D05"/>
    <w:rsid w:val="003E5DDA"/>
    <w:rsid w:val="003E609D"/>
    <w:rsid w:val="003E7064"/>
    <w:rsid w:val="003E770C"/>
    <w:rsid w:val="003E7E05"/>
    <w:rsid w:val="003F017C"/>
    <w:rsid w:val="003F0654"/>
    <w:rsid w:val="003F1133"/>
    <w:rsid w:val="003F1735"/>
    <w:rsid w:val="003F1996"/>
    <w:rsid w:val="003F2F05"/>
    <w:rsid w:val="003F38B9"/>
    <w:rsid w:val="003F3F14"/>
    <w:rsid w:val="003F506C"/>
    <w:rsid w:val="003F50D5"/>
    <w:rsid w:val="003F54F3"/>
    <w:rsid w:val="003F65A7"/>
    <w:rsid w:val="003F65B4"/>
    <w:rsid w:val="0040038B"/>
    <w:rsid w:val="00401717"/>
    <w:rsid w:val="004018E4"/>
    <w:rsid w:val="0040277D"/>
    <w:rsid w:val="00402D6A"/>
    <w:rsid w:val="00403893"/>
    <w:rsid w:val="004043D5"/>
    <w:rsid w:val="00405247"/>
    <w:rsid w:val="00405510"/>
    <w:rsid w:val="004063DA"/>
    <w:rsid w:val="004104B1"/>
    <w:rsid w:val="00410523"/>
    <w:rsid w:val="00410706"/>
    <w:rsid w:val="004120DB"/>
    <w:rsid w:val="004121B9"/>
    <w:rsid w:val="00412DE0"/>
    <w:rsid w:val="004133D5"/>
    <w:rsid w:val="0041346C"/>
    <w:rsid w:val="004134C8"/>
    <w:rsid w:val="00413F45"/>
    <w:rsid w:val="00413FB1"/>
    <w:rsid w:val="00414830"/>
    <w:rsid w:val="00414949"/>
    <w:rsid w:val="00414999"/>
    <w:rsid w:val="00414FA2"/>
    <w:rsid w:val="004150AD"/>
    <w:rsid w:val="00415A6D"/>
    <w:rsid w:val="00415A93"/>
    <w:rsid w:val="00415D2D"/>
    <w:rsid w:val="00416158"/>
    <w:rsid w:val="00416868"/>
    <w:rsid w:val="00417A47"/>
    <w:rsid w:val="0042025F"/>
    <w:rsid w:val="00420DFE"/>
    <w:rsid w:val="00420FD1"/>
    <w:rsid w:val="00421621"/>
    <w:rsid w:val="004222E5"/>
    <w:rsid w:val="00427FEA"/>
    <w:rsid w:val="00430573"/>
    <w:rsid w:val="00430B93"/>
    <w:rsid w:val="00431033"/>
    <w:rsid w:val="00431CF4"/>
    <w:rsid w:val="004331E9"/>
    <w:rsid w:val="004375EE"/>
    <w:rsid w:val="00437DB3"/>
    <w:rsid w:val="0044049E"/>
    <w:rsid w:val="00440E5A"/>
    <w:rsid w:val="0044196F"/>
    <w:rsid w:val="0044218B"/>
    <w:rsid w:val="0044267A"/>
    <w:rsid w:val="004429F2"/>
    <w:rsid w:val="00442FE0"/>
    <w:rsid w:val="004439F1"/>
    <w:rsid w:val="00443D6D"/>
    <w:rsid w:val="00444B68"/>
    <w:rsid w:val="00445836"/>
    <w:rsid w:val="00445ADE"/>
    <w:rsid w:val="0044626C"/>
    <w:rsid w:val="00446751"/>
    <w:rsid w:val="00446B43"/>
    <w:rsid w:val="00447991"/>
    <w:rsid w:val="00450AA1"/>
    <w:rsid w:val="00451EA7"/>
    <w:rsid w:val="00452803"/>
    <w:rsid w:val="00454984"/>
    <w:rsid w:val="00454B9C"/>
    <w:rsid w:val="00454BA1"/>
    <w:rsid w:val="00455347"/>
    <w:rsid w:val="00455757"/>
    <w:rsid w:val="00455D0F"/>
    <w:rsid w:val="0045622A"/>
    <w:rsid w:val="004568AC"/>
    <w:rsid w:val="004571DE"/>
    <w:rsid w:val="004576FC"/>
    <w:rsid w:val="00457A80"/>
    <w:rsid w:val="00457E93"/>
    <w:rsid w:val="004600E9"/>
    <w:rsid w:val="004605DE"/>
    <w:rsid w:val="00460AE9"/>
    <w:rsid w:val="00460AF7"/>
    <w:rsid w:val="00460E4D"/>
    <w:rsid w:val="004616AE"/>
    <w:rsid w:val="0046188C"/>
    <w:rsid w:val="00462026"/>
    <w:rsid w:val="00462055"/>
    <w:rsid w:val="00462107"/>
    <w:rsid w:val="0046276D"/>
    <w:rsid w:val="00463707"/>
    <w:rsid w:val="004642AB"/>
    <w:rsid w:val="004645B5"/>
    <w:rsid w:val="004646C3"/>
    <w:rsid w:val="00465BEC"/>
    <w:rsid w:val="00465EDD"/>
    <w:rsid w:val="00465F27"/>
    <w:rsid w:val="004661A3"/>
    <w:rsid w:val="004662C2"/>
    <w:rsid w:val="004676B3"/>
    <w:rsid w:val="0047024C"/>
    <w:rsid w:val="00471AEE"/>
    <w:rsid w:val="00471B86"/>
    <w:rsid w:val="00472241"/>
    <w:rsid w:val="004722E9"/>
    <w:rsid w:val="004728D8"/>
    <w:rsid w:val="00472928"/>
    <w:rsid w:val="00472B88"/>
    <w:rsid w:val="00473208"/>
    <w:rsid w:val="004736B8"/>
    <w:rsid w:val="00474760"/>
    <w:rsid w:val="004754AD"/>
    <w:rsid w:val="00476200"/>
    <w:rsid w:val="00476479"/>
    <w:rsid w:val="0047666B"/>
    <w:rsid w:val="00476B94"/>
    <w:rsid w:val="00481123"/>
    <w:rsid w:val="00481447"/>
    <w:rsid w:val="00481854"/>
    <w:rsid w:val="00481B2F"/>
    <w:rsid w:val="00482F9B"/>
    <w:rsid w:val="00483635"/>
    <w:rsid w:val="00483F79"/>
    <w:rsid w:val="00484740"/>
    <w:rsid w:val="00484AD1"/>
    <w:rsid w:val="00484F49"/>
    <w:rsid w:val="0048543C"/>
    <w:rsid w:val="00485A21"/>
    <w:rsid w:val="00486D23"/>
    <w:rsid w:val="00487BEC"/>
    <w:rsid w:val="00487CD1"/>
    <w:rsid w:val="00487D74"/>
    <w:rsid w:val="004901D5"/>
    <w:rsid w:val="00490482"/>
    <w:rsid w:val="00490A14"/>
    <w:rsid w:val="00490B04"/>
    <w:rsid w:val="00490BEB"/>
    <w:rsid w:val="004933ED"/>
    <w:rsid w:val="00493CF3"/>
    <w:rsid w:val="00493DB9"/>
    <w:rsid w:val="004943A7"/>
    <w:rsid w:val="004943DD"/>
    <w:rsid w:val="004944CB"/>
    <w:rsid w:val="00494A0C"/>
    <w:rsid w:val="00494BA6"/>
    <w:rsid w:val="00496241"/>
    <w:rsid w:val="004968DE"/>
    <w:rsid w:val="00497B08"/>
    <w:rsid w:val="00497C92"/>
    <w:rsid w:val="004A0E9F"/>
    <w:rsid w:val="004A1A3B"/>
    <w:rsid w:val="004A1D51"/>
    <w:rsid w:val="004A1DB8"/>
    <w:rsid w:val="004A24E3"/>
    <w:rsid w:val="004A2ADE"/>
    <w:rsid w:val="004A4265"/>
    <w:rsid w:val="004A45F8"/>
    <w:rsid w:val="004A4917"/>
    <w:rsid w:val="004A4C08"/>
    <w:rsid w:val="004A4E2B"/>
    <w:rsid w:val="004A663B"/>
    <w:rsid w:val="004A6854"/>
    <w:rsid w:val="004A6B20"/>
    <w:rsid w:val="004A7E4B"/>
    <w:rsid w:val="004B02D3"/>
    <w:rsid w:val="004B1047"/>
    <w:rsid w:val="004B1E09"/>
    <w:rsid w:val="004B2514"/>
    <w:rsid w:val="004B38A9"/>
    <w:rsid w:val="004B3E18"/>
    <w:rsid w:val="004B3F3D"/>
    <w:rsid w:val="004B4726"/>
    <w:rsid w:val="004B54CA"/>
    <w:rsid w:val="004B56C7"/>
    <w:rsid w:val="004B6195"/>
    <w:rsid w:val="004B6DBA"/>
    <w:rsid w:val="004B6E50"/>
    <w:rsid w:val="004B75B1"/>
    <w:rsid w:val="004B7F1E"/>
    <w:rsid w:val="004C0455"/>
    <w:rsid w:val="004C046A"/>
    <w:rsid w:val="004C0F7C"/>
    <w:rsid w:val="004C10A0"/>
    <w:rsid w:val="004C1128"/>
    <w:rsid w:val="004C167C"/>
    <w:rsid w:val="004C2021"/>
    <w:rsid w:val="004C345D"/>
    <w:rsid w:val="004C3712"/>
    <w:rsid w:val="004C3E0F"/>
    <w:rsid w:val="004C408A"/>
    <w:rsid w:val="004C41A3"/>
    <w:rsid w:val="004C4431"/>
    <w:rsid w:val="004C4E62"/>
    <w:rsid w:val="004C5366"/>
    <w:rsid w:val="004C584E"/>
    <w:rsid w:val="004C5A68"/>
    <w:rsid w:val="004C61E6"/>
    <w:rsid w:val="004C621D"/>
    <w:rsid w:val="004C6A5F"/>
    <w:rsid w:val="004C6A95"/>
    <w:rsid w:val="004C6C4C"/>
    <w:rsid w:val="004C6F3B"/>
    <w:rsid w:val="004D02E4"/>
    <w:rsid w:val="004D0828"/>
    <w:rsid w:val="004D189B"/>
    <w:rsid w:val="004D1B84"/>
    <w:rsid w:val="004D2099"/>
    <w:rsid w:val="004D23DD"/>
    <w:rsid w:val="004D2410"/>
    <w:rsid w:val="004D25F7"/>
    <w:rsid w:val="004D2709"/>
    <w:rsid w:val="004D2889"/>
    <w:rsid w:val="004D2B67"/>
    <w:rsid w:val="004D479F"/>
    <w:rsid w:val="004D6AC0"/>
    <w:rsid w:val="004D7BAB"/>
    <w:rsid w:val="004E0129"/>
    <w:rsid w:val="004E09B5"/>
    <w:rsid w:val="004E09BC"/>
    <w:rsid w:val="004E143F"/>
    <w:rsid w:val="004E1655"/>
    <w:rsid w:val="004E1966"/>
    <w:rsid w:val="004E20E3"/>
    <w:rsid w:val="004E258F"/>
    <w:rsid w:val="004E28FD"/>
    <w:rsid w:val="004E2E10"/>
    <w:rsid w:val="004E2E98"/>
    <w:rsid w:val="004E3911"/>
    <w:rsid w:val="004E3D04"/>
    <w:rsid w:val="004E3F87"/>
    <w:rsid w:val="004E4616"/>
    <w:rsid w:val="004E6994"/>
    <w:rsid w:val="004E723D"/>
    <w:rsid w:val="004E7461"/>
    <w:rsid w:val="004F09A6"/>
    <w:rsid w:val="004F0A9E"/>
    <w:rsid w:val="004F27B9"/>
    <w:rsid w:val="004F4A56"/>
    <w:rsid w:val="004F5A33"/>
    <w:rsid w:val="004F5F8F"/>
    <w:rsid w:val="004F66AE"/>
    <w:rsid w:val="004F6F0B"/>
    <w:rsid w:val="004F737F"/>
    <w:rsid w:val="004F74AA"/>
    <w:rsid w:val="004F7675"/>
    <w:rsid w:val="004F784D"/>
    <w:rsid w:val="00500A7D"/>
    <w:rsid w:val="00501EBB"/>
    <w:rsid w:val="00501F44"/>
    <w:rsid w:val="005043CE"/>
    <w:rsid w:val="0050497B"/>
    <w:rsid w:val="0050510F"/>
    <w:rsid w:val="00505D4E"/>
    <w:rsid w:val="00505EF0"/>
    <w:rsid w:val="005076CD"/>
    <w:rsid w:val="00511E6C"/>
    <w:rsid w:val="00512B9E"/>
    <w:rsid w:val="00513758"/>
    <w:rsid w:val="00513C01"/>
    <w:rsid w:val="00513FBA"/>
    <w:rsid w:val="005145B7"/>
    <w:rsid w:val="00514961"/>
    <w:rsid w:val="0051507C"/>
    <w:rsid w:val="005154E3"/>
    <w:rsid w:val="00515663"/>
    <w:rsid w:val="0051623C"/>
    <w:rsid w:val="00516443"/>
    <w:rsid w:val="00516FE5"/>
    <w:rsid w:val="005170CC"/>
    <w:rsid w:val="00517A18"/>
    <w:rsid w:val="00517A26"/>
    <w:rsid w:val="005218C1"/>
    <w:rsid w:val="0052223F"/>
    <w:rsid w:val="00523195"/>
    <w:rsid w:val="005243A2"/>
    <w:rsid w:val="00524713"/>
    <w:rsid w:val="005247F2"/>
    <w:rsid w:val="005248A5"/>
    <w:rsid w:val="00525185"/>
    <w:rsid w:val="00525A6E"/>
    <w:rsid w:val="00525A8D"/>
    <w:rsid w:val="00526214"/>
    <w:rsid w:val="00526A87"/>
    <w:rsid w:val="005300BC"/>
    <w:rsid w:val="005306B4"/>
    <w:rsid w:val="005307FD"/>
    <w:rsid w:val="00530CD7"/>
    <w:rsid w:val="00531BB0"/>
    <w:rsid w:val="00531DED"/>
    <w:rsid w:val="00532527"/>
    <w:rsid w:val="005327DA"/>
    <w:rsid w:val="00532B8D"/>
    <w:rsid w:val="00532D12"/>
    <w:rsid w:val="005337EE"/>
    <w:rsid w:val="0053404B"/>
    <w:rsid w:val="0053421E"/>
    <w:rsid w:val="00534742"/>
    <w:rsid w:val="00535CC2"/>
    <w:rsid w:val="00536B1D"/>
    <w:rsid w:val="00537C38"/>
    <w:rsid w:val="00537F98"/>
    <w:rsid w:val="0054009C"/>
    <w:rsid w:val="005406BF"/>
    <w:rsid w:val="00541FAB"/>
    <w:rsid w:val="005421EC"/>
    <w:rsid w:val="00542CC1"/>
    <w:rsid w:val="00542D6F"/>
    <w:rsid w:val="00543A5A"/>
    <w:rsid w:val="005443ED"/>
    <w:rsid w:val="00544636"/>
    <w:rsid w:val="00544786"/>
    <w:rsid w:val="005447BB"/>
    <w:rsid w:val="0054496F"/>
    <w:rsid w:val="00544A33"/>
    <w:rsid w:val="00546B4C"/>
    <w:rsid w:val="005470CE"/>
    <w:rsid w:val="005500DB"/>
    <w:rsid w:val="00550371"/>
    <w:rsid w:val="005523C3"/>
    <w:rsid w:val="00552C13"/>
    <w:rsid w:val="00552D41"/>
    <w:rsid w:val="00552E8E"/>
    <w:rsid w:val="00552ED8"/>
    <w:rsid w:val="00552F22"/>
    <w:rsid w:val="00553258"/>
    <w:rsid w:val="005537C0"/>
    <w:rsid w:val="00553F76"/>
    <w:rsid w:val="0055445C"/>
    <w:rsid w:val="00554742"/>
    <w:rsid w:val="005555CC"/>
    <w:rsid w:val="0055577C"/>
    <w:rsid w:val="0055653E"/>
    <w:rsid w:val="005566BB"/>
    <w:rsid w:val="005606DA"/>
    <w:rsid w:val="00561828"/>
    <w:rsid w:val="00561FCB"/>
    <w:rsid w:val="005637DC"/>
    <w:rsid w:val="005648A2"/>
    <w:rsid w:val="00564A7A"/>
    <w:rsid w:val="00564C13"/>
    <w:rsid w:val="0056513E"/>
    <w:rsid w:val="00566910"/>
    <w:rsid w:val="00566F6F"/>
    <w:rsid w:val="0056765B"/>
    <w:rsid w:val="00570710"/>
    <w:rsid w:val="00570A8A"/>
    <w:rsid w:val="00571536"/>
    <w:rsid w:val="00571D0F"/>
    <w:rsid w:val="00571F41"/>
    <w:rsid w:val="005729DB"/>
    <w:rsid w:val="005746F9"/>
    <w:rsid w:val="00575A46"/>
    <w:rsid w:val="005766B9"/>
    <w:rsid w:val="00577080"/>
    <w:rsid w:val="0057730F"/>
    <w:rsid w:val="005779F3"/>
    <w:rsid w:val="00577CB8"/>
    <w:rsid w:val="005812EB"/>
    <w:rsid w:val="00581C56"/>
    <w:rsid w:val="00582009"/>
    <w:rsid w:val="00582044"/>
    <w:rsid w:val="005827B2"/>
    <w:rsid w:val="00582880"/>
    <w:rsid w:val="005833CD"/>
    <w:rsid w:val="00584865"/>
    <w:rsid w:val="0058516D"/>
    <w:rsid w:val="005856A8"/>
    <w:rsid w:val="00586804"/>
    <w:rsid w:val="00586C77"/>
    <w:rsid w:val="005879A3"/>
    <w:rsid w:val="00591957"/>
    <w:rsid w:val="0059323B"/>
    <w:rsid w:val="00593519"/>
    <w:rsid w:val="00593A7E"/>
    <w:rsid w:val="0059472A"/>
    <w:rsid w:val="00595782"/>
    <w:rsid w:val="005969E6"/>
    <w:rsid w:val="005974A4"/>
    <w:rsid w:val="00597B79"/>
    <w:rsid w:val="005A0421"/>
    <w:rsid w:val="005A09E4"/>
    <w:rsid w:val="005A1714"/>
    <w:rsid w:val="005A1BAB"/>
    <w:rsid w:val="005A22CB"/>
    <w:rsid w:val="005A26F3"/>
    <w:rsid w:val="005A2730"/>
    <w:rsid w:val="005A32A4"/>
    <w:rsid w:val="005A330C"/>
    <w:rsid w:val="005A3670"/>
    <w:rsid w:val="005A37EE"/>
    <w:rsid w:val="005A4F0C"/>
    <w:rsid w:val="005A51C4"/>
    <w:rsid w:val="005A5381"/>
    <w:rsid w:val="005A7022"/>
    <w:rsid w:val="005A7B7F"/>
    <w:rsid w:val="005A7B84"/>
    <w:rsid w:val="005B0017"/>
    <w:rsid w:val="005B1222"/>
    <w:rsid w:val="005B2DEC"/>
    <w:rsid w:val="005B640E"/>
    <w:rsid w:val="005B6BE9"/>
    <w:rsid w:val="005B6D87"/>
    <w:rsid w:val="005B6D8F"/>
    <w:rsid w:val="005C02AA"/>
    <w:rsid w:val="005C0A2D"/>
    <w:rsid w:val="005C0EAE"/>
    <w:rsid w:val="005C13B9"/>
    <w:rsid w:val="005C1518"/>
    <w:rsid w:val="005C1C1D"/>
    <w:rsid w:val="005C251B"/>
    <w:rsid w:val="005C2B63"/>
    <w:rsid w:val="005C303E"/>
    <w:rsid w:val="005C468C"/>
    <w:rsid w:val="005C4A88"/>
    <w:rsid w:val="005C5CA9"/>
    <w:rsid w:val="005C5E6D"/>
    <w:rsid w:val="005C7E43"/>
    <w:rsid w:val="005C7FFA"/>
    <w:rsid w:val="005D0159"/>
    <w:rsid w:val="005D17F0"/>
    <w:rsid w:val="005D1940"/>
    <w:rsid w:val="005D4462"/>
    <w:rsid w:val="005D45D8"/>
    <w:rsid w:val="005D5169"/>
    <w:rsid w:val="005D6910"/>
    <w:rsid w:val="005D6A6A"/>
    <w:rsid w:val="005D6C16"/>
    <w:rsid w:val="005E03D9"/>
    <w:rsid w:val="005E098D"/>
    <w:rsid w:val="005E15A6"/>
    <w:rsid w:val="005E15FD"/>
    <w:rsid w:val="005E379A"/>
    <w:rsid w:val="005E436F"/>
    <w:rsid w:val="005E5E73"/>
    <w:rsid w:val="005E5E9C"/>
    <w:rsid w:val="005E66C4"/>
    <w:rsid w:val="005E7273"/>
    <w:rsid w:val="005E73AD"/>
    <w:rsid w:val="005E79D5"/>
    <w:rsid w:val="005E7C8C"/>
    <w:rsid w:val="005F0437"/>
    <w:rsid w:val="005F045B"/>
    <w:rsid w:val="005F0C1D"/>
    <w:rsid w:val="005F0C2C"/>
    <w:rsid w:val="005F17C7"/>
    <w:rsid w:val="005F30FD"/>
    <w:rsid w:val="005F3994"/>
    <w:rsid w:val="005F3DE3"/>
    <w:rsid w:val="005F3DEA"/>
    <w:rsid w:val="005F4EE9"/>
    <w:rsid w:val="005F5B5C"/>
    <w:rsid w:val="005F5C2F"/>
    <w:rsid w:val="005F5C77"/>
    <w:rsid w:val="005F6023"/>
    <w:rsid w:val="005F703A"/>
    <w:rsid w:val="005F72B9"/>
    <w:rsid w:val="00600A78"/>
    <w:rsid w:val="00601375"/>
    <w:rsid w:val="0060227F"/>
    <w:rsid w:val="00602E87"/>
    <w:rsid w:val="00602E8C"/>
    <w:rsid w:val="00602FF0"/>
    <w:rsid w:val="00604821"/>
    <w:rsid w:val="00604FD1"/>
    <w:rsid w:val="00605B54"/>
    <w:rsid w:val="0060614D"/>
    <w:rsid w:val="0060654C"/>
    <w:rsid w:val="0060786C"/>
    <w:rsid w:val="00607FDC"/>
    <w:rsid w:val="00610411"/>
    <w:rsid w:val="00610448"/>
    <w:rsid w:val="006106AB"/>
    <w:rsid w:val="006106E9"/>
    <w:rsid w:val="00612708"/>
    <w:rsid w:val="0061273E"/>
    <w:rsid w:val="00612979"/>
    <w:rsid w:val="006133C2"/>
    <w:rsid w:val="006140F7"/>
    <w:rsid w:val="0061468F"/>
    <w:rsid w:val="00615C75"/>
    <w:rsid w:val="00615D68"/>
    <w:rsid w:val="0062009E"/>
    <w:rsid w:val="006213AB"/>
    <w:rsid w:val="006215BE"/>
    <w:rsid w:val="0062321A"/>
    <w:rsid w:val="0062371A"/>
    <w:rsid w:val="00623972"/>
    <w:rsid w:val="006248B0"/>
    <w:rsid w:val="006258C5"/>
    <w:rsid w:val="00626095"/>
    <w:rsid w:val="006263A3"/>
    <w:rsid w:val="00626E20"/>
    <w:rsid w:val="006317A6"/>
    <w:rsid w:val="00632E54"/>
    <w:rsid w:val="00633929"/>
    <w:rsid w:val="006347FF"/>
    <w:rsid w:val="00634B48"/>
    <w:rsid w:val="0063609D"/>
    <w:rsid w:val="006379DD"/>
    <w:rsid w:val="00637B07"/>
    <w:rsid w:val="00640678"/>
    <w:rsid w:val="006409FA"/>
    <w:rsid w:val="00641D8D"/>
    <w:rsid w:val="006422F0"/>
    <w:rsid w:val="00642A26"/>
    <w:rsid w:val="006435C4"/>
    <w:rsid w:val="00643A2C"/>
    <w:rsid w:val="00643E93"/>
    <w:rsid w:val="00645701"/>
    <w:rsid w:val="00645904"/>
    <w:rsid w:val="00645F8F"/>
    <w:rsid w:val="00646492"/>
    <w:rsid w:val="006472DC"/>
    <w:rsid w:val="006501F3"/>
    <w:rsid w:val="00650867"/>
    <w:rsid w:val="006509B5"/>
    <w:rsid w:val="00650FD1"/>
    <w:rsid w:val="0065152D"/>
    <w:rsid w:val="00651DF2"/>
    <w:rsid w:val="006526FC"/>
    <w:rsid w:val="00653117"/>
    <w:rsid w:val="006536B6"/>
    <w:rsid w:val="006538F0"/>
    <w:rsid w:val="00653E6F"/>
    <w:rsid w:val="006547D5"/>
    <w:rsid w:val="006551DD"/>
    <w:rsid w:val="00655873"/>
    <w:rsid w:val="00657327"/>
    <w:rsid w:val="00657D7F"/>
    <w:rsid w:val="00660089"/>
    <w:rsid w:val="00660129"/>
    <w:rsid w:val="006606CE"/>
    <w:rsid w:val="00660ACC"/>
    <w:rsid w:val="00660EAA"/>
    <w:rsid w:val="006617C8"/>
    <w:rsid w:val="00662379"/>
    <w:rsid w:val="0066305E"/>
    <w:rsid w:val="0066320F"/>
    <w:rsid w:val="006639F4"/>
    <w:rsid w:val="006641DA"/>
    <w:rsid w:val="0066449E"/>
    <w:rsid w:val="0066466C"/>
    <w:rsid w:val="006647E3"/>
    <w:rsid w:val="0066526A"/>
    <w:rsid w:val="00665556"/>
    <w:rsid w:val="006656C0"/>
    <w:rsid w:val="0066620D"/>
    <w:rsid w:val="00666976"/>
    <w:rsid w:val="006678B2"/>
    <w:rsid w:val="00667D47"/>
    <w:rsid w:val="006708D8"/>
    <w:rsid w:val="00670FCE"/>
    <w:rsid w:val="006724D3"/>
    <w:rsid w:val="00672746"/>
    <w:rsid w:val="00672DE0"/>
    <w:rsid w:val="00673050"/>
    <w:rsid w:val="006732BA"/>
    <w:rsid w:val="006740CA"/>
    <w:rsid w:val="006744D8"/>
    <w:rsid w:val="00674681"/>
    <w:rsid w:val="00674F63"/>
    <w:rsid w:val="0067534C"/>
    <w:rsid w:val="00675386"/>
    <w:rsid w:val="006756C1"/>
    <w:rsid w:val="00675CEC"/>
    <w:rsid w:val="00675E21"/>
    <w:rsid w:val="0067614B"/>
    <w:rsid w:val="006763D0"/>
    <w:rsid w:val="0067685A"/>
    <w:rsid w:val="006769D4"/>
    <w:rsid w:val="00676BC5"/>
    <w:rsid w:val="00677D62"/>
    <w:rsid w:val="00677D87"/>
    <w:rsid w:val="0068009A"/>
    <w:rsid w:val="006804B0"/>
    <w:rsid w:val="006806E2"/>
    <w:rsid w:val="00681E40"/>
    <w:rsid w:val="006827E1"/>
    <w:rsid w:val="0068374A"/>
    <w:rsid w:val="00683B2B"/>
    <w:rsid w:val="00683E5A"/>
    <w:rsid w:val="0068423B"/>
    <w:rsid w:val="0068515C"/>
    <w:rsid w:val="006855AA"/>
    <w:rsid w:val="00685B3E"/>
    <w:rsid w:val="00685E9A"/>
    <w:rsid w:val="006863DA"/>
    <w:rsid w:val="00690C24"/>
    <w:rsid w:val="00690C6D"/>
    <w:rsid w:val="00690FD6"/>
    <w:rsid w:val="00692D7A"/>
    <w:rsid w:val="006931A4"/>
    <w:rsid w:val="006932E5"/>
    <w:rsid w:val="006957A7"/>
    <w:rsid w:val="006971CB"/>
    <w:rsid w:val="00697267"/>
    <w:rsid w:val="006975DB"/>
    <w:rsid w:val="00697C6C"/>
    <w:rsid w:val="00697EF3"/>
    <w:rsid w:val="006A0980"/>
    <w:rsid w:val="006A1902"/>
    <w:rsid w:val="006A21B4"/>
    <w:rsid w:val="006A3D53"/>
    <w:rsid w:val="006A3DB1"/>
    <w:rsid w:val="006A4CEE"/>
    <w:rsid w:val="006A541D"/>
    <w:rsid w:val="006A5A85"/>
    <w:rsid w:val="006A5BC2"/>
    <w:rsid w:val="006A5D44"/>
    <w:rsid w:val="006A5DE5"/>
    <w:rsid w:val="006A6251"/>
    <w:rsid w:val="006A66CF"/>
    <w:rsid w:val="006A6C19"/>
    <w:rsid w:val="006B023E"/>
    <w:rsid w:val="006B03C2"/>
    <w:rsid w:val="006B041E"/>
    <w:rsid w:val="006B1344"/>
    <w:rsid w:val="006B2A1A"/>
    <w:rsid w:val="006B2AC1"/>
    <w:rsid w:val="006B2C60"/>
    <w:rsid w:val="006B406E"/>
    <w:rsid w:val="006B4954"/>
    <w:rsid w:val="006B4C36"/>
    <w:rsid w:val="006B4EF0"/>
    <w:rsid w:val="006B63AC"/>
    <w:rsid w:val="006B67E2"/>
    <w:rsid w:val="006B6D1B"/>
    <w:rsid w:val="006B6E14"/>
    <w:rsid w:val="006B73C5"/>
    <w:rsid w:val="006B78D8"/>
    <w:rsid w:val="006B7B73"/>
    <w:rsid w:val="006C0AC7"/>
    <w:rsid w:val="006C13B2"/>
    <w:rsid w:val="006C1C14"/>
    <w:rsid w:val="006C1FDF"/>
    <w:rsid w:val="006C2245"/>
    <w:rsid w:val="006C30D9"/>
    <w:rsid w:val="006C355D"/>
    <w:rsid w:val="006C4A92"/>
    <w:rsid w:val="006C5E5A"/>
    <w:rsid w:val="006C64B8"/>
    <w:rsid w:val="006C6930"/>
    <w:rsid w:val="006C696A"/>
    <w:rsid w:val="006C75E3"/>
    <w:rsid w:val="006D01F6"/>
    <w:rsid w:val="006D0C99"/>
    <w:rsid w:val="006D0D5C"/>
    <w:rsid w:val="006D0F6E"/>
    <w:rsid w:val="006D186F"/>
    <w:rsid w:val="006D2A28"/>
    <w:rsid w:val="006D2B28"/>
    <w:rsid w:val="006D2F50"/>
    <w:rsid w:val="006D386E"/>
    <w:rsid w:val="006D4087"/>
    <w:rsid w:val="006D4B2E"/>
    <w:rsid w:val="006D4D02"/>
    <w:rsid w:val="006D52C6"/>
    <w:rsid w:val="006D557D"/>
    <w:rsid w:val="006D5DD2"/>
    <w:rsid w:val="006D605D"/>
    <w:rsid w:val="006D61A4"/>
    <w:rsid w:val="006D6F7E"/>
    <w:rsid w:val="006E0202"/>
    <w:rsid w:val="006E11FB"/>
    <w:rsid w:val="006E21AA"/>
    <w:rsid w:val="006E24B2"/>
    <w:rsid w:val="006E3FB7"/>
    <w:rsid w:val="006E41C4"/>
    <w:rsid w:val="006E49DF"/>
    <w:rsid w:val="006E4C53"/>
    <w:rsid w:val="006E52E5"/>
    <w:rsid w:val="006E671D"/>
    <w:rsid w:val="006E6BAA"/>
    <w:rsid w:val="006E6E65"/>
    <w:rsid w:val="006E77EB"/>
    <w:rsid w:val="006E7A37"/>
    <w:rsid w:val="006E7C00"/>
    <w:rsid w:val="006F073A"/>
    <w:rsid w:val="006F1ABA"/>
    <w:rsid w:val="006F22F9"/>
    <w:rsid w:val="006F240E"/>
    <w:rsid w:val="006F24C2"/>
    <w:rsid w:val="006F2505"/>
    <w:rsid w:val="006F3682"/>
    <w:rsid w:val="006F3688"/>
    <w:rsid w:val="006F3770"/>
    <w:rsid w:val="006F434C"/>
    <w:rsid w:val="006F49AB"/>
    <w:rsid w:val="006F517A"/>
    <w:rsid w:val="006F6224"/>
    <w:rsid w:val="007003C9"/>
    <w:rsid w:val="007013F3"/>
    <w:rsid w:val="0070192F"/>
    <w:rsid w:val="0070313C"/>
    <w:rsid w:val="00703765"/>
    <w:rsid w:val="00704571"/>
    <w:rsid w:val="00705D31"/>
    <w:rsid w:val="0070709B"/>
    <w:rsid w:val="007076E9"/>
    <w:rsid w:val="00710E87"/>
    <w:rsid w:val="0071257C"/>
    <w:rsid w:val="0071289B"/>
    <w:rsid w:val="0071296A"/>
    <w:rsid w:val="00712DA2"/>
    <w:rsid w:val="0071557F"/>
    <w:rsid w:val="00715A8A"/>
    <w:rsid w:val="007160FE"/>
    <w:rsid w:val="00716E30"/>
    <w:rsid w:val="007177E2"/>
    <w:rsid w:val="00720393"/>
    <w:rsid w:val="00721091"/>
    <w:rsid w:val="00721502"/>
    <w:rsid w:val="00721558"/>
    <w:rsid w:val="0072242B"/>
    <w:rsid w:val="007228CA"/>
    <w:rsid w:val="00723916"/>
    <w:rsid w:val="00723CF3"/>
    <w:rsid w:val="007241C5"/>
    <w:rsid w:val="00726B7D"/>
    <w:rsid w:val="007272C4"/>
    <w:rsid w:val="0072734B"/>
    <w:rsid w:val="00727433"/>
    <w:rsid w:val="007276FC"/>
    <w:rsid w:val="00730173"/>
    <w:rsid w:val="00731A7F"/>
    <w:rsid w:val="00731D72"/>
    <w:rsid w:val="007327BA"/>
    <w:rsid w:val="00732C24"/>
    <w:rsid w:val="00733006"/>
    <w:rsid w:val="00733DBC"/>
    <w:rsid w:val="007349A0"/>
    <w:rsid w:val="00734BDB"/>
    <w:rsid w:val="00734F8F"/>
    <w:rsid w:val="00735633"/>
    <w:rsid w:val="00737B81"/>
    <w:rsid w:val="007410C5"/>
    <w:rsid w:val="00741B92"/>
    <w:rsid w:val="00742543"/>
    <w:rsid w:val="00742C01"/>
    <w:rsid w:val="00743F9C"/>
    <w:rsid w:val="0074468A"/>
    <w:rsid w:val="007450AF"/>
    <w:rsid w:val="00745817"/>
    <w:rsid w:val="00745FF1"/>
    <w:rsid w:val="00746FDA"/>
    <w:rsid w:val="00747032"/>
    <w:rsid w:val="007472DE"/>
    <w:rsid w:val="00747AAC"/>
    <w:rsid w:val="00750124"/>
    <w:rsid w:val="00750AF8"/>
    <w:rsid w:val="00751FD6"/>
    <w:rsid w:val="0075218A"/>
    <w:rsid w:val="007541AF"/>
    <w:rsid w:val="007541D1"/>
    <w:rsid w:val="00754285"/>
    <w:rsid w:val="00755BE0"/>
    <w:rsid w:val="00755CB9"/>
    <w:rsid w:val="00756B8A"/>
    <w:rsid w:val="00756D14"/>
    <w:rsid w:val="007576C3"/>
    <w:rsid w:val="00757ADE"/>
    <w:rsid w:val="00761283"/>
    <w:rsid w:val="00761514"/>
    <w:rsid w:val="00762199"/>
    <w:rsid w:val="0076275A"/>
    <w:rsid w:val="00762E70"/>
    <w:rsid w:val="0076304C"/>
    <w:rsid w:val="007634C1"/>
    <w:rsid w:val="00764A1C"/>
    <w:rsid w:val="00765839"/>
    <w:rsid w:val="00765CC2"/>
    <w:rsid w:val="00766E53"/>
    <w:rsid w:val="00767734"/>
    <w:rsid w:val="00767915"/>
    <w:rsid w:val="00767A2F"/>
    <w:rsid w:val="007709BF"/>
    <w:rsid w:val="00771AE1"/>
    <w:rsid w:val="00771BAC"/>
    <w:rsid w:val="0077253C"/>
    <w:rsid w:val="00772733"/>
    <w:rsid w:val="0077291D"/>
    <w:rsid w:val="00772D62"/>
    <w:rsid w:val="00773300"/>
    <w:rsid w:val="007752C8"/>
    <w:rsid w:val="007755AE"/>
    <w:rsid w:val="00775748"/>
    <w:rsid w:val="00775D21"/>
    <w:rsid w:val="00775DF5"/>
    <w:rsid w:val="00775E9B"/>
    <w:rsid w:val="00776562"/>
    <w:rsid w:val="00776A4C"/>
    <w:rsid w:val="00776C39"/>
    <w:rsid w:val="00776E10"/>
    <w:rsid w:val="00777109"/>
    <w:rsid w:val="00777F2C"/>
    <w:rsid w:val="00780347"/>
    <w:rsid w:val="00780A68"/>
    <w:rsid w:val="00780AFC"/>
    <w:rsid w:val="00781186"/>
    <w:rsid w:val="00781C5F"/>
    <w:rsid w:val="00781D4E"/>
    <w:rsid w:val="00782189"/>
    <w:rsid w:val="007823D8"/>
    <w:rsid w:val="0078264B"/>
    <w:rsid w:val="00782A9A"/>
    <w:rsid w:val="00782F85"/>
    <w:rsid w:val="00783D57"/>
    <w:rsid w:val="00784039"/>
    <w:rsid w:val="0078553A"/>
    <w:rsid w:val="007858A2"/>
    <w:rsid w:val="0078742B"/>
    <w:rsid w:val="007874FD"/>
    <w:rsid w:val="00790E10"/>
    <w:rsid w:val="007910F2"/>
    <w:rsid w:val="007928B0"/>
    <w:rsid w:val="00792AA8"/>
    <w:rsid w:val="00793088"/>
    <w:rsid w:val="00793158"/>
    <w:rsid w:val="0079388D"/>
    <w:rsid w:val="00793C88"/>
    <w:rsid w:val="0079438B"/>
    <w:rsid w:val="007943E6"/>
    <w:rsid w:val="00794463"/>
    <w:rsid w:val="00794882"/>
    <w:rsid w:val="00794A23"/>
    <w:rsid w:val="00794DF7"/>
    <w:rsid w:val="00794F46"/>
    <w:rsid w:val="007951B0"/>
    <w:rsid w:val="007956D2"/>
    <w:rsid w:val="00796006"/>
    <w:rsid w:val="00796774"/>
    <w:rsid w:val="00797508"/>
    <w:rsid w:val="00797925"/>
    <w:rsid w:val="00797C34"/>
    <w:rsid w:val="007A00C3"/>
    <w:rsid w:val="007A0750"/>
    <w:rsid w:val="007A174B"/>
    <w:rsid w:val="007A17D9"/>
    <w:rsid w:val="007A1C15"/>
    <w:rsid w:val="007A1FBA"/>
    <w:rsid w:val="007A2AC8"/>
    <w:rsid w:val="007A45B9"/>
    <w:rsid w:val="007A4984"/>
    <w:rsid w:val="007A4C0F"/>
    <w:rsid w:val="007A5FC0"/>
    <w:rsid w:val="007A7252"/>
    <w:rsid w:val="007A731E"/>
    <w:rsid w:val="007A73E9"/>
    <w:rsid w:val="007A7CBC"/>
    <w:rsid w:val="007B22E7"/>
    <w:rsid w:val="007B35CE"/>
    <w:rsid w:val="007B3735"/>
    <w:rsid w:val="007B3F79"/>
    <w:rsid w:val="007B51EE"/>
    <w:rsid w:val="007B52B3"/>
    <w:rsid w:val="007B561A"/>
    <w:rsid w:val="007B5954"/>
    <w:rsid w:val="007B5C9B"/>
    <w:rsid w:val="007B64B8"/>
    <w:rsid w:val="007B74F0"/>
    <w:rsid w:val="007B7841"/>
    <w:rsid w:val="007B7B99"/>
    <w:rsid w:val="007C00C9"/>
    <w:rsid w:val="007C03A3"/>
    <w:rsid w:val="007C04F0"/>
    <w:rsid w:val="007C0844"/>
    <w:rsid w:val="007C3EEB"/>
    <w:rsid w:val="007C4516"/>
    <w:rsid w:val="007C5958"/>
    <w:rsid w:val="007C5E19"/>
    <w:rsid w:val="007C65A7"/>
    <w:rsid w:val="007C6C04"/>
    <w:rsid w:val="007C7702"/>
    <w:rsid w:val="007D0252"/>
    <w:rsid w:val="007D0B9B"/>
    <w:rsid w:val="007D0F65"/>
    <w:rsid w:val="007D29F3"/>
    <w:rsid w:val="007D3E70"/>
    <w:rsid w:val="007D4104"/>
    <w:rsid w:val="007D49D4"/>
    <w:rsid w:val="007D5133"/>
    <w:rsid w:val="007D52A8"/>
    <w:rsid w:val="007D59C0"/>
    <w:rsid w:val="007D7037"/>
    <w:rsid w:val="007D7DE9"/>
    <w:rsid w:val="007E0135"/>
    <w:rsid w:val="007E052B"/>
    <w:rsid w:val="007E0FFF"/>
    <w:rsid w:val="007E2549"/>
    <w:rsid w:val="007E2738"/>
    <w:rsid w:val="007E27ED"/>
    <w:rsid w:val="007E28C5"/>
    <w:rsid w:val="007E2FB7"/>
    <w:rsid w:val="007E348C"/>
    <w:rsid w:val="007E437B"/>
    <w:rsid w:val="007E4402"/>
    <w:rsid w:val="007E487A"/>
    <w:rsid w:val="007E48A7"/>
    <w:rsid w:val="007E636A"/>
    <w:rsid w:val="007E6964"/>
    <w:rsid w:val="007E78CE"/>
    <w:rsid w:val="007E78FE"/>
    <w:rsid w:val="007F0C80"/>
    <w:rsid w:val="007F155A"/>
    <w:rsid w:val="007F1981"/>
    <w:rsid w:val="007F1E1C"/>
    <w:rsid w:val="007F3586"/>
    <w:rsid w:val="007F4E9D"/>
    <w:rsid w:val="007F577A"/>
    <w:rsid w:val="007F5C70"/>
    <w:rsid w:val="007F5DBD"/>
    <w:rsid w:val="007F6E97"/>
    <w:rsid w:val="0080068F"/>
    <w:rsid w:val="0080076B"/>
    <w:rsid w:val="0080119C"/>
    <w:rsid w:val="00801345"/>
    <w:rsid w:val="00801BDA"/>
    <w:rsid w:val="00801C9D"/>
    <w:rsid w:val="0080276F"/>
    <w:rsid w:val="00803429"/>
    <w:rsid w:val="00803620"/>
    <w:rsid w:val="0080363F"/>
    <w:rsid w:val="00804091"/>
    <w:rsid w:val="008040E7"/>
    <w:rsid w:val="00804990"/>
    <w:rsid w:val="0080520E"/>
    <w:rsid w:val="0080580E"/>
    <w:rsid w:val="00805C39"/>
    <w:rsid w:val="00807683"/>
    <w:rsid w:val="00807825"/>
    <w:rsid w:val="00807F64"/>
    <w:rsid w:val="00811522"/>
    <w:rsid w:val="00812202"/>
    <w:rsid w:val="00812323"/>
    <w:rsid w:val="00813437"/>
    <w:rsid w:val="00813760"/>
    <w:rsid w:val="008139D2"/>
    <w:rsid w:val="00813DBD"/>
    <w:rsid w:val="00814288"/>
    <w:rsid w:val="00814399"/>
    <w:rsid w:val="00814BF6"/>
    <w:rsid w:val="00814D7D"/>
    <w:rsid w:val="0081521C"/>
    <w:rsid w:val="00816872"/>
    <w:rsid w:val="00817406"/>
    <w:rsid w:val="00820DA4"/>
    <w:rsid w:val="008215B1"/>
    <w:rsid w:val="0082212F"/>
    <w:rsid w:val="00823361"/>
    <w:rsid w:val="00823618"/>
    <w:rsid w:val="00823AAA"/>
    <w:rsid w:val="00823B7E"/>
    <w:rsid w:val="008244D2"/>
    <w:rsid w:val="00824620"/>
    <w:rsid w:val="00824A4D"/>
    <w:rsid w:val="008256A4"/>
    <w:rsid w:val="008258B2"/>
    <w:rsid w:val="00825C20"/>
    <w:rsid w:val="00825DCE"/>
    <w:rsid w:val="0082655C"/>
    <w:rsid w:val="008303E8"/>
    <w:rsid w:val="00830EFF"/>
    <w:rsid w:val="00831402"/>
    <w:rsid w:val="0083149F"/>
    <w:rsid w:val="00831830"/>
    <w:rsid w:val="00833632"/>
    <w:rsid w:val="00833A5A"/>
    <w:rsid w:val="00833E99"/>
    <w:rsid w:val="008342F3"/>
    <w:rsid w:val="00835235"/>
    <w:rsid w:val="008364CE"/>
    <w:rsid w:val="0083682C"/>
    <w:rsid w:val="00836BC4"/>
    <w:rsid w:val="00836CBB"/>
    <w:rsid w:val="00837A77"/>
    <w:rsid w:val="0084072B"/>
    <w:rsid w:val="00841636"/>
    <w:rsid w:val="00843704"/>
    <w:rsid w:val="0084371F"/>
    <w:rsid w:val="00843DFC"/>
    <w:rsid w:val="0084498B"/>
    <w:rsid w:val="008451C6"/>
    <w:rsid w:val="0084579D"/>
    <w:rsid w:val="0084629F"/>
    <w:rsid w:val="00846EB1"/>
    <w:rsid w:val="008474C6"/>
    <w:rsid w:val="00847553"/>
    <w:rsid w:val="00847C71"/>
    <w:rsid w:val="008500E3"/>
    <w:rsid w:val="008502EF"/>
    <w:rsid w:val="00850BA3"/>
    <w:rsid w:val="00852365"/>
    <w:rsid w:val="00852B07"/>
    <w:rsid w:val="00853B66"/>
    <w:rsid w:val="00853DB1"/>
    <w:rsid w:val="00854449"/>
    <w:rsid w:val="00854690"/>
    <w:rsid w:val="0085481B"/>
    <w:rsid w:val="0085551C"/>
    <w:rsid w:val="00855875"/>
    <w:rsid w:val="008573C3"/>
    <w:rsid w:val="0085760A"/>
    <w:rsid w:val="00861974"/>
    <w:rsid w:val="00861DB0"/>
    <w:rsid w:val="008630D3"/>
    <w:rsid w:val="00864393"/>
    <w:rsid w:val="00865215"/>
    <w:rsid w:val="00867CDF"/>
    <w:rsid w:val="00867F1F"/>
    <w:rsid w:val="00870169"/>
    <w:rsid w:val="00870C6C"/>
    <w:rsid w:val="00870F92"/>
    <w:rsid w:val="00871213"/>
    <w:rsid w:val="0087211B"/>
    <w:rsid w:val="00872202"/>
    <w:rsid w:val="0087251D"/>
    <w:rsid w:val="00873A49"/>
    <w:rsid w:val="00873D0B"/>
    <w:rsid w:val="008745B7"/>
    <w:rsid w:val="00874620"/>
    <w:rsid w:val="008767A0"/>
    <w:rsid w:val="008767C7"/>
    <w:rsid w:val="00877DCA"/>
    <w:rsid w:val="008804CF"/>
    <w:rsid w:val="008817E4"/>
    <w:rsid w:val="00881E9F"/>
    <w:rsid w:val="00882076"/>
    <w:rsid w:val="0088223F"/>
    <w:rsid w:val="008827C6"/>
    <w:rsid w:val="00882BEA"/>
    <w:rsid w:val="00884D03"/>
    <w:rsid w:val="008850FF"/>
    <w:rsid w:val="0088512B"/>
    <w:rsid w:val="00886F42"/>
    <w:rsid w:val="0088773A"/>
    <w:rsid w:val="00893CD9"/>
    <w:rsid w:val="00893D25"/>
    <w:rsid w:val="0089440B"/>
    <w:rsid w:val="00894680"/>
    <w:rsid w:val="00894D33"/>
    <w:rsid w:val="00894F73"/>
    <w:rsid w:val="00895211"/>
    <w:rsid w:val="008966A9"/>
    <w:rsid w:val="0089717A"/>
    <w:rsid w:val="00897286"/>
    <w:rsid w:val="008972B5"/>
    <w:rsid w:val="008972F6"/>
    <w:rsid w:val="0089731E"/>
    <w:rsid w:val="008A0F86"/>
    <w:rsid w:val="008A14DA"/>
    <w:rsid w:val="008A366D"/>
    <w:rsid w:val="008A3CC0"/>
    <w:rsid w:val="008A5096"/>
    <w:rsid w:val="008A5226"/>
    <w:rsid w:val="008A52B3"/>
    <w:rsid w:val="008A56BA"/>
    <w:rsid w:val="008A5E82"/>
    <w:rsid w:val="008A5F79"/>
    <w:rsid w:val="008A6078"/>
    <w:rsid w:val="008A61D1"/>
    <w:rsid w:val="008A6BF8"/>
    <w:rsid w:val="008A6C4B"/>
    <w:rsid w:val="008A6F1C"/>
    <w:rsid w:val="008A730B"/>
    <w:rsid w:val="008B0180"/>
    <w:rsid w:val="008B2378"/>
    <w:rsid w:val="008B3828"/>
    <w:rsid w:val="008B430B"/>
    <w:rsid w:val="008B4FE4"/>
    <w:rsid w:val="008B512C"/>
    <w:rsid w:val="008B613C"/>
    <w:rsid w:val="008B6466"/>
    <w:rsid w:val="008B6861"/>
    <w:rsid w:val="008B71DA"/>
    <w:rsid w:val="008C03B5"/>
    <w:rsid w:val="008C188C"/>
    <w:rsid w:val="008C207C"/>
    <w:rsid w:val="008C2DFD"/>
    <w:rsid w:val="008C2F2B"/>
    <w:rsid w:val="008C384A"/>
    <w:rsid w:val="008C39C0"/>
    <w:rsid w:val="008C3DFB"/>
    <w:rsid w:val="008C4D28"/>
    <w:rsid w:val="008C57B8"/>
    <w:rsid w:val="008C5A2A"/>
    <w:rsid w:val="008C5EDE"/>
    <w:rsid w:val="008C6589"/>
    <w:rsid w:val="008C7266"/>
    <w:rsid w:val="008C7CDE"/>
    <w:rsid w:val="008C7E42"/>
    <w:rsid w:val="008D01BE"/>
    <w:rsid w:val="008D0602"/>
    <w:rsid w:val="008D0C0F"/>
    <w:rsid w:val="008D1627"/>
    <w:rsid w:val="008D1FE5"/>
    <w:rsid w:val="008D4449"/>
    <w:rsid w:val="008D5C6E"/>
    <w:rsid w:val="008D64F3"/>
    <w:rsid w:val="008E1FB7"/>
    <w:rsid w:val="008E331C"/>
    <w:rsid w:val="008E3427"/>
    <w:rsid w:val="008E403A"/>
    <w:rsid w:val="008E4491"/>
    <w:rsid w:val="008E4AA3"/>
    <w:rsid w:val="008E4EAA"/>
    <w:rsid w:val="008E6012"/>
    <w:rsid w:val="008E6270"/>
    <w:rsid w:val="008E673A"/>
    <w:rsid w:val="008E6E40"/>
    <w:rsid w:val="008E6FB1"/>
    <w:rsid w:val="008E72AC"/>
    <w:rsid w:val="008E7907"/>
    <w:rsid w:val="008E7A42"/>
    <w:rsid w:val="008E7E2C"/>
    <w:rsid w:val="008F0254"/>
    <w:rsid w:val="008F07FE"/>
    <w:rsid w:val="008F21B1"/>
    <w:rsid w:val="008F30C9"/>
    <w:rsid w:val="008F4EEE"/>
    <w:rsid w:val="008F5D67"/>
    <w:rsid w:val="008F66D6"/>
    <w:rsid w:val="008F68E5"/>
    <w:rsid w:val="008F7226"/>
    <w:rsid w:val="0090016A"/>
    <w:rsid w:val="009003B3"/>
    <w:rsid w:val="00900911"/>
    <w:rsid w:val="00900D9D"/>
    <w:rsid w:val="00901015"/>
    <w:rsid w:val="00901495"/>
    <w:rsid w:val="009031DD"/>
    <w:rsid w:val="00903216"/>
    <w:rsid w:val="00903B46"/>
    <w:rsid w:val="00904395"/>
    <w:rsid w:val="00904ED1"/>
    <w:rsid w:val="00905183"/>
    <w:rsid w:val="009064A3"/>
    <w:rsid w:val="00906B5D"/>
    <w:rsid w:val="009070B9"/>
    <w:rsid w:val="009070D1"/>
    <w:rsid w:val="00910D1A"/>
    <w:rsid w:val="00911258"/>
    <w:rsid w:val="009118B3"/>
    <w:rsid w:val="00913D05"/>
    <w:rsid w:val="00913FCC"/>
    <w:rsid w:val="0091425E"/>
    <w:rsid w:val="009144A6"/>
    <w:rsid w:val="00914711"/>
    <w:rsid w:val="00914B8A"/>
    <w:rsid w:val="00915B5C"/>
    <w:rsid w:val="00915D94"/>
    <w:rsid w:val="00916A2E"/>
    <w:rsid w:val="00917054"/>
    <w:rsid w:val="0091727B"/>
    <w:rsid w:val="00917981"/>
    <w:rsid w:val="009179F5"/>
    <w:rsid w:val="009204D7"/>
    <w:rsid w:val="00921B54"/>
    <w:rsid w:val="00921EB8"/>
    <w:rsid w:val="00922251"/>
    <w:rsid w:val="00922BDD"/>
    <w:rsid w:val="00922E07"/>
    <w:rsid w:val="009232B4"/>
    <w:rsid w:val="009237A6"/>
    <w:rsid w:val="00923AF9"/>
    <w:rsid w:val="00923F52"/>
    <w:rsid w:val="00923FCB"/>
    <w:rsid w:val="00924661"/>
    <w:rsid w:val="009247BD"/>
    <w:rsid w:val="00924BBB"/>
    <w:rsid w:val="00925369"/>
    <w:rsid w:val="00927BF5"/>
    <w:rsid w:val="00930051"/>
    <w:rsid w:val="009300A2"/>
    <w:rsid w:val="009314D4"/>
    <w:rsid w:val="009325C0"/>
    <w:rsid w:val="00932B0E"/>
    <w:rsid w:val="00933914"/>
    <w:rsid w:val="00934A8C"/>
    <w:rsid w:val="0093546D"/>
    <w:rsid w:val="00936E6B"/>
    <w:rsid w:val="00937835"/>
    <w:rsid w:val="00937CC7"/>
    <w:rsid w:val="00937DB3"/>
    <w:rsid w:val="00937F8E"/>
    <w:rsid w:val="00940831"/>
    <w:rsid w:val="009409C7"/>
    <w:rsid w:val="00940AE4"/>
    <w:rsid w:val="00940BB1"/>
    <w:rsid w:val="0094287A"/>
    <w:rsid w:val="00942BBE"/>
    <w:rsid w:val="00944F94"/>
    <w:rsid w:val="00947A9F"/>
    <w:rsid w:val="00947C57"/>
    <w:rsid w:val="00947E8B"/>
    <w:rsid w:val="00950001"/>
    <w:rsid w:val="009506C5"/>
    <w:rsid w:val="00950C57"/>
    <w:rsid w:val="009510F9"/>
    <w:rsid w:val="009515F1"/>
    <w:rsid w:val="00951F11"/>
    <w:rsid w:val="009528A7"/>
    <w:rsid w:val="00952CCC"/>
    <w:rsid w:val="00953299"/>
    <w:rsid w:val="009546F4"/>
    <w:rsid w:val="00954817"/>
    <w:rsid w:val="009549FC"/>
    <w:rsid w:val="0095538D"/>
    <w:rsid w:val="00955468"/>
    <w:rsid w:val="00955496"/>
    <w:rsid w:val="00955551"/>
    <w:rsid w:val="00955A13"/>
    <w:rsid w:val="00955DC0"/>
    <w:rsid w:val="00955DCC"/>
    <w:rsid w:val="00957DE9"/>
    <w:rsid w:val="009617FC"/>
    <w:rsid w:val="00961BFA"/>
    <w:rsid w:val="00962375"/>
    <w:rsid w:val="0096304D"/>
    <w:rsid w:val="00963277"/>
    <w:rsid w:val="00963927"/>
    <w:rsid w:val="00963BD7"/>
    <w:rsid w:val="0096594A"/>
    <w:rsid w:val="00965B1A"/>
    <w:rsid w:val="00967625"/>
    <w:rsid w:val="00967F0F"/>
    <w:rsid w:val="00970E56"/>
    <w:rsid w:val="00971026"/>
    <w:rsid w:val="009718EE"/>
    <w:rsid w:val="00973947"/>
    <w:rsid w:val="00973FEA"/>
    <w:rsid w:val="00974671"/>
    <w:rsid w:val="0097487C"/>
    <w:rsid w:val="0097494B"/>
    <w:rsid w:val="00974BCD"/>
    <w:rsid w:val="009753AC"/>
    <w:rsid w:val="00975E31"/>
    <w:rsid w:val="00977044"/>
    <w:rsid w:val="0097737D"/>
    <w:rsid w:val="00977A1F"/>
    <w:rsid w:val="00977C2D"/>
    <w:rsid w:val="00977DD0"/>
    <w:rsid w:val="009801AC"/>
    <w:rsid w:val="00980372"/>
    <w:rsid w:val="00981091"/>
    <w:rsid w:val="009823EF"/>
    <w:rsid w:val="0098251D"/>
    <w:rsid w:val="00982F40"/>
    <w:rsid w:val="00983727"/>
    <w:rsid w:val="00983E76"/>
    <w:rsid w:val="009840FD"/>
    <w:rsid w:val="00984619"/>
    <w:rsid w:val="00984E21"/>
    <w:rsid w:val="009850D1"/>
    <w:rsid w:val="0098545A"/>
    <w:rsid w:val="00986A3D"/>
    <w:rsid w:val="00987117"/>
    <w:rsid w:val="009872A0"/>
    <w:rsid w:val="00993FD3"/>
    <w:rsid w:val="009942B0"/>
    <w:rsid w:val="009948E0"/>
    <w:rsid w:val="00995460"/>
    <w:rsid w:val="009958A5"/>
    <w:rsid w:val="00995A8B"/>
    <w:rsid w:val="009961ED"/>
    <w:rsid w:val="009973F2"/>
    <w:rsid w:val="009979E3"/>
    <w:rsid w:val="00997B49"/>
    <w:rsid w:val="009A0DF8"/>
    <w:rsid w:val="009A1322"/>
    <w:rsid w:val="009A17BF"/>
    <w:rsid w:val="009A2BB7"/>
    <w:rsid w:val="009A35E3"/>
    <w:rsid w:val="009A525B"/>
    <w:rsid w:val="009A5678"/>
    <w:rsid w:val="009A595D"/>
    <w:rsid w:val="009A5C66"/>
    <w:rsid w:val="009A6B6E"/>
    <w:rsid w:val="009A7925"/>
    <w:rsid w:val="009A7B2D"/>
    <w:rsid w:val="009B055E"/>
    <w:rsid w:val="009B0598"/>
    <w:rsid w:val="009B0C7C"/>
    <w:rsid w:val="009B0FF7"/>
    <w:rsid w:val="009B1590"/>
    <w:rsid w:val="009B177B"/>
    <w:rsid w:val="009B1898"/>
    <w:rsid w:val="009B2146"/>
    <w:rsid w:val="009B301D"/>
    <w:rsid w:val="009B3EFE"/>
    <w:rsid w:val="009B69BB"/>
    <w:rsid w:val="009B6C32"/>
    <w:rsid w:val="009B7CBB"/>
    <w:rsid w:val="009B7DBA"/>
    <w:rsid w:val="009B7F87"/>
    <w:rsid w:val="009C01C4"/>
    <w:rsid w:val="009C0482"/>
    <w:rsid w:val="009C0D05"/>
    <w:rsid w:val="009C161C"/>
    <w:rsid w:val="009C1E9A"/>
    <w:rsid w:val="009C2910"/>
    <w:rsid w:val="009C2A9F"/>
    <w:rsid w:val="009C476C"/>
    <w:rsid w:val="009C5FE3"/>
    <w:rsid w:val="009C620C"/>
    <w:rsid w:val="009C7119"/>
    <w:rsid w:val="009D00A5"/>
    <w:rsid w:val="009D1883"/>
    <w:rsid w:val="009D1921"/>
    <w:rsid w:val="009D22D7"/>
    <w:rsid w:val="009D3289"/>
    <w:rsid w:val="009D3749"/>
    <w:rsid w:val="009D3B2F"/>
    <w:rsid w:val="009D6270"/>
    <w:rsid w:val="009D6BBB"/>
    <w:rsid w:val="009E17F2"/>
    <w:rsid w:val="009E26C9"/>
    <w:rsid w:val="009E3D8A"/>
    <w:rsid w:val="009E4B21"/>
    <w:rsid w:val="009E529E"/>
    <w:rsid w:val="009E56D9"/>
    <w:rsid w:val="009E5E8C"/>
    <w:rsid w:val="009E76E3"/>
    <w:rsid w:val="009F0054"/>
    <w:rsid w:val="009F0243"/>
    <w:rsid w:val="009F0602"/>
    <w:rsid w:val="009F07EC"/>
    <w:rsid w:val="009F0807"/>
    <w:rsid w:val="009F0933"/>
    <w:rsid w:val="009F1C5E"/>
    <w:rsid w:val="009F2300"/>
    <w:rsid w:val="009F27A0"/>
    <w:rsid w:val="009F440D"/>
    <w:rsid w:val="009F45BB"/>
    <w:rsid w:val="009F5FAF"/>
    <w:rsid w:val="009F66B7"/>
    <w:rsid w:val="00A00183"/>
    <w:rsid w:val="00A006DF"/>
    <w:rsid w:val="00A00C61"/>
    <w:rsid w:val="00A0125B"/>
    <w:rsid w:val="00A027B4"/>
    <w:rsid w:val="00A02A24"/>
    <w:rsid w:val="00A030BB"/>
    <w:rsid w:val="00A032BA"/>
    <w:rsid w:val="00A03F13"/>
    <w:rsid w:val="00A03F2A"/>
    <w:rsid w:val="00A03F9E"/>
    <w:rsid w:val="00A04368"/>
    <w:rsid w:val="00A04DC2"/>
    <w:rsid w:val="00A0610A"/>
    <w:rsid w:val="00A06818"/>
    <w:rsid w:val="00A06AC9"/>
    <w:rsid w:val="00A06DC2"/>
    <w:rsid w:val="00A07C21"/>
    <w:rsid w:val="00A07FD9"/>
    <w:rsid w:val="00A1021B"/>
    <w:rsid w:val="00A10396"/>
    <w:rsid w:val="00A1049A"/>
    <w:rsid w:val="00A1142A"/>
    <w:rsid w:val="00A11731"/>
    <w:rsid w:val="00A11E71"/>
    <w:rsid w:val="00A12A1D"/>
    <w:rsid w:val="00A12D2D"/>
    <w:rsid w:val="00A13C8D"/>
    <w:rsid w:val="00A1478C"/>
    <w:rsid w:val="00A14A28"/>
    <w:rsid w:val="00A16BE2"/>
    <w:rsid w:val="00A216E8"/>
    <w:rsid w:val="00A21883"/>
    <w:rsid w:val="00A22B00"/>
    <w:rsid w:val="00A23B46"/>
    <w:rsid w:val="00A241B3"/>
    <w:rsid w:val="00A25600"/>
    <w:rsid w:val="00A25BE7"/>
    <w:rsid w:val="00A2691F"/>
    <w:rsid w:val="00A27BD6"/>
    <w:rsid w:val="00A30333"/>
    <w:rsid w:val="00A31F8F"/>
    <w:rsid w:val="00A32D11"/>
    <w:rsid w:val="00A32F95"/>
    <w:rsid w:val="00A33522"/>
    <w:rsid w:val="00A344FF"/>
    <w:rsid w:val="00A34E4F"/>
    <w:rsid w:val="00A35B50"/>
    <w:rsid w:val="00A35C7E"/>
    <w:rsid w:val="00A35F08"/>
    <w:rsid w:val="00A35F58"/>
    <w:rsid w:val="00A36112"/>
    <w:rsid w:val="00A37565"/>
    <w:rsid w:val="00A37869"/>
    <w:rsid w:val="00A4141D"/>
    <w:rsid w:val="00A41436"/>
    <w:rsid w:val="00A4168F"/>
    <w:rsid w:val="00A423C4"/>
    <w:rsid w:val="00A424F5"/>
    <w:rsid w:val="00A4291D"/>
    <w:rsid w:val="00A438E8"/>
    <w:rsid w:val="00A43A20"/>
    <w:rsid w:val="00A447A2"/>
    <w:rsid w:val="00A44A80"/>
    <w:rsid w:val="00A462E2"/>
    <w:rsid w:val="00A465BA"/>
    <w:rsid w:val="00A476CB"/>
    <w:rsid w:val="00A47BD1"/>
    <w:rsid w:val="00A510E0"/>
    <w:rsid w:val="00A5205F"/>
    <w:rsid w:val="00A52539"/>
    <w:rsid w:val="00A52676"/>
    <w:rsid w:val="00A528FD"/>
    <w:rsid w:val="00A52AA9"/>
    <w:rsid w:val="00A53300"/>
    <w:rsid w:val="00A53EC6"/>
    <w:rsid w:val="00A54088"/>
    <w:rsid w:val="00A541F9"/>
    <w:rsid w:val="00A54A70"/>
    <w:rsid w:val="00A54AE5"/>
    <w:rsid w:val="00A55926"/>
    <w:rsid w:val="00A5698B"/>
    <w:rsid w:val="00A56A56"/>
    <w:rsid w:val="00A57608"/>
    <w:rsid w:val="00A5790A"/>
    <w:rsid w:val="00A57CD6"/>
    <w:rsid w:val="00A57D6D"/>
    <w:rsid w:val="00A619EA"/>
    <w:rsid w:val="00A61EC1"/>
    <w:rsid w:val="00A6200E"/>
    <w:rsid w:val="00A6213C"/>
    <w:rsid w:val="00A62465"/>
    <w:rsid w:val="00A62F0B"/>
    <w:rsid w:val="00A64486"/>
    <w:rsid w:val="00A65751"/>
    <w:rsid w:val="00A65C6A"/>
    <w:rsid w:val="00A671B1"/>
    <w:rsid w:val="00A67F50"/>
    <w:rsid w:val="00A7081C"/>
    <w:rsid w:val="00A70C68"/>
    <w:rsid w:val="00A7253B"/>
    <w:rsid w:val="00A72C53"/>
    <w:rsid w:val="00A742D9"/>
    <w:rsid w:val="00A74B94"/>
    <w:rsid w:val="00A74EE3"/>
    <w:rsid w:val="00A754EC"/>
    <w:rsid w:val="00A75C30"/>
    <w:rsid w:val="00A76306"/>
    <w:rsid w:val="00A76652"/>
    <w:rsid w:val="00A76A16"/>
    <w:rsid w:val="00A76A30"/>
    <w:rsid w:val="00A76DCA"/>
    <w:rsid w:val="00A77C60"/>
    <w:rsid w:val="00A8035F"/>
    <w:rsid w:val="00A808D9"/>
    <w:rsid w:val="00A80C65"/>
    <w:rsid w:val="00A80DA9"/>
    <w:rsid w:val="00A813CD"/>
    <w:rsid w:val="00A81912"/>
    <w:rsid w:val="00A82A5B"/>
    <w:rsid w:val="00A82F51"/>
    <w:rsid w:val="00A8413B"/>
    <w:rsid w:val="00A845A8"/>
    <w:rsid w:val="00A84BA1"/>
    <w:rsid w:val="00A85594"/>
    <w:rsid w:val="00A86503"/>
    <w:rsid w:val="00A8707F"/>
    <w:rsid w:val="00A905C2"/>
    <w:rsid w:val="00A90B19"/>
    <w:rsid w:val="00A914ED"/>
    <w:rsid w:val="00A91C4B"/>
    <w:rsid w:val="00A91C97"/>
    <w:rsid w:val="00A927E1"/>
    <w:rsid w:val="00A929D5"/>
    <w:rsid w:val="00A93491"/>
    <w:rsid w:val="00A93ACC"/>
    <w:rsid w:val="00A93F04"/>
    <w:rsid w:val="00A9404C"/>
    <w:rsid w:val="00A942C5"/>
    <w:rsid w:val="00A947F2"/>
    <w:rsid w:val="00A9626D"/>
    <w:rsid w:val="00A965AB"/>
    <w:rsid w:val="00A970DA"/>
    <w:rsid w:val="00AA082F"/>
    <w:rsid w:val="00AA08F8"/>
    <w:rsid w:val="00AA153C"/>
    <w:rsid w:val="00AA2479"/>
    <w:rsid w:val="00AA2D7C"/>
    <w:rsid w:val="00AA314B"/>
    <w:rsid w:val="00AA3219"/>
    <w:rsid w:val="00AA418E"/>
    <w:rsid w:val="00AA4783"/>
    <w:rsid w:val="00AA4C45"/>
    <w:rsid w:val="00AA4E29"/>
    <w:rsid w:val="00AA5580"/>
    <w:rsid w:val="00AA587A"/>
    <w:rsid w:val="00AA64F7"/>
    <w:rsid w:val="00AA7063"/>
    <w:rsid w:val="00AB022D"/>
    <w:rsid w:val="00AB0661"/>
    <w:rsid w:val="00AB0C1B"/>
    <w:rsid w:val="00AB0CE6"/>
    <w:rsid w:val="00AB155F"/>
    <w:rsid w:val="00AB169D"/>
    <w:rsid w:val="00AB2129"/>
    <w:rsid w:val="00AB311A"/>
    <w:rsid w:val="00AB4017"/>
    <w:rsid w:val="00AB4340"/>
    <w:rsid w:val="00AB5A77"/>
    <w:rsid w:val="00AB5D2F"/>
    <w:rsid w:val="00AB668E"/>
    <w:rsid w:val="00AB726C"/>
    <w:rsid w:val="00AB79C1"/>
    <w:rsid w:val="00AC019B"/>
    <w:rsid w:val="00AC0597"/>
    <w:rsid w:val="00AC07E4"/>
    <w:rsid w:val="00AC09CE"/>
    <w:rsid w:val="00AC0FBB"/>
    <w:rsid w:val="00AC169E"/>
    <w:rsid w:val="00AC1CE7"/>
    <w:rsid w:val="00AC2883"/>
    <w:rsid w:val="00AC28E3"/>
    <w:rsid w:val="00AC2F0D"/>
    <w:rsid w:val="00AC3363"/>
    <w:rsid w:val="00AC3FDA"/>
    <w:rsid w:val="00AC4A41"/>
    <w:rsid w:val="00AC68A6"/>
    <w:rsid w:val="00AC7318"/>
    <w:rsid w:val="00AC750C"/>
    <w:rsid w:val="00AD01B4"/>
    <w:rsid w:val="00AD08E2"/>
    <w:rsid w:val="00AD0EDB"/>
    <w:rsid w:val="00AD21C2"/>
    <w:rsid w:val="00AD2692"/>
    <w:rsid w:val="00AD2817"/>
    <w:rsid w:val="00AD5520"/>
    <w:rsid w:val="00AD630A"/>
    <w:rsid w:val="00AD789E"/>
    <w:rsid w:val="00AD7BF4"/>
    <w:rsid w:val="00AD7E71"/>
    <w:rsid w:val="00AE1280"/>
    <w:rsid w:val="00AE35F8"/>
    <w:rsid w:val="00AE3617"/>
    <w:rsid w:val="00AE361A"/>
    <w:rsid w:val="00AE3647"/>
    <w:rsid w:val="00AE4149"/>
    <w:rsid w:val="00AE453D"/>
    <w:rsid w:val="00AE52BD"/>
    <w:rsid w:val="00AE54AE"/>
    <w:rsid w:val="00AE565C"/>
    <w:rsid w:val="00AE57E8"/>
    <w:rsid w:val="00AE665E"/>
    <w:rsid w:val="00AE7671"/>
    <w:rsid w:val="00AE7FA1"/>
    <w:rsid w:val="00AF032D"/>
    <w:rsid w:val="00AF063B"/>
    <w:rsid w:val="00AF40D5"/>
    <w:rsid w:val="00AF431A"/>
    <w:rsid w:val="00AF5624"/>
    <w:rsid w:val="00AF62EA"/>
    <w:rsid w:val="00AF719C"/>
    <w:rsid w:val="00AF7824"/>
    <w:rsid w:val="00B00247"/>
    <w:rsid w:val="00B018F9"/>
    <w:rsid w:val="00B02A08"/>
    <w:rsid w:val="00B02A54"/>
    <w:rsid w:val="00B0484D"/>
    <w:rsid w:val="00B04CE5"/>
    <w:rsid w:val="00B04DCC"/>
    <w:rsid w:val="00B05694"/>
    <w:rsid w:val="00B05928"/>
    <w:rsid w:val="00B0627C"/>
    <w:rsid w:val="00B062FE"/>
    <w:rsid w:val="00B101E8"/>
    <w:rsid w:val="00B10515"/>
    <w:rsid w:val="00B10B4E"/>
    <w:rsid w:val="00B10BE7"/>
    <w:rsid w:val="00B116BB"/>
    <w:rsid w:val="00B11AB3"/>
    <w:rsid w:val="00B12688"/>
    <w:rsid w:val="00B12A1C"/>
    <w:rsid w:val="00B13A68"/>
    <w:rsid w:val="00B1543C"/>
    <w:rsid w:val="00B15A90"/>
    <w:rsid w:val="00B161B5"/>
    <w:rsid w:val="00B1726A"/>
    <w:rsid w:val="00B17B5D"/>
    <w:rsid w:val="00B20980"/>
    <w:rsid w:val="00B2199E"/>
    <w:rsid w:val="00B21B37"/>
    <w:rsid w:val="00B21B83"/>
    <w:rsid w:val="00B22785"/>
    <w:rsid w:val="00B22955"/>
    <w:rsid w:val="00B22FE1"/>
    <w:rsid w:val="00B251F4"/>
    <w:rsid w:val="00B25D19"/>
    <w:rsid w:val="00B265B8"/>
    <w:rsid w:val="00B279AF"/>
    <w:rsid w:val="00B27EDA"/>
    <w:rsid w:val="00B30626"/>
    <w:rsid w:val="00B30685"/>
    <w:rsid w:val="00B30F4C"/>
    <w:rsid w:val="00B31B12"/>
    <w:rsid w:val="00B31BB2"/>
    <w:rsid w:val="00B31F11"/>
    <w:rsid w:val="00B32128"/>
    <w:rsid w:val="00B32385"/>
    <w:rsid w:val="00B32B02"/>
    <w:rsid w:val="00B33102"/>
    <w:rsid w:val="00B34DEC"/>
    <w:rsid w:val="00B3662A"/>
    <w:rsid w:val="00B36824"/>
    <w:rsid w:val="00B368CA"/>
    <w:rsid w:val="00B40030"/>
    <w:rsid w:val="00B41B95"/>
    <w:rsid w:val="00B422C2"/>
    <w:rsid w:val="00B4323C"/>
    <w:rsid w:val="00B43FC3"/>
    <w:rsid w:val="00B44AF2"/>
    <w:rsid w:val="00B452B7"/>
    <w:rsid w:val="00B45AC4"/>
    <w:rsid w:val="00B45C4F"/>
    <w:rsid w:val="00B46228"/>
    <w:rsid w:val="00B47958"/>
    <w:rsid w:val="00B507CC"/>
    <w:rsid w:val="00B50987"/>
    <w:rsid w:val="00B50E65"/>
    <w:rsid w:val="00B51722"/>
    <w:rsid w:val="00B51A70"/>
    <w:rsid w:val="00B51C14"/>
    <w:rsid w:val="00B51D31"/>
    <w:rsid w:val="00B52179"/>
    <w:rsid w:val="00B529AD"/>
    <w:rsid w:val="00B53D0D"/>
    <w:rsid w:val="00B54035"/>
    <w:rsid w:val="00B5423E"/>
    <w:rsid w:val="00B54715"/>
    <w:rsid w:val="00B5476F"/>
    <w:rsid w:val="00B54F6D"/>
    <w:rsid w:val="00B55D32"/>
    <w:rsid w:val="00B55E67"/>
    <w:rsid w:val="00B56989"/>
    <w:rsid w:val="00B56DF0"/>
    <w:rsid w:val="00B572DF"/>
    <w:rsid w:val="00B601A0"/>
    <w:rsid w:val="00B60708"/>
    <w:rsid w:val="00B6076C"/>
    <w:rsid w:val="00B61370"/>
    <w:rsid w:val="00B62367"/>
    <w:rsid w:val="00B62E71"/>
    <w:rsid w:val="00B6422A"/>
    <w:rsid w:val="00B64B3F"/>
    <w:rsid w:val="00B64B6C"/>
    <w:rsid w:val="00B65173"/>
    <w:rsid w:val="00B651BC"/>
    <w:rsid w:val="00B6526A"/>
    <w:rsid w:val="00B657CA"/>
    <w:rsid w:val="00B66228"/>
    <w:rsid w:val="00B66332"/>
    <w:rsid w:val="00B66448"/>
    <w:rsid w:val="00B67091"/>
    <w:rsid w:val="00B67C86"/>
    <w:rsid w:val="00B70B1B"/>
    <w:rsid w:val="00B714D7"/>
    <w:rsid w:val="00B728D7"/>
    <w:rsid w:val="00B732B4"/>
    <w:rsid w:val="00B7375A"/>
    <w:rsid w:val="00B73766"/>
    <w:rsid w:val="00B7394C"/>
    <w:rsid w:val="00B7418F"/>
    <w:rsid w:val="00B7436C"/>
    <w:rsid w:val="00B74F51"/>
    <w:rsid w:val="00B75A24"/>
    <w:rsid w:val="00B75D06"/>
    <w:rsid w:val="00B775B1"/>
    <w:rsid w:val="00B777AD"/>
    <w:rsid w:val="00B77A25"/>
    <w:rsid w:val="00B80563"/>
    <w:rsid w:val="00B806C8"/>
    <w:rsid w:val="00B80769"/>
    <w:rsid w:val="00B80977"/>
    <w:rsid w:val="00B80E28"/>
    <w:rsid w:val="00B81192"/>
    <w:rsid w:val="00B8247B"/>
    <w:rsid w:val="00B82752"/>
    <w:rsid w:val="00B82E3E"/>
    <w:rsid w:val="00B8330F"/>
    <w:rsid w:val="00B83541"/>
    <w:rsid w:val="00B8357C"/>
    <w:rsid w:val="00B841FC"/>
    <w:rsid w:val="00B84D33"/>
    <w:rsid w:val="00B85D17"/>
    <w:rsid w:val="00B85D38"/>
    <w:rsid w:val="00B86386"/>
    <w:rsid w:val="00B87450"/>
    <w:rsid w:val="00B87C58"/>
    <w:rsid w:val="00B8CF2D"/>
    <w:rsid w:val="00B90010"/>
    <w:rsid w:val="00B905C8"/>
    <w:rsid w:val="00B91C97"/>
    <w:rsid w:val="00B93D75"/>
    <w:rsid w:val="00B945EA"/>
    <w:rsid w:val="00B96496"/>
    <w:rsid w:val="00B96A3B"/>
    <w:rsid w:val="00B96D23"/>
    <w:rsid w:val="00B97286"/>
    <w:rsid w:val="00B979BD"/>
    <w:rsid w:val="00B97E3C"/>
    <w:rsid w:val="00BA03BB"/>
    <w:rsid w:val="00BA1533"/>
    <w:rsid w:val="00BA16B8"/>
    <w:rsid w:val="00BA1CE0"/>
    <w:rsid w:val="00BA1F56"/>
    <w:rsid w:val="00BA2158"/>
    <w:rsid w:val="00BA2D36"/>
    <w:rsid w:val="00BA3600"/>
    <w:rsid w:val="00BA3777"/>
    <w:rsid w:val="00BA3B2E"/>
    <w:rsid w:val="00BA3FA8"/>
    <w:rsid w:val="00BA400C"/>
    <w:rsid w:val="00BA579D"/>
    <w:rsid w:val="00BA65CA"/>
    <w:rsid w:val="00BA7115"/>
    <w:rsid w:val="00BA7A3F"/>
    <w:rsid w:val="00BB0662"/>
    <w:rsid w:val="00BB0819"/>
    <w:rsid w:val="00BB10C8"/>
    <w:rsid w:val="00BB2102"/>
    <w:rsid w:val="00BB2E29"/>
    <w:rsid w:val="00BB564C"/>
    <w:rsid w:val="00BB5B92"/>
    <w:rsid w:val="00BB6D14"/>
    <w:rsid w:val="00BB7717"/>
    <w:rsid w:val="00BC1A8B"/>
    <w:rsid w:val="00BC2381"/>
    <w:rsid w:val="00BC240D"/>
    <w:rsid w:val="00BC25F6"/>
    <w:rsid w:val="00BC418B"/>
    <w:rsid w:val="00BC51C5"/>
    <w:rsid w:val="00BC5B8A"/>
    <w:rsid w:val="00BC5D25"/>
    <w:rsid w:val="00BC5EED"/>
    <w:rsid w:val="00BC5F86"/>
    <w:rsid w:val="00BC6379"/>
    <w:rsid w:val="00BC6C09"/>
    <w:rsid w:val="00BC6DCB"/>
    <w:rsid w:val="00BC7ADF"/>
    <w:rsid w:val="00BC7EF8"/>
    <w:rsid w:val="00BD0222"/>
    <w:rsid w:val="00BD088D"/>
    <w:rsid w:val="00BD0AE4"/>
    <w:rsid w:val="00BD0E3F"/>
    <w:rsid w:val="00BD1B08"/>
    <w:rsid w:val="00BD1B5F"/>
    <w:rsid w:val="00BD21FE"/>
    <w:rsid w:val="00BD2CF8"/>
    <w:rsid w:val="00BD2EA0"/>
    <w:rsid w:val="00BD4374"/>
    <w:rsid w:val="00BD43B6"/>
    <w:rsid w:val="00BD4C41"/>
    <w:rsid w:val="00BD4F68"/>
    <w:rsid w:val="00BD5DAB"/>
    <w:rsid w:val="00BD7331"/>
    <w:rsid w:val="00BD734A"/>
    <w:rsid w:val="00BD77EA"/>
    <w:rsid w:val="00BE0B25"/>
    <w:rsid w:val="00BE0D0B"/>
    <w:rsid w:val="00BE1765"/>
    <w:rsid w:val="00BE1EAD"/>
    <w:rsid w:val="00BE1FD0"/>
    <w:rsid w:val="00BE208F"/>
    <w:rsid w:val="00BE213F"/>
    <w:rsid w:val="00BE2D2B"/>
    <w:rsid w:val="00BE2E54"/>
    <w:rsid w:val="00BE4170"/>
    <w:rsid w:val="00BE45D3"/>
    <w:rsid w:val="00BE470C"/>
    <w:rsid w:val="00BE48B1"/>
    <w:rsid w:val="00BE5160"/>
    <w:rsid w:val="00BE567F"/>
    <w:rsid w:val="00BE5D3B"/>
    <w:rsid w:val="00BE5DA9"/>
    <w:rsid w:val="00BE60F1"/>
    <w:rsid w:val="00BE6C04"/>
    <w:rsid w:val="00BE6D5D"/>
    <w:rsid w:val="00BE7042"/>
    <w:rsid w:val="00BE7131"/>
    <w:rsid w:val="00BE7EC8"/>
    <w:rsid w:val="00BF03FE"/>
    <w:rsid w:val="00BF0D1A"/>
    <w:rsid w:val="00BF24E0"/>
    <w:rsid w:val="00BF2FB3"/>
    <w:rsid w:val="00BF316D"/>
    <w:rsid w:val="00BF34A3"/>
    <w:rsid w:val="00BF34C4"/>
    <w:rsid w:val="00BF35AB"/>
    <w:rsid w:val="00BF3C5C"/>
    <w:rsid w:val="00BF48BC"/>
    <w:rsid w:val="00BF4E63"/>
    <w:rsid w:val="00BF51A7"/>
    <w:rsid w:val="00BF51C0"/>
    <w:rsid w:val="00BF5E9F"/>
    <w:rsid w:val="00BF6088"/>
    <w:rsid w:val="00BF64FA"/>
    <w:rsid w:val="00BF6CB0"/>
    <w:rsid w:val="00BF70DE"/>
    <w:rsid w:val="00BF7B50"/>
    <w:rsid w:val="00BF7E52"/>
    <w:rsid w:val="00C00737"/>
    <w:rsid w:val="00C01737"/>
    <w:rsid w:val="00C0230B"/>
    <w:rsid w:val="00C02330"/>
    <w:rsid w:val="00C04D22"/>
    <w:rsid w:val="00C04E6D"/>
    <w:rsid w:val="00C062A0"/>
    <w:rsid w:val="00C0659F"/>
    <w:rsid w:val="00C07308"/>
    <w:rsid w:val="00C07D2A"/>
    <w:rsid w:val="00C105B7"/>
    <w:rsid w:val="00C105DC"/>
    <w:rsid w:val="00C10849"/>
    <w:rsid w:val="00C11104"/>
    <w:rsid w:val="00C1153D"/>
    <w:rsid w:val="00C11D58"/>
    <w:rsid w:val="00C1272A"/>
    <w:rsid w:val="00C130B9"/>
    <w:rsid w:val="00C13203"/>
    <w:rsid w:val="00C137FF"/>
    <w:rsid w:val="00C13AFC"/>
    <w:rsid w:val="00C14DA3"/>
    <w:rsid w:val="00C167EF"/>
    <w:rsid w:val="00C201DB"/>
    <w:rsid w:val="00C20622"/>
    <w:rsid w:val="00C20BEC"/>
    <w:rsid w:val="00C20E19"/>
    <w:rsid w:val="00C20F32"/>
    <w:rsid w:val="00C218C1"/>
    <w:rsid w:val="00C22C88"/>
    <w:rsid w:val="00C22CCF"/>
    <w:rsid w:val="00C2370F"/>
    <w:rsid w:val="00C23A84"/>
    <w:rsid w:val="00C23E14"/>
    <w:rsid w:val="00C2408E"/>
    <w:rsid w:val="00C2479C"/>
    <w:rsid w:val="00C24F33"/>
    <w:rsid w:val="00C25297"/>
    <w:rsid w:val="00C25B5D"/>
    <w:rsid w:val="00C25EC3"/>
    <w:rsid w:val="00C25EE1"/>
    <w:rsid w:val="00C26E0D"/>
    <w:rsid w:val="00C27083"/>
    <w:rsid w:val="00C27362"/>
    <w:rsid w:val="00C2737D"/>
    <w:rsid w:val="00C27D61"/>
    <w:rsid w:val="00C303D8"/>
    <w:rsid w:val="00C30E8F"/>
    <w:rsid w:val="00C34DDB"/>
    <w:rsid w:val="00C36780"/>
    <w:rsid w:val="00C40960"/>
    <w:rsid w:val="00C4101C"/>
    <w:rsid w:val="00C41E6D"/>
    <w:rsid w:val="00C43D9D"/>
    <w:rsid w:val="00C43E9E"/>
    <w:rsid w:val="00C44AC8"/>
    <w:rsid w:val="00C45129"/>
    <w:rsid w:val="00C45179"/>
    <w:rsid w:val="00C4524A"/>
    <w:rsid w:val="00C45959"/>
    <w:rsid w:val="00C46605"/>
    <w:rsid w:val="00C46BAC"/>
    <w:rsid w:val="00C47904"/>
    <w:rsid w:val="00C47F62"/>
    <w:rsid w:val="00C47FE7"/>
    <w:rsid w:val="00C516C3"/>
    <w:rsid w:val="00C51B7E"/>
    <w:rsid w:val="00C520FE"/>
    <w:rsid w:val="00C528A9"/>
    <w:rsid w:val="00C52B79"/>
    <w:rsid w:val="00C53375"/>
    <w:rsid w:val="00C54C6A"/>
    <w:rsid w:val="00C55348"/>
    <w:rsid w:val="00C56060"/>
    <w:rsid w:val="00C567E7"/>
    <w:rsid w:val="00C574B1"/>
    <w:rsid w:val="00C60119"/>
    <w:rsid w:val="00C60705"/>
    <w:rsid w:val="00C6098E"/>
    <w:rsid w:val="00C60A09"/>
    <w:rsid w:val="00C60EEB"/>
    <w:rsid w:val="00C61350"/>
    <w:rsid w:val="00C6246A"/>
    <w:rsid w:val="00C64E7B"/>
    <w:rsid w:val="00C67A5D"/>
    <w:rsid w:val="00C710F7"/>
    <w:rsid w:val="00C71372"/>
    <w:rsid w:val="00C713F8"/>
    <w:rsid w:val="00C73063"/>
    <w:rsid w:val="00C73AE1"/>
    <w:rsid w:val="00C7427A"/>
    <w:rsid w:val="00C75391"/>
    <w:rsid w:val="00C761F7"/>
    <w:rsid w:val="00C76A80"/>
    <w:rsid w:val="00C77EB2"/>
    <w:rsid w:val="00C808B6"/>
    <w:rsid w:val="00C8233D"/>
    <w:rsid w:val="00C8264F"/>
    <w:rsid w:val="00C8277E"/>
    <w:rsid w:val="00C82BC3"/>
    <w:rsid w:val="00C82C96"/>
    <w:rsid w:val="00C832B3"/>
    <w:rsid w:val="00C83303"/>
    <w:rsid w:val="00C84423"/>
    <w:rsid w:val="00C845E8"/>
    <w:rsid w:val="00C84BDE"/>
    <w:rsid w:val="00C877CF"/>
    <w:rsid w:val="00C87F33"/>
    <w:rsid w:val="00C90155"/>
    <w:rsid w:val="00C905BF"/>
    <w:rsid w:val="00C90656"/>
    <w:rsid w:val="00C9077B"/>
    <w:rsid w:val="00C93FF3"/>
    <w:rsid w:val="00C94831"/>
    <w:rsid w:val="00C950FC"/>
    <w:rsid w:val="00C9510A"/>
    <w:rsid w:val="00CA12F2"/>
    <w:rsid w:val="00CA13F3"/>
    <w:rsid w:val="00CA1683"/>
    <w:rsid w:val="00CA210A"/>
    <w:rsid w:val="00CA3CA9"/>
    <w:rsid w:val="00CA44F9"/>
    <w:rsid w:val="00CA585F"/>
    <w:rsid w:val="00CA5BF8"/>
    <w:rsid w:val="00CA667E"/>
    <w:rsid w:val="00CA77D2"/>
    <w:rsid w:val="00CB17A9"/>
    <w:rsid w:val="00CB2B2C"/>
    <w:rsid w:val="00CB2F01"/>
    <w:rsid w:val="00CB4086"/>
    <w:rsid w:val="00CB430F"/>
    <w:rsid w:val="00CB47D2"/>
    <w:rsid w:val="00CB666F"/>
    <w:rsid w:val="00CB7172"/>
    <w:rsid w:val="00CC00DD"/>
    <w:rsid w:val="00CC04E2"/>
    <w:rsid w:val="00CC07C6"/>
    <w:rsid w:val="00CC0D90"/>
    <w:rsid w:val="00CC0DC1"/>
    <w:rsid w:val="00CC0EED"/>
    <w:rsid w:val="00CC1EE0"/>
    <w:rsid w:val="00CC21F4"/>
    <w:rsid w:val="00CC3257"/>
    <w:rsid w:val="00CC3324"/>
    <w:rsid w:val="00CC433B"/>
    <w:rsid w:val="00CC4581"/>
    <w:rsid w:val="00CC5E16"/>
    <w:rsid w:val="00CC6872"/>
    <w:rsid w:val="00CC7BCE"/>
    <w:rsid w:val="00CD1412"/>
    <w:rsid w:val="00CD28D1"/>
    <w:rsid w:val="00CD2B8B"/>
    <w:rsid w:val="00CD358E"/>
    <w:rsid w:val="00CD4629"/>
    <w:rsid w:val="00CD53C6"/>
    <w:rsid w:val="00CD5B4E"/>
    <w:rsid w:val="00CD65F8"/>
    <w:rsid w:val="00CE05CA"/>
    <w:rsid w:val="00CE065C"/>
    <w:rsid w:val="00CE09AC"/>
    <w:rsid w:val="00CE1157"/>
    <w:rsid w:val="00CE157D"/>
    <w:rsid w:val="00CE2F2D"/>
    <w:rsid w:val="00CE32F0"/>
    <w:rsid w:val="00CE3C69"/>
    <w:rsid w:val="00CE4FBE"/>
    <w:rsid w:val="00CE5AC5"/>
    <w:rsid w:val="00CE682B"/>
    <w:rsid w:val="00CE7858"/>
    <w:rsid w:val="00CE7954"/>
    <w:rsid w:val="00CE7CD5"/>
    <w:rsid w:val="00CF06F6"/>
    <w:rsid w:val="00CF0D51"/>
    <w:rsid w:val="00CF1952"/>
    <w:rsid w:val="00CF2189"/>
    <w:rsid w:val="00CF325D"/>
    <w:rsid w:val="00CF36EA"/>
    <w:rsid w:val="00CF398B"/>
    <w:rsid w:val="00CF5A8A"/>
    <w:rsid w:val="00CF5CDF"/>
    <w:rsid w:val="00CF5F97"/>
    <w:rsid w:val="00CF656A"/>
    <w:rsid w:val="00CF784B"/>
    <w:rsid w:val="00CF7BA0"/>
    <w:rsid w:val="00D01402"/>
    <w:rsid w:val="00D0146C"/>
    <w:rsid w:val="00D0408A"/>
    <w:rsid w:val="00D0524C"/>
    <w:rsid w:val="00D05296"/>
    <w:rsid w:val="00D05830"/>
    <w:rsid w:val="00D066B9"/>
    <w:rsid w:val="00D07535"/>
    <w:rsid w:val="00D1010F"/>
    <w:rsid w:val="00D10609"/>
    <w:rsid w:val="00D10C32"/>
    <w:rsid w:val="00D11C39"/>
    <w:rsid w:val="00D129BF"/>
    <w:rsid w:val="00D13A97"/>
    <w:rsid w:val="00D13BEB"/>
    <w:rsid w:val="00D14384"/>
    <w:rsid w:val="00D14FC7"/>
    <w:rsid w:val="00D152BB"/>
    <w:rsid w:val="00D1553F"/>
    <w:rsid w:val="00D164B9"/>
    <w:rsid w:val="00D1667A"/>
    <w:rsid w:val="00D1727C"/>
    <w:rsid w:val="00D20968"/>
    <w:rsid w:val="00D20990"/>
    <w:rsid w:val="00D20C15"/>
    <w:rsid w:val="00D20C73"/>
    <w:rsid w:val="00D21D6C"/>
    <w:rsid w:val="00D224C2"/>
    <w:rsid w:val="00D23B72"/>
    <w:rsid w:val="00D2501C"/>
    <w:rsid w:val="00D25953"/>
    <w:rsid w:val="00D25CBA"/>
    <w:rsid w:val="00D2675F"/>
    <w:rsid w:val="00D26C07"/>
    <w:rsid w:val="00D30617"/>
    <w:rsid w:val="00D316C0"/>
    <w:rsid w:val="00D31A6C"/>
    <w:rsid w:val="00D31A7C"/>
    <w:rsid w:val="00D32CB1"/>
    <w:rsid w:val="00D34772"/>
    <w:rsid w:val="00D3536A"/>
    <w:rsid w:val="00D35C3A"/>
    <w:rsid w:val="00D37704"/>
    <w:rsid w:val="00D378C1"/>
    <w:rsid w:val="00D401DF"/>
    <w:rsid w:val="00D403CF"/>
    <w:rsid w:val="00D40DF5"/>
    <w:rsid w:val="00D40FFC"/>
    <w:rsid w:val="00D4177E"/>
    <w:rsid w:val="00D417DC"/>
    <w:rsid w:val="00D41FD6"/>
    <w:rsid w:val="00D43485"/>
    <w:rsid w:val="00D43F77"/>
    <w:rsid w:val="00D44D9C"/>
    <w:rsid w:val="00D454E6"/>
    <w:rsid w:val="00D45801"/>
    <w:rsid w:val="00D45F98"/>
    <w:rsid w:val="00D4662B"/>
    <w:rsid w:val="00D46A3E"/>
    <w:rsid w:val="00D46DA3"/>
    <w:rsid w:val="00D47BF7"/>
    <w:rsid w:val="00D5075B"/>
    <w:rsid w:val="00D50CA2"/>
    <w:rsid w:val="00D51A72"/>
    <w:rsid w:val="00D51CD1"/>
    <w:rsid w:val="00D51D33"/>
    <w:rsid w:val="00D51D66"/>
    <w:rsid w:val="00D52C58"/>
    <w:rsid w:val="00D535D8"/>
    <w:rsid w:val="00D53663"/>
    <w:rsid w:val="00D53EC5"/>
    <w:rsid w:val="00D54C67"/>
    <w:rsid w:val="00D56965"/>
    <w:rsid w:val="00D57984"/>
    <w:rsid w:val="00D579A7"/>
    <w:rsid w:val="00D57F06"/>
    <w:rsid w:val="00D60F5B"/>
    <w:rsid w:val="00D61F11"/>
    <w:rsid w:val="00D62075"/>
    <w:rsid w:val="00D6224A"/>
    <w:rsid w:val="00D62E2E"/>
    <w:rsid w:val="00D63084"/>
    <w:rsid w:val="00D63A41"/>
    <w:rsid w:val="00D63F12"/>
    <w:rsid w:val="00D643E1"/>
    <w:rsid w:val="00D64578"/>
    <w:rsid w:val="00D64C42"/>
    <w:rsid w:val="00D64D56"/>
    <w:rsid w:val="00D656F7"/>
    <w:rsid w:val="00D673D9"/>
    <w:rsid w:val="00D677C9"/>
    <w:rsid w:val="00D70AE8"/>
    <w:rsid w:val="00D70FF9"/>
    <w:rsid w:val="00D711F6"/>
    <w:rsid w:val="00D715B3"/>
    <w:rsid w:val="00D715D4"/>
    <w:rsid w:val="00D715F9"/>
    <w:rsid w:val="00D7278B"/>
    <w:rsid w:val="00D7287B"/>
    <w:rsid w:val="00D72B21"/>
    <w:rsid w:val="00D73311"/>
    <w:rsid w:val="00D752D7"/>
    <w:rsid w:val="00D75766"/>
    <w:rsid w:val="00D76526"/>
    <w:rsid w:val="00D76B7F"/>
    <w:rsid w:val="00D77246"/>
    <w:rsid w:val="00D77594"/>
    <w:rsid w:val="00D77A61"/>
    <w:rsid w:val="00D8028F"/>
    <w:rsid w:val="00D81055"/>
    <w:rsid w:val="00D817FC"/>
    <w:rsid w:val="00D82851"/>
    <w:rsid w:val="00D82D03"/>
    <w:rsid w:val="00D83091"/>
    <w:rsid w:val="00D8376A"/>
    <w:rsid w:val="00D837AB"/>
    <w:rsid w:val="00D83944"/>
    <w:rsid w:val="00D84215"/>
    <w:rsid w:val="00D848DC"/>
    <w:rsid w:val="00D8501B"/>
    <w:rsid w:val="00D85B33"/>
    <w:rsid w:val="00D87439"/>
    <w:rsid w:val="00D91F4B"/>
    <w:rsid w:val="00D9211A"/>
    <w:rsid w:val="00D92B26"/>
    <w:rsid w:val="00D9306A"/>
    <w:rsid w:val="00D93F3B"/>
    <w:rsid w:val="00D9692B"/>
    <w:rsid w:val="00D96BDD"/>
    <w:rsid w:val="00D96DF9"/>
    <w:rsid w:val="00D96E19"/>
    <w:rsid w:val="00D971F7"/>
    <w:rsid w:val="00D9745B"/>
    <w:rsid w:val="00D97A1A"/>
    <w:rsid w:val="00DA0889"/>
    <w:rsid w:val="00DA1F07"/>
    <w:rsid w:val="00DA3195"/>
    <w:rsid w:val="00DA3771"/>
    <w:rsid w:val="00DA44E4"/>
    <w:rsid w:val="00DA4B0C"/>
    <w:rsid w:val="00DA51BC"/>
    <w:rsid w:val="00DA6C82"/>
    <w:rsid w:val="00DB0DFC"/>
    <w:rsid w:val="00DB1C01"/>
    <w:rsid w:val="00DB3060"/>
    <w:rsid w:val="00DB314B"/>
    <w:rsid w:val="00DB3977"/>
    <w:rsid w:val="00DB3C11"/>
    <w:rsid w:val="00DB3EAC"/>
    <w:rsid w:val="00DB4BD9"/>
    <w:rsid w:val="00DB4F73"/>
    <w:rsid w:val="00DB5354"/>
    <w:rsid w:val="00DB655C"/>
    <w:rsid w:val="00DB72E1"/>
    <w:rsid w:val="00DC0789"/>
    <w:rsid w:val="00DC1BDE"/>
    <w:rsid w:val="00DC42FB"/>
    <w:rsid w:val="00DC4C3C"/>
    <w:rsid w:val="00DC51AD"/>
    <w:rsid w:val="00DC5AE8"/>
    <w:rsid w:val="00DC5B26"/>
    <w:rsid w:val="00DC5BB5"/>
    <w:rsid w:val="00DC6756"/>
    <w:rsid w:val="00DC6757"/>
    <w:rsid w:val="00DD01B2"/>
    <w:rsid w:val="00DD0370"/>
    <w:rsid w:val="00DD0B01"/>
    <w:rsid w:val="00DD0ED4"/>
    <w:rsid w:val="00DD105C"/>
    <w:rsid w:val="00DD156B"/>
    <w:rsid w:val="00DD1B55"/>
    <w:rsid w:val="00DD38A4"/>
    <w:rsid w:val="00DD4577"/>
    <w:rsid w:val="00DD4606"/>
    <w:rsid w:val="00DD5DB6"/>
    <w:rsid w:val="00DD5EF5"/>
    <w:rsid w:val="00DD69F9"/>
    <w:rsid w:val="00DD6CFD"/>
    <w:rsid w:val="00DD700D"/>
    <w:rsid w:val="00DD7393"/>
    <w:rsid w:val="00DD7F9C"/>
    <w:rsid w:val="00DE1309"/>
    <w:rsid w:val="00DE1E8B"/>
    <w:rsid w:val="00DE1F05"/>
    <w:rsid w:val="00DE2171"/>
    <w:rsid w:val="00DE32B8"/>
    <w:rsid w:val="00DE34BB"/>
    <w:rsid w:val="00DE415A"/>
    <w:rsid w:val="00DE625C"/>
    <w:rsid w:val="00DE77D5"/>
    <w:rsid w:val="00DF0A16"/>
    <w:rsid w:val="00DF1690"/>
    <w:rsid w:val="00DF1695"/>
    <w:rsid w:val="00DF19BF"/>
    <w:rsid w:val="00DF1BDE"/>
    <w:rsid w:val="00DF1E9C"/>
    <w:rsid w:val="00DF25B6"/>
    <w:rsid w:val="00DF2DD9"/>
    <w:rsid w:val="00DF314E"/>
    <w:rsid w:val="00DF3955"/>
    <w:rsid w:val="00DF42FF"/>
    <w:rsid w:val="00DF4F11"/>
    <w:rsid w:val="00DF50D8"/>
    <w:rsid w:val="00DF5301"/>
    <w:rsid w:val="00DF5A53"/>
    <w:rsid w:val="00DF5A90"/>
    <w:rsid w:val="00DF5D0D"/>
    <w:rsid w:val="00DF5E67"/>
    <w:rsid w:val="00DF7522"/>
    <w:rsid w:val="00DF7D4F"/>
    <w:rsid w:val="00E01566"/>
    <w:rsid w:val="00E016B2"/>
    <w:rsid w:val="00E0228B"/>
    <w:rsid w:val="00E02BF7"/>
    <w:rsid w:val="00E02D5C"/>
    <w:rsid w:val="00E0346F"/>
    <w:rsid w:val="00E03593"/>
    <w:rsid w:val="00E04699"/>
    <w:rsid w:val="00E0540A"/>
    <w:rsid w:val="00E05CC4"/>
    <w:rsid w:val="00E05F5A"/>
    <w:rsid w:val="00E06296"/>
    <w:rsid w:val="00E067AB"/>
    <w:rsid w:val="00E06F76"/>
    <w:rsid w:val="00E073DB"/>
    <w:rsid w:val="00E1022D"/>
    <w:rsid w:val="00E10B54"/>
    <w:rsid w:val="00E10BF3"/>
    <w:rsid w:val="00E12AE6"/>
    <w:rsid w:val="00E13A16"/>
    <w:rsid w:val="00E13CDD"/>
    <w:rsid w:val="00E146E8"/>
    <w:rsid w:val="00E14A89"/>
    <w:rsid w:val="00E14D0B"/>
    <w:rsid w:val="00E14DF9"/>
    <w:rsid w:val="00E1504F"/>
    <w:rsid w:val="00E1560E"/>
    <w:rsid w:val="00E15CBB"/>
    <w:rsid w:val="00E16598"/>
    <w:rsid w:val="00E22274"/>
    <w:rsid w:val="00E22F27"/>
    <w:rsid w:val="00E235E4"/>
    <w:rsid w:val="00E23905"/>
    <w:rsid w:val="00E255F3"/>
    <w:rsid w:val="00E26712"/>
    <w:rsid w:val="00E26964"/>
    <w:rsid w:val="00E26D45"/>
    <w:rsid w:val="00E270DF"/>
    <w:rsid w:val="00E2722E"/>
    <w:rsid w:val="00E2752A"/>
    <w:rsid w:val="00E27F55"/>
    <w:rsid w:val="00E31038"/>
    <w:rsid w:val="00E323D3"/>
    <w:rsid w:val="00E325D1"/>
    <w:rsid w:val="00E32842"/>
    <w:rsid w:val="00E32F7F"/>
    <w:rsid w:val="00E33439"/>
    <w:rsid w:val="00E336F8"/>
    <w:rsid w:val="00E33D2B"/>
    <w:rsid w:val="00E33F8F"/>
    <w:rsid w:val="00E34CE3"/>
    <w:rsid w:val="00E35390"/>
    <w:rsid w:val="00E36A4C"/>
    <w:rsid w:val="00E36A78"/>
    <w:rsid w:val="00E40366"/>
    <w:rsid w:val="00E40D67"/>
    <w:rsid w:val="00E41BF8"/>
    <w:rsid w:val="00E42C4A"/>
    <w:rsid w:val="00E43322"/>
    <w:rsid w:val="00E43579"/>
    <w:rsid w:val="00E43DB6"/>
    <w:rsid w:val="00E43F17"/>
    <w:rsid w:val="00E46E01"/>
    <w:rsid w:val="00E47016"/>
    <w:rsid w:val="00E50266"/>
    <w:rsid w:val="00E50D49"/>
    <w:rsid w:val="00E511CE"/>
    <w:rsid w:val="00E51523"/>
    <w:rsid w:val="00E51B90"/>
    <w:rsid w:val="00E5345D"/>
    <w:rsid w:val="00E53559"/>
    <w:rsid w:val="00E54961"/>
    <w:rsid w:val="00E54E09"/>
    <w:rsid w:val="00E55742"/>
    <w:rsid w:val="00E55DE4"/>
    <w:rsid w:val="00E56AC1"/>
    <w:rsid w:val="00E57204"/>
    <w:rsid w:val="00E6033A"/>
    <w:rsid w:val="00E60A71"/>
    <w:rsid w:val="00E610C3"/>
    <w:rsid w:val="00E61209"/>
    <w:rsid w:val="00E618B7"/>
    <w:rsid w:val="00E61AFF"/>
    <w:rsid w:val="00E61B83"/>
    <w:rsid w:val="00E62040"/>
    <w:rsid w:val="00E62C1A"/>
    <w:rsid w:val="00E63ACB"/>
    <w:rsid w:val="00E63D18"/>
    <w:rsid w:val="00E640FE"/>
    <w:rsid w:val="00E644BF"/>
    <w:rsid w:val="00E654A0"/>
    <w:rsid w:val="00E65539"/>
    <w:rsid w:val="00E66A3A"/>
    <w:rsid w:val="00E67D4D"/>
    <w:rsid w:val="00E706CB"/>
    <w:rsid w:val="00E70BA9"/>
    <w:rsid w:val="00E70CB7"/>
    <w:rsid w:val="00E712EC"/>
    <w:rsid w:val="00E72805"/>
    <w:rsid w:val="00E72D20"/>
    <w:rsid w:val="00E72D8D"/>
    <w:rsid w:val="00E74067"/>
    <w:rsid w:val="00E752EB"/>
    <w:rsid w:val="00E75B0E"/>
    <w:rsid w:val="00E763C9"/>
    <w:rsid w:val="00E766EC"/>
    <w:rsid w:val="00E76ECB"/>
    <w:rsid w:val="00E77419"/>
    <w:rsid w:val="00E81B97"/>
    <w:rsid w:val="00E81BDC"/>
    <w:rsid w:val="00E82DAA"/>
    <w:rsid w:val="00E835CD"/>
    <w:rsid w:val="00E83EBF"/>
    <w:rsid w:val="00E84329"/>
    <w:rsid w:val="00E84AF2"/>
    <w:rsid w:val="00E84AF5"/>
    <w:rsid w:val="00E85427"/>
    <w:rsid w:val="00E86979"/>
    <w:rsid w:val="00E873EB"/>
    <w:rsid w:val="00E917C4"/>
    <w:rsid w:val="00E931E5"/>
    <w:rsid w:val="00E94F3E"/>
    <w:rsid w:val="00E95A20"/>
    <w:rsid w:val="00E967FD"/>
    <w:rsid w:val="00E96BC4"/>
    <w:rsid w:val="00E96ED5"/>
    <w:rsid w:val="00E96EF3"/>
    <w:rsid w:val="00EA0DFC"/>
    <w:rsid w:val="00EA16ED"/>
    <w:rsid w:val="00EA235F"/>
    <w:rsid w:val="00EA3A3B"/>
    <w:rsid w:val="00EA442F"/>
    <w:rsid w:val="00EA5376"/>
    <w:rsid w:val="00EA5486"/>
    <w:rsid w:val="00EA5FB0"/>
    <w:rsid w:val="00EA60B0"/>
    <w:rsid w:val="00EA6895"/>
    <w:rsid w:val="00EA7FD7"/>
    <w:rsid w:val="00EB000A"/>
    <w:rsid w:val="00EB00C2"/>
    <w:rsid w:val="00EB0A7A"/>
    <w:rsid w:val="00EB10FE"/>
    <w:rsid w:val="00EB25DE"/>
    <w:rsid w:val="00EB2B18"/>
    <w:rsid w:val="00EB37B8"/>
    <w:rsid w:val="00EB3F53"/>
    <w:rsid w:val="00EB4AB6"/>
    <w:rsid w:val="00EB4BC2"/>
    <w:rsid w:val="00EB4BD4"/>
    <w:rsid w:val="00EB5D80"/>
    <w:rsid w:val="00EB5FC1"/>
    <w:rsid w:val="00EB6DF3"/>
    <w:rsid w:val="00EB7532"/>
    <w:rsid w:val="00EB7A15"/>
    <w:rsid w:val="00EB7A42"/>
    <w:rsid w:val="00EB7B9E"/>
    <w:rsid w:val="00EB7D21"/>
    <w:rsid w:val="00EC0818"/>
    <w:rsid w:val="00EC0ACB"/>
    <w:rsid w:val="00EC1E7A"/>
    <w:rsid w:val="00EC2D64"/>
    <w:rsid w:val="00EC410E"/>
    <w:rsid w:val="00EC4C77"/>
    <w:rsid w:val="00EC4DD9"/>
    <w:rsid w:val="00EC5C50"/>
    <w:rsid w:val="00ED00CF"/>
    <w:rsid w:val="00ED0790"/>
    <w:rsid w:val="00ED0938"/>
    <w:rsid w:val="00ED0D4B"/>
    <w:rsid w:val="00ED1483"/>
    <w:rsid w:val="00ED167C"/>
    <w:rsid w:val="00ED2EB5"/>
    <w:rsid w:val="00ED3036"/>
    <w:rsid w:val="00ED3C67"/>
    <w:rsid w:val="00ED52F1"/>
    <w:rsid w:val="00ED6638"/>
    <w:rsid w:val="00ED68D2"/>
    <w:rsid w:val="00ED6ADB"/>
    <w:rsid w:val="00ED799F"/>
    <w:rsid w:val="00ED7B4B"/>
    <w:rsid w:val="00ED7B62"/>
    <w:rsid w:val="00EE0E5C"/>
    <w:rsid w:val="00EE0FE5"/>
    <w:rsid w:val="00EE16FA"/>
    <w:rsid w:val="00EE249F"/>
    <w:rsid w:val="00EE2C86"/>
    <w:rsid w:val="00EE2FBF"/>
    <w:rsid w:val="00EE3163"/>
    <w:rsid w:val="00EE372B"/>
    <w:rsid w:val="00EE5327"/>
    <w:rsid w:val="00EE5780"/>
    <w:rsid w:val="00EE6126"/>
    <w:rsid w:val="00EE6AAB"/>
    <w:rsid w:val="00EE73A3"/>
    <w:rsid w:val="00EE759E"/>
    <w:rsid w:val="00EE7758"/>
    <w:rsid w:val="00EE78D1"/>
    <w:rsid w:val="00EE7BFA"/>
    <w:rsid w:val="00EE7EB8"/>
    <w:rsid w:val="00EF0018"/>
    <w:rsid w:val="00EF0922"/>
    <w:rsid w:val="00EF2F93"/>
    <w:rsid w:val="00EF364E"/>
    <w:rsid w:val="00EF42D0"/>
    <w:rsid w:val="00EF445D"/>
    <w:rsid w:val="00EF553C"/>
    <w:rsid w:val="00EF56EC"/>
    <w:rsid w:val="00EF5E54"/>
    <w:rsid w:val="00EF6473"/>
    <w:rsid w:val="00EF65EF"/>
    <w:rsid w:val="00EF6A2D"/>
    <w:rsid w:val="00EF6DF1"/>
    <w:rsid w:val="00EF6F89"/>
    <w:rsid w:val="00EF7C47"/>
    <w:rsid w:val="00EF7C61"/>
    <w:rsid w:val="00F00078"/>
    <w:rsid w:val="00F00215"/>
    <w:rsid w:val="00F02AD4"/>
    <w:rsid w:val="00F02BE1"/>
    <w:rsid w:val="00F044E9"/>
    <w:rsid w:val="00F04922"/>
    <w:rsid w:val="00F04B9F"/>
    <w:rsid w:val="00F04BCA"/>
    <w:rsid w:val="00F04BFB"/>
    <w:rsid w:val="00F06623"/>
    <w:rsid w:val="00F075C1"/>
    <w:rsid w:val="00F077ED"/>
    <w:rsid w:val="00F1024F"/>
    <w:rsid w:val="00F10F91"/>
    <w:rsid w:val="00F117F3"/>
    <w:rsid w:val="00F11A05"/>
    <w:rsid w:val="00F11D14"/>
    <w:rsid w:val="00F12768"/>
    <w:rsid w:val="00F12EA0"/>
    <w:rsid w:val="00F12EB7"/>
    <w:rsid w:val="00F13373"/>
    <w:rsid w:val="00F1383E"/>
    <w:rsid w:val="00F13B0D"/>
    <w:rsid w:val="00F13C98"/>
    <w:rsid w:val="00F14EE3"/>
    <w:rsid w:val="00F16055"/>
    <w:rsid w:val="00F16691"/>
    <w:rsid w:val="00F170B0"/>
    <w:rsid w:val="00F17A32"/>
    <w:rsid w:val="00F2016C"/>
    <w:rsid w:val="00F20CE8"/>
    <w:rsid w:val="00F21117"/>
    <w:rsid w:val="00F2122C"/>
    <w:rsid w:val="00F223E1"/>
    <w:rsid w:val="00F227C3"/>
    <w:rsid w:val="00F229E8"/>
    <w:rsid w:val="00F23F82"/>
    <w:rsid w:val="00F25913"/>
    <w:rsid w:val="00F26BA7"/>
    <w:rsid w:val="00F271BF"/>
    <w:rsid w:val="00F276C8"/>
    <w:rsid w:val="00F27703"/>
    <w:rsid w:val="00F27F97"/>
    <w:rsid w:val="00F304D1"/>
    <w:rsid w:val="00F305F3"/>
    <w:rsid w:val="00F313C8"/>
    <w:rsid w:val="00F31A10"/>
    <w:rsid w:val="00F31A3A"/>
    <w:rsid w:val="00F3291B"/>
    <w:rsid w:val="00F33BC7"/>
    <w:rsid w:val="00F348CE"/>
    <w:rsid w:val="00F34C68"/>
    <w:rsid w:val="00F35192"/>
    <w:rsid w:val="00F36F71"/>
    <w:rsid w:val="00F374A1"/>
    <w:rsid w:val="00F408E6"/>
    <w:rsid w:val="00F434F2"/>
    <w:rsid w:val="00F43903"/>
    <w:rsid w:val="00F4424B"/>
    <w:rsid w:val="00F44865"/>
    <w:rsid w:val="00F44E7F"/>
    <w:rsid w:val="00F44E92"/>
    <w:rsid w:val="00F45BE9"/>
    <w:rsid w:val="00F46314"/>
    <w:rsid w:val="00F46470"/>
    <w:rsid w:val="00F46CF4"/>
    <w:rsid w:val="00F46EDB"/>
    <w:rsid w:val="00F474B5"/>
    <w:rsid w:val="00F4784C"/>
    <w:rsid w:val="00F47C85"/>
    <w:rsid w:val="00F5069F"/>
    <w:rsid w:val="00F50C1B"/>
    <w:rsid w:val="00F51319"/>
    <w:rsid w:val="00F51373"/>
    <w:rsid w:val="00F514D9"/>
    <w:rsid w:val="00F51C20"/>
    <w:rsid w:val="00F52063"/>
    <w:rsid w:val="00F5392A"/>
    <w:rsid w:val="00F53B02"/>
    <w:rsid w:val="00F53C0C"/>
    <w:rsid w:val="00F54F62"/>
    <w:rsid w:val="00F55AEB"/>
    <w:rsid w:val="00F55BF3"/>
    <w:rsid w:val="00F56456"/>
    <w:rsid w:val="00F57CBA"/>
    <w:rsid w:val="00F57F87"/>
    <w:rsid w:val="00F60111"/>
    <w:rsid w:val="00F6205A"/>
    <w:rsid w:val="00F6235C"/>
    <w:rsid w:val="00F62683"/>
    <w:rsid w:val="00F62817"/>
    <w:rsid w:val="00F62EAD"/>
    <w:rsid w:val="00F62F81"/>
    <w:rsid w:val="00F63C24"/>
    <w:rsid w:val="00F649FA"/>
    <w:rsid w:val="00F65344"/>
    <w:rsid w:val="00F65C52"/>
    <w:rsid w:val="00F670ED"/>
    <w:rsid w:val="00F67139"/>
    <w:rsid w:val="00F672A0"/>
    <w:rsid w:val="00F67D3C"/>
    <w:rsid w:val="00F708DD"/>
    <w:rsid w:val="00F70B31"/>
    <w:rsid w:val="00F70E5F"/>
    <w:rsid w:val="00F70F8E"/>
    <w:rsid w:val="00F72CFE"/>
    <w:rsid w:val="00F72E30"/>
    <w:rsid w:val="00F72E47"/>
    <w:rsid w:val="00F73B7B"/>
    <w:rsid w:val="00F744C2"/>
    <w:rsid w:val="00F75675"/>
    <w:rsid w:val="00F75ED9"/>
    <w:rsid w:val="00F75F4C"/>
    <w:rsid w:val="00F76EEA"/>
    <w:rsid w:val="00F772F1"/>
    <w:rsid w:val="00F7755C"/>
    <w:rsid w:val="00F77603"/>
    <w:rsid w:val="00F77FAD"/>
    <w:rsid w:val="00F80119"/>
    <w:rsid w:val="00F80355"/>
    <w:rsid w:val="00F81870"/>
    <w:rsid w:val="00F832EC"/>
    <w:rsid w:val="00F83BC7"/>
    <w:rsid w:val="00F86BE1"/>
    <w:rsid w:val="00F87F0B"/>
    <w:rsid w:val="00F9103B"/>
    <w:rsid w:val="00F91C8B"/>
    <w:rsid w:val="00F91E76"/>
    <w:rsid w:val="00F927F1"/>
    <w:rsid w:val="00F933C0"/>
    <w:rsid w:val="00F9370C"/>
    <w:rsid w:val="00F93988"/>
    <w:rsid w:val="00F93D0C"/>
    <w:rsid w:val="00F948FE"/>
    <w:rsid w:val="00F9671C"/>
    <w:rsid w:val="00F969AB"/>
    <w:rsid w:val="00F976D7"/>
    <w:rsid w:val="00F97CEC"/>
    <w:rsid w:val="00FA1A0D"/>
    <w:rsid w:val="00FA2E42"/>
    <w:rsid w:val="00FA38FB"/>
    <w:rsid w:val="00FA4FA9"/>
    <w:rsid w:val="00FA5DCD"/>
    <w:rsid w:val="00FA6061"/>
    <w:rsid w:val="00FA693C"/>
    <w:rsid w:val="00FA6F1E"/>
    <w:rsid w:val="00FA7A89"/>
    <w:rsid w:val="00FB0584"/>
    <w:rsid w:val="00FB0D90"/>
    <w:rsid w:val="00FB0EB4"/>
    <w:rsid w:val="00FB1042"/>
    <w:rsid w:val="00FB177C"/>
    <w:rsid w:val="00FB215D"/>
    <w:rsid w:val="00FB27C2"/>
    <w:rsid w:val="00FB2948"/>
    <w:rsid w:val="00FB29EC"/>
    <w:rsid w:val="00FB3244"/>
    <w:rsid w:val="00FB5372"/>
    <w:rsid w:val="00FB62FD"/>
    <w:rsid w:val="00FB6E06"/>
    <w:rsid w:val="00FB6F5A"/>
    <w:rsid w:val="00FC1207"/>
    <w:rsid w:val="00FC2175"/>
    <w:rsid w:val="00FC2205"/>
    <w:rsid w:val="00FC3FB8"/>
    <w:rsid w:val="00FC41E1"/>
    <w:rsid w:val="00FC51D2"/>
    <w:rsid w:val="00FC60BE"/>
    <w:rsid w:val="00FC746D"/>
    <w:rsid w:val="00FC7854"/>
    <w:rsid w:val="00FC7F40"/>
    <w:rsid w:val="00FD26FA"/>
    <w:rsid w:val="00FD2B7B"/>
    <w:rsid w:val="00FD2D65"/>
    <w:rsid w:val="00FD2F30"/>
    <w:rsid w:val="00FD32B9"/>
    <w:rsid w:val="00FD3FEA"/>
    <w:rsid w:val="00FD4098"/>
    <w:rsid w:val="00FD4C08"/>
    <w:rsid w:val="00FD4D2C"/>
    <w:rsid w:val="00FD5791"/>
    <w:rsid w:val="00FD5867"/>
    <w:rsid w:val="00FD5ABC"/>
    <w:rsid w:val="00FD6A3F"/>
    <w:rsid w:val="00FD76AF"/>
    <w:rsid w:val="00FD76F3"/>
    <w:rsid w:val="00FD79C9"/>
    <w:rsid w:val="00FD7A32"/>
    <w:rsid w:val="00FE00A2"/>
    <w:rsid w:val="00FE0C73"/>
    <w:rsid w:val="00FE110F"/>
    <w:rsid w:val="00FE42C6"/>
    <w:rsid w:val="00FE52DD"/>
    <w:rsid w:val="00FE74A5"/>
    <w:rsid w:val="00FE7B80"/>
    <w:rsid w:val="00FF0172"/>
    <w:rsid w:val="00FF0547"/>
    <w:rsid w:val="00FF0A37"/>
    <w:rsid w:val="00FF0BF0"/>
    <w:rsid w:val="00FF0C86"/>
    <w:rsid w:val="00FF18F5"/>
    <w:rsid w:val="00FF1F82"/>
    <w:rsid w:val="00FF236F"/>
    <w:rsid w:val="00FF517A"/>
    <w:rsid w:val="00FF647E"/>
    <w:rsid w:val="00FF7432"/>
    <w:rsid w:val="0106154F"/>
    <w:rsid w:val="010C6BB1"/>
    <w:rsid w:val="012BC0B8"/>
    <w:rsid w:val="012ED83D"/>
    <w:rsid w:val="0161B010"/>
    <w:rsid w:val="0193141C"/>
    <w:rsid w:val="020D18E9"/>
    <w:rsid w:val="020EF503"/>
    <w:rsid w:val="02C74027"/>
    <w:rsid w:val="02DAFD37"/>
    <w:rsid w:val="03A8E94A"/>
    <w:rsid w:val="03EB175A"/>
    <w:rsid w:val="043DB6AD"/>
    <w:rsid w:val="04756116"/>
    <w:rsid w:val="04AA6FCE"/>
    <w:rsid w:val="04FF1264"/>
    <w:rsid w:val="05131B82"/>
    <w:rsid w:val="05D3F9C6"/>
    <w:rsid w:val="0630A93E"/>
    <w:rsid w:val="07CD13E4"/>
    <w:rsid w:val="07CDA1CC"/>
    <w:rsid w:val="08297B85"/>
    <w:rsid w:val="0836B326"/>
    <w:rsid w:val="086B711F"/>
    <w:rsid w:val="090B59A4"/>
    <w:rsid w:val="09184DCA"/>
    <w:rsid w:val="0947E73B"/>
    <w:rsid w:val="09DC1C78"/>
    <w:rsid w:val="0A058DB9"/>
    <w:rsid w:val="0A201854"/>
    <w:rsid w:val="0B6E53E8"/>
    <w:rsid w:val="0B761FB2"/>
    <w:rsid w:val="0C176935"/>
    <w:rsid w:val="0CD2D5D3"/>
    <w:rsid w:val="0D0A2449"/>
    <w:rsid w:val="0DB07A92"/>
    <w:rsid w:val="0DCAD2F8"/>
    <w:rsid w:val="0E15C2B0"/>
    <w:rsid w:val="0E1ABE90"/>
    <w:rsid w:val="0E662273"/>
    <w:rsid w:val="0E7A264D"/>
    <w:rsid w:val="0EB59BEA"/>
    <w:rsid w:val="0F14C436"/>
    <w:rsid w:val="0F683254"/>
    <w:rsid w:val="0FC54055"/>
    <w:rsid w:val="102C026D"/>
    <w:rsid w:val="10ACD431"/>
    <w:rsid w:val="10D6175F"/>
    <w:rsid w:val="1152FADE"/>
    <w:rsid w:val="116AE272"/>
    <w:rsid w:val="11981648"/>
    <w:rsid w:val="12CFB0E2"/>
    <w:rsid w:val="12DBCE88"/>
    <w:rsid w:val="1398B452"/>
    <w:rsid w:val="13CFFE82"/>
    <w:rsid w:val="14227B1A"/>
    <w:rsid w:val="148BA3A5"/>
    <w:rsid w:val="15113A19"/>
    <w:rsid w:val="1577AB3F"/>
    <w:rsid w:val="159780D9"/>
    <w:rsid w:val="1668EFC3"/>
    <w:rsid w:val="16A43521"/>
    <w:rsid w:val="16CCD20F"/>
    <w:rsid w:val="16EB833D"/>
    <w:rsid w:val="16FAD170"/>
    <w:rsid w:val="1740B9BB"/>
    <w:rsid w:val="17AE2E23"/>
    <w:rsid w:val="17DCCD7A"/>
    <w:rsid w:val="17E0D870"/>
    <w:rsid w:val="1854C476"/>
    <w:rsid w:val="190DAB7A"/>
    <w:rsid w:val="196FCDB6"/>
    <w:rsid w:val="198E2EB0"/>
    <w:rsid w:val="1A31F405"/>
    <w:rsid w:val="1A632946"/>
    <w:rsid w:val="1ABFD7A2"/>
    <w:rsid w:val="1B5AB53B"/>
    <w:rsid w:val="1E687706"/>
    <w:rsid w:val="1E7D0C2A"/>
    <w:rsid w:val="1EE841B7"/>
    <w:rsid w:val="1F0E80DD"/>
    <w:rsid w:val="1FA04BFB"/>
    <w:rsid w:val="20B07624"/>
    <w:rsid w:val="20D8F8CE"/>
    <w:rsid w:val="21193000"/>
    <w:rsid w:val="21E5460F"/>
    <w:rsid w:val="220CC653"/>
    <w:rsid w:val="22CC0CC0"/>
    <w:rsid w:val="2335F6F7"/>
    <w:rsid w:val="236A5BEF"/>
    <w:rsid w:val="23E20877"/>
    <w:rsid w:val="2424A509"/>
    <w:rsid w:val="2440B203"/>
    <w:rsid w:val="247E0E06"/>
    <w:rsid w:val="24845469"/>
    <w:rsid w:val="254DB129"/>
    <w:rsid w:val="255BD09A"/>
    <w:rsid w:val="25E60B1D"/>
    <w:rsid w:val="2703844F"/>
    <w:rsid w:val="273F5EC8"/>
    <w:rsid w:val="27810409"/>
    <w:rsid w:val="27C87D38"/>
    <w:rsid w:val="27EF59BC"/>
    <w:rsid w:val="27F061A9"/>
    <w:rsid w:val="284BDC73"/>
    <w:rsid w:val="286B9898"/>
    <w:rsid w:val="287C8563"/>
    <w:rsid w:val="2911EE9E"/>
    <w:rsid w:val="29176ECE"/>
    <w:rsid w:val="2918FE86"/>
    <w:rsid w:val="2934CFF6"/>
    <w:rsid w:val="2A4993A0"/>
    <w:rsid w:val="2B021210"/>
    <w:rsid w:val="2B26FA7E"/>
    <w:rsid w:val="2B3164D0"/>
    <w:rsid w:val="2B4BBF01"/>
    <w:rsid w:val="2B98080C"/>
    <w:rsid w:val="2BB2E24C"/>
    <w:rsid w:val="2C5A96A3"/>
    <w:rsid w:val="2C6F3CD9"/>
    <w:rsid w:val="2CC2CADF"/>
    <w:rsid w:val="2D909869"/>
    <w:rsid w:val="2DA67FE4"/>
    <w:rsid w:val="2EDADA1C"/>
    <w:rsid w:val="2F31C6E8"/>
    <w:rsid w:val="2FDD6A6D"/>
    <w:rsid w:val="303EA1DC"/>
    <w:rsid w:val="30AD1676"/>
    <w:rsid w:val="311F0F72"/>
    <w:rsid w:val="313E8B29"/>
    <w:rsid w:val="320B341B"/>
    <w:rsid w:val="32B6A68B"/>
    <w:rsid w:val="32F5FE0D"/>
    <w:rsid w:val="32F63628"/>
    <w:rsid w:val="33320C63"/>
    <w:rsid w:val="33406C08"/>
    <w:rsid w:val="336B1F95"/>
    <w:rsid w:val="338FF231"/>
    <w:rsid w:val="3394728A"/>
    <w:rsid w:val="3465AF5F"/>
    <w:rsid w:val="3488357D"/>
    <w:rsid w:val="34A7402F"/>
    <w:rsid w:val="34C429D9"/>
    <w:rsid w:val="34DBB605"/>
    <w:rsid w:val="35156369"/>
    <w:rsid w:val="3561F89F"/>
    <w:rsid w:val="356B174F"/>
    <w:rsid w:val="35AC5C01"/>
    <w:rsid w:val="35B3EED0"/>
    <w:rsid w:val="35F81223"/>
    <w:rsid w:val="3669AD25"/>
    <w:rsid w:val="375F6BBC"/>
    <w:rsid w:val="37F0587E"/>
    <w:rsid w:val="3892D42B"/>
    <w:rsid w:val="38B37DDE"/>
    <w:rsid w:val="38B70D94"/>
    <w:rsid w:val="392AB4C8"/>
    <w:rsid w:val="394725BE"/>
    <w:rsid w:val="39C83E3C"/>
    <w:rsid w:val="39E3B1D1"/>
    <w:rsid w:val="3A7EB78A"/>
    <w:rsid w:val="3AC6DDF1"/>
    <w:rsid w:val="3AD1C10F"/>
    <w:rsid w:val="3AD3D3C6"/>
    <w:rsid w:val="3AEC5DF7"/>
    <w:rsid w:val="3B640E9D"/>
    <w:rsid w:val="3B7009FC"/>
    <w:rsid w:val="3B98D664"/>
    <w:rsid w:val="3BBA947C"/>
    <w:rsid w:val="3BD87C25"/>
    <w:rsid w:val="3BF2F3AE"/>
    <w:rsid w:val="3C8B54DB"/>
    <w:rsid w:val="3D33CD21"/>
    <w:rsid w:val="3D65880F"/>
    <w:rsid w:val="3DF2353F"/>
    <w:rsid w:val="3E85653E"/>
    <w:rsid w:val="3F00AE41"/>
    <w:rsid w:val="3F4F59A0"/>
    <w:rsid w:val="3FA36678"/>
    <w:rsid w:val="3FCCE009"/>
    <w:rsid w:val="400BF099"/>
    <w:rsid w:val="4073FD71"/>
    <w:rsid w:val="410AA17D"/>
    <w:rsid w:val="41933F27"/>
    <w:rsid w:val="41E8FFC9"/>
    <w:rsid w:val="42088898"/>
    <w:rsid w:val="424642E7"/>
    <w:rsid w:val="432CDEB8"/>
    <w:rsid w:val="439275D6"/>
    <w:rsid w:val="43A6551D"/>
    <w:rsid w:val="4506078D"/>
    <w:rsid w:val="452B8733"/>
    <w:rsid w:val="4692D6D3"/>
    <w:rsid w:val="46DECCA5"/>
    <w:rsid w:val="46EF88C1"/>
    <w:rsid w:val="47B65FAF"/>
    <w:rsid w:val="47E98CFE"/>
    <w:rsid w:val="49406B2A"/>
    <w:rsid w:val="49416639"/>
    <w:rsid w:val="4958A20D"/>
    <w:rsid w:val="496274C4"/>
    <w:rsid w:val="4A4FF4DB"/>
    <w:rsid w:val="4A616423"/>
    <w:rsid w:val="4A88BACB"/>
    <w:rsid w:val="4AF4726E"/>
    <w:rsid w:val="4B7B0FEB"/>
    <w:rsid w:val="4B8C6727"/>
    <w:rsid w:val="4BDEF237"/>
    <w:rsid w:val="4C0CE0EB"/>
    <w:rsid w:val="4C1BBD90"/>
    <w:rsid w:val="4C4A1EB8"/>
    <w:rsid w:val="4C7FD491"/>
    <w:rsid w:val="4CC59225"/>
    <w:rsid w:val="4D329928"/>
    <w:rsid w:val="4D964878"/>
    <w:rsid w:val="4DA8B14C"/>
    <w:rsid w:val="4DC4354C"/>
    <w:rsid w:val="4DC9AD09"/>
    <w:rsid w:val="4E2734DD"/>
    <w:rsid w:val="4E6A2586"/>
    <w:rsid w:val="4F0B20DC"/>
    <w:rsid w:val="50175763"/>
    <w:rsid w:val="505CFF03"/>
    <w:rsid w:val="50B8CB2C"/>
    <w:rsid w:val="50D57F39"/>
    <w:rsid w:val="50D6C6C6"/>
    <w:rsid w:val="51090774"/>
    <w:rsid w:val="5296951D"/>
    <w:rsid w:val="52EB7BD4"/>
    <w:rsid w:val="5319B48F"/>
    <w:rsid w:val="5322921B"/>
    <w:rsid w:val="53949FC5"/>
    <w:rsid w:val="5425736D"/>
    <w:rsid w:val="5493CD05"/>
    <w:rsid w:val="54F74926"/>
    <w:rsid w:val="55DC6FC2"/>
    <w:rsid w:val="562D01F6"/>
    <w:rsid w:val="5676E066"/>
    <w:rsid w:val="5694D24F"/>
    <w:rsid w:val="56CC4087"/>
    <w:rsid w:val="57B815F4"/>
    <w:rsid w:val="5843D53F"/>
    <w:rsid w:val="586810E8"/>
    <w:rsid w:val="59349577"/>
    <w:rsid w:val="5A03E149"/>
    <w:rsid w:val="5A28BD11"/>
    <w:rsid w:val="5A88C60F"/>
    <w:rsid w:val="5B1F5FB0"/>
    <w:rsid w:val="5B2C5C73"/>
    <w:rsid w:val="5BC68379"/>
    <w:rsid w:val="5C183E66"/>
    <w:rsid w:val="5C1EEC44"/>
    <w:rsid w:val="5C3594A8"/>
    <w:rsid w:val="5C39DC5A"/>
    <w:rsid w:val="5CA55F89"/>
    <w:rsid w:val="5CA96662"/>
    <w:rsid w:val="5CFBB50F"/>
    <w:rsid w:val="5D2A1D78"/>
    <w:rsid w:val="5DA9D0CC"/>
    <w:rsid w:val="5DC02A21"/>
    <w:rsid w:val="5E2AA0F5"/>
    <w:rsid w:val="5E6DCDA1"/>
    <w:rsid w:val="5E8BCF33"/>
    <w:rsid w:val="5EEB02A9"/>
    <w:rsid w:val="5F25F433"/>
    <w:rsid w:val="5FA641F1"/>
    <w:rsid w:val="5FDD004B"/>
    <w:rsid w:val="601B4437"/>
    <w:rsid w:val="6039A7BC"/>
    <w:rsid w:val="60C91E33"/>
    <w:rsid w:val="60E9BF5E"/>
    <w:rsid w:val="6117F6CE"/>
    <w:rsid w:val="6125398D"/>
    <w:rsid w:val="6142A005"/>
    <w:rsid w:val="6197405B"/>
    <w:rsid w:val="620EF32E"/>
    <w:rsid w:val="631E9D82"/>
    <w:rsid w:val="63DC657A"/>
    <w:rsid w:val="6422542C"/>
    <w:rsid w:val="642E0F5A"/>
    <w:rsid w:val="64C360B5"/>
    <w:rsid w:val="6551F198"/>
    <w:rsid w:val="6554F6B2"/>
    <w:rsid w:val="65AA05EB"/>
    <w:rsid w:val="66485A9E"/>
    <w:rsid w:val="66A3515A"/>
    <w:rsid w:val="66A766B6"/>
    <w:rsid w:val="66D039E1"/>
    <w:rsid w:val="66E68B3D"/>
    <w:rsid w:val="672855D3"/>
    <w:rsid w:val="68693B35"/>
    <w:rsid w:val="6880A1FA"/>
    <w:rsid w:val="6975217F"/>
    <w:rsid w:val="6989899B"/>
    <w:rsid w:val="69F953A1"/>
    <w:rsid w:val="6A3AE6B6"/>
    <w:rsid w:val="6A8982CC"/>
    <w:rsid w:val="6B5CE01B"/>
    <w:rsid w:val="6B6341BB"/>
    <w:rsid w:val="6B71F43C"/>
    <w:rsid w:val="6B7F6132"/>
    <w:rsid w:val="6B9CE5B2"/>
    <w:rsid w:val="6BA9B781"/>
    <w:rsid w:val="6BACAB15"/>
    <w:rsid w:val="6BDC141F"/>
    <w:rsid w:val="6C3A747F"/>
    <w:rsid w:val="6C3FBF38"/>
    <w:rsid w:val="6C8C7F9E"/>
    <w:rsid w:val="6CA343D2"/>
    <w:rsid w:val="6CDCBF52"/>
    <w:rsid w:val="6CEEF07A"/>
    <w:rsid w:val="6D17E9D9"/>
    <w:rsid w:val="6E7C6F43"/>
    <w:rsid w:val="6E8F1B36"/>
    <w:rsid w:val="6F42B53B"/>
    <w:rsid w:val="6F560322"/>
    <w:rsid w:val="6F648358"/>
    <w:rsid w:val="6FD8FE19"/>
    <w:rsid w:val="70CFCD9A"/>
    <w:rsid w:val="70D6B341"/>
    <w:rsid w:val="72E0F10A"/>
    <w:rsid w:val="7332B25D"/>
    <w:rsid w:val="73435E52"/>
    <w:rsid w:val="73635119"/>
    <w:rsid w:val="73895EE0"/>
    <w:rsid w:val="749B81EF"/>
    <w:rsid w:val="74B76950"/>
    <w:rsid w:val="751F2F36"/>
    <w:rsid w:val="755438A7"/>
    <w:rsid w:val="7591AD80"/>
    <w:rsid w:val="75AA2464"/>
    <w:rsid w:val="765339B1"/>
    <w:rsid w:val="787B16E6"/>
    <w:rsid w:val="7909E782"/>
    <w:rsid w:val="794AAD95"/>
    <w:rsid w:val="7956F7C0"/>
    <w:rsid w:val="796EF312"/>
    <w:rsid w:val="7A08A4EB"/>
    <w:rsid w:val="7A1195E6"/>
    <w:rsid w:val="7A977AC2"/>
    <w:rsid w:val="7B12B0F9"/>
    <w:rsid w:val="7B42B50C"/>
    <w:rsid w:val="7B9DD764"/>
    <w:rsid w:val="7BA5FD9E"/>
    <w:rsid w:val="7BB2B7A8"/>
    <w:rsid w:val="7C07D5A5"/>
    <w:rsid w:val="7C24B289"/>
    <w:rsid w:val="7C77A1F1"/>
    <w:rsid w:val="7CC27B35"/>
    <w:rsid w:val="7CC6D21D"/>
    <w:rsid w:val="7CEA7C99"/>
    <w:rsid w:val="7DB0C059"/>
    <w:rsid w:val="7DB5E6A1"/>
    <w:rsid w:val="7E1A0310"/>
    <w:rsid w:val="7E3B72B8"/>
    <w:rsid w:val="7E926095"/>
    <w:rsid w:val="7EB7DE86"/>
    <w:rsid w:val="7F2006A0"/>
    <w:rsid w:val="7F2F6B87"/>
    <w:rsid w:val="7FAF86AE"/>
    <w:rsid w:val="7FE6221C"/>
    <w:rsid w:val="7FFDE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928"/>
    <w:rPr>
      <w:rFonts w:ascii="Open Sans" w:hAnsi="Open Sans" w:cs="Open Sans"/>
      <w:bCs/>
      <w:sz w:val="21"/>
      <w:szCs w:val="21"/>
    </w:rPr>
  </w:style>
  <w:style w:type="paragraph" w:styleId="Heading1">
    <w:name w:val="heading 1"/>
    <w:basedOn w:val="Normal"/>
    <w:next w:val="Normal"/>
    <w:link w:val="Heading1Char"/>
    <w:uiPriority w:val="9"/>
    <w:qFormat/>
    <w:rsid w:val="00472928"/>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472928"/>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472928"/>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72928"/>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472928"/>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472928"/>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472928"/>
    <w:rPr>
      <w:rFonts w:ascii="Open Sans" w:hAnsi="Open Sans" w:cs="Open Sans"/>
      <w:b/>
      <w:bCs/>
      <w:iCs/>
      <w:color w:val="5D7975"/>
      <w:sz w:val="28"/>
      <w:szCs w:val="21"/>
    </w:rPr>
  </w:style>
  <w:style w:type="paragraph" w:styleId="ListParagraph">
    <w:name w:val="List Paragraph"/>
    <w:basedOn w:val="Normal"/>
    <w:uiPriority w:val="34"/>
    <w:qFormat/>
    <w:rsid w:val="00472928"/>
    <w:pPr>
      <w:ind w:left="720"/>
      <w:contextualSpacing/>
    </w:pPr>
  </w:style>
  <w:style w:type="character" w:styleId="CommentReference">
    <w:name w:val="annotation reference"/>
    <w:basedOn w:val="DefaultParagraphFont"/>
    <w:uiPriority w:val="99"/>
    <w:semiHidden/>
    <w:unhideWhenUsed/>
    <w:rsid w:val="00472928"/>
    <w:rPr>
      <w:sz w:val="16"/>
      <w:szCs w:val="16"/>
    </w:rPr>
  </w:style>
  <w:style w:type="paragraph" w:styleId="CommentText">
    <w:name w:val="annotation text"/>
    <w:basedOn w:val="Normal"/>
    <w:link w:val="CommentTextChar"/>
    <w:uiPriority w:val="99"/>
    <w:unhideWhenUsed/>
    <w:rsid w:val="00472928"/>
    <w:pPr>
      <w:spacing w:line="240" w:lineRule="auto"/>
    </w:pPr>
    <w:rPr>
      <w:szCs w:val="20"/>
    </w:rPr>
  </w:style>
  <w:style w:type="character" w:customStyle="1" w:styleId="CommentTextChar">
    <w:name w:val="Comment Text Char"/>
    <w:basedOn w:val="DefaultParagraphFont"/>
    <w:link w:val="CommentText"/>
    <w:uiPriority w:val="99"/>
    <w:rsid w:val="00472928"/>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472928"/>
    <w:rPr>
      <w:b/>
      <w:sz w:val="20"/>
    </w:rPr>
  </w:style>
  <w:style w:type="character" w:customStyle="1" w:styleId="CommentSubjectChar">
    <w:name w:val="Comment Subject Char"/>
    <w:basedOn w:val="CommentTextChar"/>
    <w:link w:val="CommentSubject"/>
    <w:uiPriority w:val="99"/>
    <w:semiHidden/>
    <w:rsid w:val="00472928"/>
    <w:rPr>
      <w:rFonts w:ascii="Open Sans" w:hAnsi="Open Sans" w:cs="Open Sans"/>
      <w:b/>
      <w:bCs/>
      <w:sz w:val="20"/>
      <w:szCs w:val="20"/>
    </w:rPr>
  </w:style>
  <w:style w:type="character" w:styleId="Hyperlink">
    <w:name w:val="Hyperlink"/>
    <w:basedOn w:val="DefaultParagraphFont"/>
    <w:uiPriority w:val="99"/>
    <w:unhideWhenUsed/>
    <w:rsid w:val="00472928"/>
    <w:rPr>
      <w:color w:val="0563C1" w:themeColor="hyperlink"/>
      <w:u w:val="single"/>
    </w:rPr>
  </w:style>
  <w:style w:type="character" w:styleId="UnresolvedMention">
    <w:name w:val="Unresolved Mention"/>
    <w:basedOn w:val="DefaultParagraphFont"/>
    <w:uiPriority w:val="99"/>
    <w:semiHidden/>
    <w:unhideWhenUsed/>
    <w:rsid w:val="00472928"/>
    <w:rPr>
      <w:color w:val="605E5C"/>
      <w:shd w:val="clear" w:color="auto" w:fill="E1DFDD"/>
    </w:rPr>
  </w:style>
  <w:style w:type="paragraph" w:styleId="Header">
    <w:name w:val="header"/>
    <w:basedOn w:val="Normal"/>
    <w:link w:val="HeaderChar"/>
    <w:uiPriority w:val="99"/>
    <w:unhideWhenUsed/>
    <w:rsid w:val="00472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928"/>
    <w:rPr>
      <w:rFonts w:ascii="Open Sans" w:hAnsi="Open Sans" w:cs="Open Sans"/>
      <w:bCs/>
      <w:sz w:val="21"/>
      <w:szCs w:val="21"/>
    </w:rPr>
  </w:style>
  <w:style w:type="paragraph" w:styleId="Footer">
    <w:name w:val="footer"/>
    <w:basedOn w:val="Normal"/>
    <w:link w:val="FooterChar"/>
    <w:uiPriority w:val="99"/>
    <w:unhideWhenUsed/>
    <w:rsid w:val="00472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928"/>
    <w:rPr>
      <w:rFonts w:ascii="Open Sans" w:hAnsi="Open Sans" w:cs="Open Sans"/>
      <w:bCs/>
      <w:sz w:val="21"/>
      <w:szCs w:val="21"/>
    </w:rPr>
  </w:style>
  <w:style w:type="paragraph" w:styleId="Revision">
    <w:name w:val="Revision"/>
    <w:hidden/>
    <w:uiPriority w:val="99"/>
    <w:semiHidden/>
    <w:rsid w:val="00472928"/>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472928"/>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472928"/>
    <w:pPr>
      <w:spacing w:line="240" w:lineRule="auto"/>
    </w:pPr>
    <w:rPr>
      <w:szCs w:val="20"/>
    </w:rPr>
  </w:style>
  <w:style w:type="character" w:customStyle="1" w:styleId="FootnoteTextChar">
    <w:name w:val="Footnote Text Char"/>
    <w:basedOn w:val="DefaultParagraphFont"/>
    <w:link w:val="FootnoteText"/>
    <w:uiPriority w:val="99"/>
    <w:rsid w:val="00472928"/>
    <w:rPr>
      <w:rFonts w:ascii="Open Sans" w:hAnsi="Open Sans" w:cs="Open Sans"/>
      <w:bCs/>
      <w:sz w:val="21"/>
      <w:szCs w:val="20"/>
    </w:rPr>
  </w:style>
  <w:style w:type="character" w:styleId="FootnoteReference">
    <w:name w:val="footnote reference"/>
    <w:basedOn w:val="DefaultParagraphFont"/>
    <w:uiPriority w:val="99"/>
    <w:semiHidden/>
    <w:unhideWhenUsed/>
    <w:rsid w:val="00472928"/>
    <w:rPr>
      <w:vertAlign w:val="superscript"/>
    </w:rPr>
  </w:style>
  <w:style w:type="paragraph" w:styleId="NormalWeb">
    <w:name w:val="Normal (Web)"/>
    <w:basedOn w:val="Normal"/>
    <w:uiPriority w:val="99"/>
    <w:unhideWhenUsed/>
    <w:rsid w:val="0047292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29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928"/>
    <w:rPr>
      <w:rFonts w:ascii="Tahoma" w:hAnsi="Tahoma" w:cs="Tahoma"/>
      <w:bCs/>
      <w:sz w:val="16"/>
      <w:szCs w:val="16"/>
    </w:rPr>
  </w:style>
  <w:style w:type="paragraph" w:styleId="NoSpacing">
    <w:name w:val="No Spacing"/>
    <w:link w:val="NoSpacingChar"/>
    <w:uiPriority w:val="1"/>
    <w:qFormat/>
    <w:rsid w:val="0047292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72928"/>
    <w:rPr>
      <w:rFonts w:eastAsiaTheme="minorEastAsia"/>
      <w:lang w:eastAsia="ja-JP"/>
    </w:rPr>
  </w:style>
  <w:style w:type="paragraph" w:styleId="Subtitle">
    <w:name w:val="Subtitle"/>
    <w:basedOn w:val="Normal"/>
    <w:next w:val="Normal"/>
    <w:link w:val="SubtitleChar"/>
    <w:uiPriority w:val="11"/>
    <w:qFormat/>
    <w:rsid w:val="00472928"/>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472928"/>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472928"/>
    <w:rPr>
      <w:i/>
      <w:color w:val="75787B"/>
      <w:sz w:val="20"/>
      <w:szCs w:val="26"/>
    </w:rPr>
  </w:style>
  <w:style w:type="character" w:customStyle="1" w:styleId="BylineChar">
    <w:name w:val="Byline Char"/>
    <w:basedOn w:val="DefaultParagraphFont"/>
    <w:link w:val="Byline"/>
    <w:rsid w:val="00472928"/>
    <w:rPr>
      <w:rFonts w:ascii="Open Sans" w:hAnsi="Open Sans" w:cs="Open Sans"/>
      <w:bCs/>
      <w:i/>
      <w:color w:val="75787B"/>
      <w:sz w:val="20"/>
      <w:szCs w:val="26"/>
    </w:rPr>
  </w:style>
  <w:style w:type="paragraph" w:styleId="Caption">
    <w:name w:val="caption"/>
    <w:basedOn w:val="Normal"/>
    <w:next w:val="Normal"/>
    <w:uiPriority w:val="35"/>
    <w:unhideWhenUsed/>
    <w:qFormat/>
    <w:rsid w:val="00472928"/>
    <w:pPr>
      <w:spacing w:after="200" w:line="240" w:lineRule="auto"/>
    </w:pPr>
    <w:rPr>
      <w:b/>
      <w:bCs w:val="0"/>
      <w:color w:val="75787B"/>
      <w:sz w:val="18"/>
      <w:szCs w:val="18"/>
    </w:rPr>
  </w:style>
  <w:style w:type="paragraph" w:customStyle="1" w:styleId="Footnotes">
    <w:name w:val="Footnotes"/>
    <w:basedOn w:val="FootnoteText"/>
    <w:link w:val="FootnotesChar"/>
    <w:qFormat/>
    <w:rsid w:val="00472928"/>
    <w:pPr>
      <w:spacing w:after="60"/>
    </w:pPr>
    <w:rPr>
      <w:color w:val="75787B"/>
      <w:sz w:val="18"/>
    </w:rPr>
  </w:style>
  <w:style w:type="paragraph" w:customStyle="1" w:styleId="separator">
    <w:name w:val="separator"/>
    <w:basedOn w:val="Normal"/>
    <w:link w:val="separatorChar"/>
    <w:qFormat/>
    <w:rsid w:val="00472928"/>
    <w:pPr>
      <w:spacing w:after="120" w:line="240" w:lineRule="auto"/>
    </w:pPr>
    <w:rPr>
      <w:color w:val="B2B2B2"/>
    </w:rPr>
  </w:style>
  <w:style w:type="character" w:customStyle="1" w:styleId="FootnotesChar">
    <w:name w:val="Footnotes Char"/>
    <w:basedOn w:val="FootnoteTextChar"/>
    <w:link w:val="Footnotes"/>
    <w:rsid w:val="00472928"/>
    <w:rPr>
      <w:rFonts w:ascii="Open Sans" w:hAnsi="Open Sans" w:cs="Open Sans"/>
      <w:bCs/>
      <w:color w:val="75787B"/>
      <w:sz w:val="18"/>
      <w:szCs w:val="20"/>
    </w:rPr>
  </w:style>
  <w:style w:type="paragraph" w:customStyle="1" w:styleId="Pullquote">
    <w:name w:val="Pull quote"/>
    <w:basedOn w:val="Normal"/>
    <w:link w:val="PullquoteChar"/>
    <w:rsid w:val="00472928"/>
    <w:pPr>
      <w:spacing w:after="0"/>
      <w:jc w:val="center"/>
    </w:pPr>
    <w:rPr>
      <w:i/>
      <w:iCs/>
      <w:color w:val="7F7F7F" w:themeColor="text1" w:themeTint="80"/>
      <w:sz w:val="24"/>
    </w:rPr>
  </w:style>
  <w:style w:type="character" w:customStyle="1" w:styleId="separatorChar">
    <w:name w:val="separator Char"/>
    <w:basedOn w:val="DefaultParagraphFont"/>
    <w:link w:val="separator"/>
    <w:rsid w:val="00472928"/>
    <w:rPr>
      <w:rFonts w:ascii="Open Sans" w:hAnsi="Open Sans" w:cs="Open Sans"/>
      <w:bCs/>
      <w:color w:val="B2B2B2"/>
      <w:sz w:val="21"/>
      <w:szCs w:val="21"/>
    </w:rPr>
  </w:style>
  <w:style w:type="paragraph" w:customStyle="1" w:styleId="PullQuote0">
    <w:name w:val="Pull Quote"/>
    <w:basedOn w:val="Normal"/>
    <w:link w:val="PullQuoteChar0"/>
    <w:qFormat/>
    <w:rsid w:val="00472928"/>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472928"/>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472928"/>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472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72928"/>
    <w:rPr>
      <w:i/>
      <w:iCs/>
    </w:rPr>
  </w:style>
  <w:style w:type="paragraph" w:customStyle="1" w:styleId="TDOEMonthYear">
    <w:name w:val="TDOE | Month Year"/>
    <w:basedOn w:val="Subtitle"/>
    <w:qFormat/>
    <w:rsid w:val="00472928"/>
    <w:rPr>
      <w:rFonts w:ascii="Open Sans" w:hAnsi="Open Sans"/>
      <w:sz w:val="24"/>
      <w:szCs w:val="24"/>
    </w:rPr>
  </w:style>
  <w:style w:type="paragraph" w:customStyle="1" w:styleId="Graphic-MainLabel">
    <w:name w:val="Graphic - Main Label"/>
    <w:basedOn w:val="Normal"/>
    <w:qFormat/>
    <w:rsid w:val="00472928"/>
    <w:pPr>
      <w:spacing w:line="240" w:lineRule="auto"/>
      <w:jc w:val="right"/>
    </w:pPr>
    <w:rPr>
      <w:b/>
      <w:color w:val="000000" w:themeColor="text1"/>
      <w:sz w:val="20"/>
    </w:rPr>
  </w:style>
  <w:style w:type="table" w:customStyle="1" w:styleId="TDOETable2">
    <w:name w:val="TDOE Table2"/>
    <w:basedOn w:val="TableNormal"/>
    <w:next w:val="TableGrid"/>
    <w:uiPriority w:val="39"/>
    <w:rsid w:val="00472928"/>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472928"/>
  </w:style>
  <w:style w:type="character" w:styleId="SmartLink">
    <w:name w:val="Smart Link"/>
    <w:basedOn w:val="DefaultParagraphFont"/>
    <w:uiPriority w:val="99"/>
    <w:semiHidden/>
    <w:unhideWhenUsed/>
    <w:rsid w:val="00472928"/>
  </w:style>
  <w:style w:type="character" w:styleId="IntenseEmphasis">
    <w:name w:val="Intense Emphasis"/>
    <w:basedOn w:val="DefaultParagraphFont"/>
    <w:uiPriority w:val="21"/>
    <w:qFormat/>
    <w:rsid w:val="00472928"/>
    <w:rPr>
      <w:i/>
      <w:iCs/>
      <w:color w:val="4472C4" w:themeColor="accent1"/>
    </w:rPr>
  </w:style>
  <w:style w:type="character" w:styleId="IntenseReference">
    <w:name w:val="Intense Reference"/>
    <w:basedOn w:val="DefaultParagraphFont"/>
    <w:uiPriority w:val="32"/>
    <w:qFormat/>
    <w:rsid w:val="00472928"/>
    <w:rPr>
      <w:b/>
      <w:bCs/>
      <w:smallCaps/>
      <w:color w:val="4472C4" w:themeColor="accent1"/>
      <w:spacing w:val="5"/>
    </w:rPr>
  </w:style>
  <w:style w:type="paragraph" w:styleId="IntenseQuote">
    <w:name w:val="Intense Quote"/>
    <w:basedOn w:val="Normal"/>
    <w:next w:val="Normal"/>
    <w:link w:val="IntenseQuoteChar"/>
    <w:uiPriority w:val="30"/>
    <w:qFormat/>
    <w:rsid w:val="00472928"/>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472928"/>
    <w:rPr>
      <w:rFonts w:ascii="Open Sans" w:hAnsi="Open Sans" w:cs="Open Sans"/>
      <w:bCs/>
      <w:i/>
      <w:iCs/>
      <w:color w:val="002060"/>
      <w:sz w:val="21"/>
      <w:szCs w:val="21"/>
    </w:rPr>
  </w:style>
  <w:style w:type="character" w:styleId="SubtleReference">
    <w:name w:val="Subtle Reference"/>
    <w:basedOn w:val="DefaultParagraphFont"/>
    <w:uiPriority w:val="31"/>
    <w:qFormat/>
    <w:rsid w:val="00472928"/>
    <w:rPr>
      <w:b/>
      <w:smallCaps/>
      <w:color w:val="5A5A5A" w:themeColor="text1" w:themeTint="A5"/>
    </w:rPr>
  </w:style>
  <w:style w:type="paragraph" w:customStyle="1" w:styleId="Heading20">
    <w:name w:val="Heading2"/>
    <w:basedOn w:val="Heading1"/>
    <w:link w:val="Heading2Char0"/>
    <w:qFormat/>
    <w:rsid w:val="00472928"/>
    <w:rPr>
      <w:i/>
      <w:iCs/>
      <w:color w:val="0E2B5A"/>
      <w:sz w:val="32"/>
      <w:szCs w:val="32"/>
    </w:rPr>
  </w:style>
  <w:style w:type="character" w:customStyle="1" w:styleId="Heading2Char0">
    <w:name w:val="Heading2 Char"/>
    <w:basedOn w:val="Heading1Char"/>
    <w:link w:val="Heading20"/>
    <w:rsid w:val="00472928"/>
    <w:rPr>
      <w:rFonts w:ascii="Open Sans" w:hAnsi="Open Sans" w:cs="Open Sans"/>
      <w:b/>
      <w:bCs/>
      <w:i/>
      <w:iCs/>
      <w:color w:val="0E2B5A"/>
      <w:spacing w:val="-20"/>
      <w:sz w:val="32"/>
      <w:szCs w:val="3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42841532">
      <w:bodyDiv w:val="1"/>
      <w:marLeft w:val="0"/>
      <w:marRight w:val="0"/>
      <w:marTop w:val="0"/>
      <w:marBottom w:val="0"/>
      <w:divBdr>
        <w:top w:val="none" w:sz="0" w:space="0" w:color="auto"/>
        <w:left w:val="none" w:sz="0" w:space="0" w:color="auto"/>
        <w:bottom w:val="none" w:sz="0" w:space="0" w:color="auto"/>
        <w:right w:val="none" w:sz="0" w:space="0" w:color="auto"/>
      </w:divBdr>
    </w:div>
    <w:div w:id="745685611">
      <w:bodyDiv w:val="1"/>
      <w:marLeft w:val="0"/>
      <w:marRight w:val="0"/>
      <w:marTop w:val="0"/>
      <w:marBottom w:val="0"/>
      <w:divBdr>
        <w:top w:val="none" w:sz="0" w:space="0" w:color="auto"/>
        <w:left w:val="none" w:sz="0" w:space="0" w:color="auto"/>
        <w:bottom w:val="none" w:sz="0" w:space="0" w:color="auto"/>
        <w:right w:val="none" w:sz="0" w:space="0" w:color="auto"/>
      </w:divBdr>
    </w:div>
    <w:div w:id="749695451">
      <w:bodyDiv w:val="1"/>
      <w:marLeft w:val="0"/>
      <w:marRight w:val="0"/>
      <w:marTop w:val="0"/>
      <w:marBottom w:val="0"/>
      <w:divBdr>
        <w:top w:val="none" w:sz="0" w:space="0" w:color="auto"/>
        <w:left w:val="none" w:sz="0" w:space="0" w:color="auto"/>
        <w:bottom w:val="none" w:sz="0" w:space="0" w:color="auto"/>
        <w:right w:val="none" w:sz="0" w:space="0" w:color="auto"/>
      </w:divBdr>
    </w:div>
    <w:div w:id="835727881">
      <w:bodyDiv w:val="1"/>
      <w:marLeft w:val="0"/>
      <w:marRight w:val="0"/>
      <w:marTop w:val="0"/>
      <w:marBottom w:val="0"/>
      <w:divBdr>
        <w:top w:val="none" w:sz="0" w:space="0" w:color="auto"/>
        <w:left w:val="none" w:sz="0" w:space="0" w:color="auto"/>
        <w:bottom w:val="none" w:sz="0" w:space="0" w:color="auto"/>
        <w:right w:val="none" w:sz="0" w:space="0" w:color="auto"/>
      </w:divBdr>
    </w:div>
    <w:div w:id="864560669">
      <w:bodyDiv w:val="1"/>
      <w:marLeft w:val="0"/>
      <w:marRight w:val="0"/>
      <w:marTop w:val="0"/>
      <w:marBottom w:val="0"/>
      <w:divBdr>
        <w:top w:val="none" w:sz="0" w:space="0" w:color="auto"/>
        <w:left w:val="none" w:sz="0" w:space="0" w:color="auto"/>
        <w:bottom w:val="none" w:sz="0" w:space="0" w:color="auto"/>
        <w:right w:val="none" w:sz="0" w:space="0" w:color="auto"/>
      </w:divBdr>
    </w:div>
    <w:div w:id="154555466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836190259">
      <w:bodyDiv w:val="1"/>
      <w:marLeft w:val="0"/>
      <w:marRight w:val="0"/>
      <w:marTop w:val="0"/>
      <w:marBottom w:val="0"/>
      <w:divBdr>
        <w:top w:val="none" w:sz="0" w:space="0" w:color="auto"/>
        <w:left w:val="none" w:sz="0" w:space="0" w:color="auto"/>
        <w:bottom w:val="none" w:sz="0" w:space="0" w:color="auto"/>
        <w:right w:val="none" w:sz="0" w:space="0" w:color="auto"/>
      </w:divBdr>
    </w:div>
    <w:div w:id="1960181891">
      <w:bodyDiv w:val="1"/>
      <w:marLeft w:val="0"/>
      <w:marRight w:val="0"/>
      <w:marTop w:val="0"/>
      <w:marBottom w:val="0"/>
      <w:divBdr>
        <w:top w:val="none" w:sz="0" w:space="0" w:color="auto"/>
        <w:left w:val="none" w:sz="0" w:space="0" w:color="auto"/>
        <w:bottom w:val="none" w:sz="0" w:space="0" w:color="auto"/>
        <w:right w:val="none" w:sz="0" w:space="0" w:color="auto"/>
      </w:divBdr>
    </w:div>
    <w:div w:id="2019848251">
      <w:bodyDiv w:val="1"/>
      <w:marLeft w:val="0"/>
      <w:marRight w:val="0"/>
      <w:marTop w:val="0"/>
      <w:marBottom w:val="0"/>
      <w:divBdr>
        <w:top w:val="none" w:sz="0" w:space="0" w:color="auto"/>
        <w:left w:val="none" w:sz="0" w:space="0" w:color="auto"/>
        <w:bottom w:val="none" w:sz="0" w:space="0" w:color="auto"/>
        <w:right w:val="none" w:sz="0" w:space="0" w:color="auto"/>
      </w:divBdr>
    </w:div>
    <w:div w:id="208440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aadc2870-f796-4dcb-9777-57af1a2d929a"/>
    <ds:schemaRef ds:uri="7a4f5d6d-f33a-4997-9ed6-4ffad9773e3d"/>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37754474-7531-4D83-B904-5E0627FE2095}"/>
</file>

<file path=docProps/app.xml><?xml version="1.0" encoding="utf-8"?>
<Properties xmlns="http://schemas.openxmlformats.org/officeDocument/2006/extended-properties" xmlns:vt="http://schemas.openxmlformats.org/officeDocument/2006/docPropsVTypes">
  <Template>style_template_v2</Template>
  <TotalTime>6</TotalTime>
  <Pages>12</Pages>
  <Words>3605</Words>
  <Characters>20554</Characters>
  <Application>Microsoft Office Word</Application>
  <DocSecurity>0</DocSecurity>
  <Lines>171</Lines>
  <Paragraphs>48</Paragraphs>
  <ScaleCrop>false</ScaleCrop>
  <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3461</cp:revision>
  <dcterms:created xsi:type="dcterms:W3CDTF">2022-08-15T15:28:00Z</dcterms:created>
  <dcterms:modified xsi:type="dcterms:W3CDTF">2026-02-25T16:25:00Z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